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customXmlProperties+xml" PartName="/customXml/itemProps3.xml"/>
  <Override ContentType="application/vnd.openxmlformats-officedocument.customXmlProperties+xml" PartName="/customXml/itemProps4.xml"/>
  <Override ContentType="application/vnd.ms-office.classificationlabels+xml" PartName="/docMetadata/LabelInfo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header+xml" PartName="/word/header5.xml"/>
  <Override ContentType="application/vnd.openxmlformats-officedocument.wordprocessingml.header+xml" PartName="/word/header6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Relationship Id="rId5" Target="docMetadata/LabelInfo.xml" Type="http://schemas.microsoft.com/office/2020/02/relationships/classificationlabel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  <w:numPr>
          <w:numId w:val="0"/>
        </w:numPr>
      </w:pPr>
      <w:r>
        <w:rPr>
          <w:rFonts w:ascii="Aptos" w:hAnsi="Aptos" w:cs="Aptos" w:eastAsia="Aptos"/>
        </w:rPr>
        <w:t>Table of Contents</w:t>
      </w:r>
    </w:p>
    <w:p>
      <w:pPr>
        <w:pStyle w:val="Normal"/>
      </w:pPr>
    </w:p>
    <w:p>
      <w:pPr>
        <w:pStyle w:val="BodyText"/>
      </w:pPr>
      <w:r>
        <w:rPr>
          <w:sz w:val="22"/>
          <w:rFonts w:ascii="Aptos" w:hAnsi="Aptos" w:cs="Aptos" w:eastAsia="Aptos"/>
          <w:color w:val="1F4E79"/>
        </w:rPr>
        <w:t>1.   Executive Summary</w:t>
      </w:r>
    </w:p>
    <w:p>
      <w:pPr>
        <w:pStyle w:val="BodyText"/>
      </w:pPr>
      <w:r>
        <w:rPr>
          <w:sz w:val="22"/>
          <w:rFonts w:ascii="Aptos" w:hAnsi="Aptos" w:cs="Aptos" w:eastAsia="Aptos"/>
          <w:color w:val="1F4E79"/>
        </w:rPr>
        <w:t>2.   Test Objective &amp; Scope</w:t>
      </w:r>
    </w:p>
    <w:p>
      <w:pPr>
        <w:pStyle w:val="BodyText"/>
      </w:pPr>
      <w:r>
        <w:rPr>
          <w:sz w:val="22"/>
          <w:rFonts w:ascii="Aptos" w:hAnsi="Aptos" w:cs="Aptos" w:eastAsia="Aptos"/>
          <w:color w:val="1F4E79"/>
        </w:rPr>
        <w:t>3.   Test Environment &amp; Architecture</w:t>
      </w:r>
    </w:p>
    <w:p>
      <w:pPr>
        <w:pStyle w:val="BodyText"/>
      </w:pPr>
      <w:r>
        <w:rPr>
          <w:sz w:val="22"/>
          <w:rFonts w:ascii="Aptos" w:hAnsi="Aptos" w:cs="Aptos" w:eastAsia="Aptos"/>
          <w:color w:val="1F4E79"/>
        </w:rPr>
        <w:t>4.   Test Cases</w:t>
      </w:r>
    </w:p>
    <w:p>
      <w:pPr>
        <w:pStyle w:val="BodyText"/>
      </w:pPr>
      <w:r>
        <w:rPr>
          <w:sz w:val="22"/>
          <w:rFonts w:ascii="Aptos" w:hAnsi="Aptos" w:cs="Aptos" w:eastAsia="Aptos"/>
          <w:color w:val="1F4E79"/>
        </w:rPr>
        <w:t>5.   Test Configuration</w:t>
      </w:r>
    </w:p>
    <w:p>
      <w:pPr>
        <w:pStyle w:val="BodyText"/>
      </w:pPr>
      <w:r>
        <w:rPr>
          <w:sz w:val="22"/>
          <w:rFonts w:ascii="Aptos" w:hAnsi="Aptos" w:cs="Aptos" w:eastAsia="Aptos"/>
          <w:color w:val="1F4E79"/>
        </w:rPr>
        <w:t>6.   Detailed Performance Metrics</w:t>
      </w:r>
    </w:p>
    <w:p>
      <w:pPr>
        <w:pStyle w:val="BodyText"/>
      </w:pPr>
      <w:r>
        <w:rPr>
          <w:sz w:val="22"/>
          <w:rFonts w:ascii="Aptos" w:hAnsi="Aptos" w:cs="Aptos" w:eastAsia="Aptos"/>
          <w:color w:val="1F4E79"/>
        </w:rPr>
        <w:t>7.   Per-Transaction Breakdown</w:t>
      </w:r>
    </w:p>
    <w:p>
      <w:pPr>
        <w:pStyle w:val="BodyText"/>
      </w:pPr>
      <w:r>
        <w:rPr>
          <w:sz w:val="22"/>
          <w:rFonts w:ascii="Aptos" w:hAnsi="Aptos" w:cs="Aptos" w:eastAsia="Aptos"/>
          <w:color w:val="1F4E79"/>
        </w:rPr>
        <w:t>8.   Acceptance Criteria (SLAs)</w:t>
      </w:r>
    </w:p>
    <w:p>
      <w:pPr>
        <w:pStyle w:val="BodyText"/>
      </w:pPr>
      <w:r>
        <w:rPr>
          <w:sz w:val="22"/>
          <w:rFonts w:ascii="Aptos" w:hAnsi="Aptos" w:cs="Aptos" w:eastAsia="Aptos"/>
          <w:color w:val="1F4E79"/>
        </w:rPr>
        <w:t>9.   Results vs Acceptance Criteria</w:t>
      </w:r>
    </w:p>
    <w:p>
      <w:pPr>
        <w:pStyle w:val="BodyText"/>
      </w:pPr>
      <w:r>
        <w:rPr>
          <w:sz w:val="22"/>
          <w:rFonts w:ascii="Aptos" w:hAnsi="Aptos" w:cs="Aptos" w:eastAsia="Aptos"/>
          <w:color w:val="1F4E79"/>
        </w:rPr>
        <w:t>10.  Performance Diagrams</w:t>
      </w:r>
    </w:p>
    <w:p>
      <w:pPr>
        <w:pStyle w:val="BodyText"/>
      </w:pPr>
      <w:r>
        <w:rPr>
          <w:sz w:val="22"/>
          <w:rFonts w:ascii="Aptos" w:hAnsi="Aptos" w:cs="Aptos" w:eastAsia="Aptos"/>
          <w:color w:val="1F4E79"/>
        </w:rPr>
        <w:t>11.  Conclusion &amp; Recommendations</w:t>
      </w:r>
    </w:p>
    <w:p>
      <w:pPr>
        <w:pStyle w:val="Normal"/>
      </w:pPr>
    </w:p>
    <w:p>
      <w:r>
        <w:br w:type="page"/>
      </w:r>
    </w:p>
    <w:p>
      <w:pPr>
        <w:pStyle w:val="Heading1"/>
      </w:pPr>
      <w:r>
        <w:rPr>
          <w:rFonts w:ascii="Aptos" w:hAnsi="Aptos" w:cs="Aptos" w:eastAsia="Aptos"/>
        </w:rPr>
        <w:t>Executive Summary</w:t>
      </w:r>
    </w:p>
    <w:p>
      <w:pPr>
        <w:pStyle w:val="BodyText"/>
      </w:pPr>
      <w:r>
        <w:rPr>
          <w:sz w:val="22"/>
          <w:rFonts w:ascii="Aptos" w:hAnsi="Aptos" w:cs="Aptos" w:eastAsia="Aptos"/>
          <w:color w:val="000000"/>
        </w:rPr>
        <w:t>This report presents the performance test results for "APIC GQL Peak Load Test" under the APIC GQL capability. The test was executed on February 16, 2026 at 16:19 and processed a total of 214,553 requests over 7 min 38 sec.</w:t>
      </w:r>
    </w:p>
    <w:p>
      <w:pPr>
        <w:pStyle w:val="Normal"/>
      </w:pP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tblStyle w:val="TableGrid"/>
      </w:tblPr>
      <w:tr>
        <w:tc>
          <w:tcPr>
            <w:shd w:val="clear" w:color="auto" w:fill="1F4E79"/>
            <w:tcMar>
              <w:top w:w="40"/>
              <w:left w:w="60"/>
              <w:bottom w:w="40"/>
              <w:right w:w="60"/>
            </w:tcMar>
          </w:tcPr>
          <w:p>
            <w:pPr>
              <w:spacing w:after="0" w:before="0"/>
              <w:jc w:val="center"/>
            </w:pPr>
            <w:r>
              <w:rPr>
                <w:sz w:val="18"/>
                <w:b w:val="on"/>
                <w:rFonts w:ascii="Aptos" w:hAnsi="Aptos" w:cs="Aptos" w:eastAsia="Aptos"/>
                <w:color w:val="FFFFFF"/>
              </w:rPr>
              <w:t>Total Requests</w:t>
            </w:r>
          </w:p>
        </w:tc>
        <w:tc>
          <w:tcPr>
            <w:shd w:val="clear" w:color="auto" w:fill="1F4E79"/>
            <w:tcMar>
              <w:top w:w="40"/>
              <w:left w:w="60"/>
              <w:bottom w:w="40"/>
              <w:right w:w="60"/>
            </w:tcMar>
          </w:tcPr>
          <w:p>
            <w:pPr>
              <w:spacing w:after="0" w:before="0"/>
              <w:jc w:val="center"/>
            </w:pPr>
            <w:r>
              <w:rPr>
                <w:sz w:val="18"/>
                <w:b w:val="on"/>
                <w:rFonts w:ascii="Aptos" w:hAnsi="Aptos" w:cs="Aptos" w:eastAsia="Aptos"/>
                <w:color w:val="FFFFFF"/>
              </w:rPr>
              <w:t>Avg Response Time</w:t>
            </w:r>
          </w:p>
        </w:tc>
        <w:tc>
          <w:tcPr>
            <w:shd w:val="clear" w:color="auto" w:fill="1F4E79"/>
            <w:tcMar>
              <w:top w:w="40"/>
              <w:left w:w="60"/>
              <w:bottom w:w="40"/>
              <w:right w:w="60"/>
            </w:tcMar>
          </w:tcPr>
          <w:p>
            <w:pPr>
              <w:spacing w:after="0" w:before="0"/>
              <w:jc w:val="center"/>
            </w:pPr>
            <w:r>
              <w:rPr>
                <w:sz w:val="18"/>
                <w:b w:val="on"/>
                <w:rFonts w:ascii="Aptos" w:hAnsi="Aptos" w:cs="Aptos" w:eastAsia="Aptos"/>
                <w:color w:val="FFFFFF"/>
              </w:rPr>
              <w:t>Throughput</w:t>
            </w:r>
          </w:p>
        </w:tc>
        <w:tc>
          <w:tcPr>
            <w:shd w:val="clear" w:color="auto" w:fill="1F4E79"/>
            <w:tcMar>
              <w:top w:w="40"/>
              <w:left w:w="60"/>
              <w:bottom w:w="40"/>
              <w:right w:w="60"/>
            </w:tcMar>
          </w:tcPr>
          <w:p>
            <w:pPr>
              <w:spacing w:after="0" w:before="0"/>
              <w:jc w:val="center"/>
            </w:pPr>
            <w:r>
              <w:rPr>
                <w:sz w:val="18"/>
                <w:b w:val="on"/>
                <w:rFonts w:ascii="Aptos" w:hAnsi="Aptos" w:cs="Aptos" w:eastAsia="Aptos"/>
                <w:color w:val="FFFFFF"/>
              </w:rPr>
              <w:t>Error Rate</w:t>
            </w:r>
          </w:p>
        </w:tc>
      </w:tr>
      <w:tr>
        <w:tc>
          <w:tcPr>
            <w:shd w:val="clear" w:color="auto" w:fill="D6E4F0"/>
          </w:tcPr>
          <w:p>
            <w:pPr>
              <w:spacing w:after="0" w:before="0"/>
            </w:pPr>
            <w:r>
              <w:rPr>
                <w:sz w:val="22"/>
                <w:b w:val="off"/>
                <w:rFonts w:ascii="Aptos" w:hAnsi="Aptos" w:cs="Aptos" w:eastAsia="Aptos"/>
                <w:color w:val="2C3E50"/>
              </w:rPr>
              <w:t>214,553</w:t>
            </w:r>
          </w:p>
        </w:tc>
        <w:tc>
          <w:tcPr>
            <w:shd w:val="clear" w:color="auto" w:fill="D6E4F0"/>
          </w:tcPr>
          <w:p>
            <w:pPr>
              <w:spacing w:after="0" w:before="0"/>
            </w:pPr>
            <w:r>
              <w:rPr>
                <w:sz w:val="22"/>
                <w:b w:val="off"/>
                <w:rFonts w:ascii="Aptos" w:hAnsi="Aptos" w:cs="Aptos" w:eastAsia="Aptos"/>
                <w:color w:val="2C3E50"/>
              </w:rPr>
              <w:t>18.01 ms</w:t>
            </w:r>
          </w:p>
        </w:tc>
        <w:tc>
          <w:tcPr>
            <w:shd w:val="clear" w:color="auto" w:fill="D6E4F0"/>
          </w:tcPr>
          <w:p>
            <w:pPr>
              <w:spacing w:after="0" w:before="0"/>
            </w:pPr>
            <w:r>
              <w:rPr>
                <w:sz w:val="22"/>
                <w:b w:val="off"/>
                <w:rFonts w:ascii="Aptos" w:hAnsi="Aptos" w:cs="Aptos" w:eastAsia="Aptos"/>
                <w:color w:val="2C3E50"/>
              </w:rPr>
              <w:t>468.46 req/s</w:t>
            </w:r>
          </w:p>
        </w:tc>
        <w:tc>
          <w:tcPr>
            <w:shd w:val="clear" w:color="auto" w:fill="D6E4F0"/>
          </w:tcPr>
          <w:p>
            <w:pPr>
              <w:spacing w:after="0" w:before="0"/>
            </w:pPr>
            <w:r>
              <w:rPr>
                <w:sz w:val="22"/>
                <w:b w:val="off"/>
                <w:rFonts w:ascii="Aptos" w:hAnsi="Aptos" w:cs="Aptos" w:eastAsia="Aptos"/>
                <w:color w:val="2C3E50"/>
              </w:rPr>
              <w:t>0.00%</w:t>
            </w:r>
          </w:p>
        </w:tc>
      </w:tr>
      <w:tr>
        <w:tc>
          <w:tcPr>
            <w:shd w:val="clear" w:color="auto" w:fill="1F4E79"/>
            <w:tcMar>
              <w:top w:w="40"/>
              <w:left w:w="60"/>
              <w:bottom w:w="40"/>
              <w:right w:w="60"/>
            </w:tcMar>
          </w:tcPr>
          <w:p>
            <w:pPr>
              <w:spacing w:after="0" w:before="0"/>
              <w:jc w:val="center"/>
            </w:pPr>
            <w:r>
              <w:rPr>
                <w:sz w:val="18"/>
                <w:b w:val="on"/>
                <w:rFonts w:ascii="Aptos" w:hAnsi="Aptos" w:cs="Aptos" w:eastAsia="Aptos"/>
                <w:color w:val="FFFFFF"/>
              </w:rPr>
              <w:t>P90 Response Time</w:t>
            </w:r>
          </w:p>
        </w:tc>
        <w:tc>
          <w:tcPr>
            <w:shd w:val="clear" w:color="auto" w:fill="1F4E79"/>
            <w:tcMar>
              <w:top w:w="40"/>
              <w:left w:w="60"/>
              <w:bottom w:w="40"/>
              <w:right w:w="60"/>
            </w:tcMar>
          </w:tcPr>
          <w:p>
            <w:pPr>
              <w:spacing w:after="0" w:before="0"/>
              <w:jc w:val="center"/>
            </w:pPr>
            <w:r>
              <w:rPr>
                <w:sz w:val="18"/>
                <w:b w:val="on"/>
                <w:rFonts w:ascii="Aptos" w:hAnsi="Aptos" w:cs="Aptos" w:eastAsia="Aptos"/>
                <w:color w:val="FFFFFF"/>
              </w:rPr>
              <w:t>P95 Response Time</w:t>
            </w:r>
          </w:p>
        </w:tc>
        <w:tc>
          <w:tcPr>
            <w:shd w:val="clear" w:color="auto" w:fill="1F4E79"/>
            <w:tcMar>
              <w:top w:w="40"/>
              <w:left w:w="60"/>
              <w:bottom w:w="40"/>
              <w:right w:w="60"/>
            </w:tcMar>
          </w:tcPr>
          <w:p>
            <w:pPr>
              <w:spacing w:after="0" w:before="0"/>
              <w:jc w:val="center"/>
            </w:pPr>
            <w:r>
              <w:rPr>
                <w:sz w:val="18"/>
                <w:b w:val="on"/>
                <w:rFonts w:ascii="Aptos" w:hAnsi="Aptos" w:cs="Aptos" w:eastAsia="Aptos"/>
                <w:color w:val="FFFFFF"/>
              </w:rPr>
              <w:t>P99 Response Time</w:t>
            </w:r>
          </w:p>
        </w:tc>
        <w:tc>
          <w:tcPr>
            <w:shd w:val="clear" w:color="auto" w:fill="1F4E79"/>
            <w:tcMar>
              <w:top w:w="40"/>
              <w:left w:w="60"/>
              <w:bottom w:w="40"/>
              <w:right w:w="60"/>
            </w:tcMar>
          </w:tcPr>
          <w:p>
            <w:pPr>
              <w:spacing w:after="0" w:before="0"/>
              <w:jc w:val="center"/>
            </w:pPr>
            <w:r>
              <w:rPr>
                <w:sz w:val="18"/>
                <w:b w:val="on"/>
                <w:rFonts w:ascii="Aptos" w:hAnsi="Aptos" w:cs="Aptos" w:eastAsia="Aptos"/>
                <w:color w:val="FFFFFF"/>
              </w:rPr>
              <w:t>Duration</w:t>
            </w:r>
          </w:p>
        </w:tc>
      </w:tr>
      <w:tr>
        <w:tc>
          <w:tcPr>
            <w:shd w:val="clear" w:color="auto" w:fill="FFFFFF"/>
          </w:tcPr>
          <w:p>
            <w:pPr>
              <w:spacing w:after="0" w:before="0"/>
            </w:pPr>
            <w:r>
              <w:rPr>
                <w:sz w:val="22"/>
                <w:b w:val="off"/>
                <w:rFonts w:ascii="Aptos" w:hAnsi="Aptos" w:cs="Aptos" w:eastAsia="Aptos"/>
                <w:color w:val="2C3E50"/>
              </w:rPr>
              <w:t>22.00 ms</w:t>
            </w:r>
          </w:p>
        </w:tc>
        <w:tc>
          <w:tcPr>
            <w:shd w:val="clear" w:color="auto" w:fill="FFFFFF"/>
          </w:tcPr>
          <w:p>
            <w:pPr>
              <w:spacing w:after="0" w:before="0"/>
            </w:pPr>
            <w:r>
              <w:rPr>
                <w:sz w:val="22"/>
                <w:b w:val="off"/>
                <w:rFonts w:ascii="Aptos" w:hAnsi="Aptos" w:cs="Aptos" w:eastAsia="Aptos"/>
                <w:color w:val="2C3E50"/>
              </w:rPr>
              <w:t>26.00 ms</w:t>
            </w:r>
          </w:p>
        </w:tc>
        <w:tc>
          <w:tcPr>
            <w:shd w:val="clear" w:color="auto" w:fill="FFFFFF"/>
          </w:tcPr>
          <w:p>
            <w:pPr>
              <w:spacing w:after="0" w:before="0"/>
            </w:pPr>
            <w:r>
              <w:rPr>
                <w:sz w:val="22"/>
                <w:b w:val="off"/>
                <w:rFonts w:ascii="Aptos" w:hAnsi="Aptos" w:cs="Aptos" w:eastAsia="Aptos"/>
                <w:color w:val="2C3E50"/>
              </w:rPr>
              <w:t>41.00 ms</w:t>
            </w:r>
          </w:p>
        </w:tc>
        <w:tc>
          <w:tcPr>
            <w:shd w:val="clear" w:color="auto" w:fill="FFFFFF"/>
          </w:tcPr>
          <w:p>
            <w:pPr>
              <w:spacing w:after="0" w:before="0"/>
            </w:pPr>
            <w:r>
              <w:rPr>
                <w:sz w:val="22"/>
                <w:b w:val="off"/>
                <w:rFonts w:ascii="Aptos" w:hAnsi="Aptos" w:cs="Aptos" w:eastAsia="Aptos"/>
                <w:color w:val="2C3E50"/>
              </w:rPr>
              <w:t>7 min 38 sec</w:t>
            </w:r>
          </w:p>
        </w:tc>
      </w:tr>
    </w:tbl>
    <w:p>
      <w:pPr>
        <w:pStyle w:val="Normal"/>
      </w:pPr>
    </w:p>
    <w:p>
      <w:pPr>
        <w:pStyle w:val="BodyText"/>
      </w:pPr>
      <w:r>
        <w:rPr>
          <w:b w:val="on"/>
          <w:sz w:val="24"/>
          <w:rFonts w:ascii="Aptos" w:hAnsi="Aptos" w:cs="Aptos" w:eastAsia="Aptos"/>
        </w:rPr>
        <w:t xml:space="preserve">Overall Result: </w:t>
      </w:r>
      <w:r>
        <w:rPr>
          <w:b w:val="on"/>
          <w:sz w:val="28"/>
          <w:rFonts w:ascii="Aptos" w:hAnsi="Aptos" w:cs="Aptos" w:eastAsia="Aptos"/>
          <w:color w:val="27AE60"/>
        </w:rPr>
        <w:t>PASS</w:t>
      </w:r>
      <w:r>
        <w:rPr>
          <w:sz w:val="20"/>
          <w:rFonts w:ascii="Aptos" w:hAnsi="Aptos" w:cs="Aptos" w:eastAsia="Aptos"/>
          <w:color w:val="666666"/>
        </w:rPr>
        <w:t xml:space="preserve">  (All 4 SLA criteria met)</w:t>
      </w:r>
    </w:p>
    <w:p>
      <w:pPr>
        <w:pStyle w:val="Normal"/>
      </w:pPr>
    </w:p>
    <w:p>
      <w:pPr>
        <w:pStyle w:val="Heading1"/>
      </w:pPr>
      <w:r>
        <w:rPr>
          <w:rFonts w:ascii="Aptos" w:hAnsi="Aptos" w:cs="Aptos" w:eastAsia="Aptos"/>
        </w:rPr>
        <w:t>Test Objective &amp; Scope</w:t>
      </w:r>
    </w:p>
    <w:p>
      <w:pPr>
        <w:pStyle w:val="Heading2"/>
      </w:pPr>
      <w:r>
        <w:rPr>
          <w:rFonts w:ascii="Aptos" w:hAnsi="Aptos" w:cs="Aptos" w:eastAsia="Aptos"/>
        </w:rPr>
        <w:t>Test Objective</w:t>
      </w:r>
    </w:p>
    <w:p>
      <w:pPr>
        <w:pStyle w:val="BodyText"/>
      </w:pPr>
      <w:r>
        <w:rPr>
          <w:sz w:val="22"/>
          <w:rFonts w:ascii="Aptos" w:hAnsi="Aptos" w:cs="Aptos" w:eastAsia="Aptos"/>
          <w:color w:val="000000"/>
        </w:rPr>
        <w:t>Evaluate API Connect GraphQL proxy performance for query parsing, schema validation, depth limiting, and federated subgraph resolution.</w:t>
      </w:r>
    </w:p>
    <w:p>
      <w:pPr>
        <w:pStyle w:val="Heading2"/>
      </w:pPr>
      <w:r>
        <w:rPr>
          <w:rFonts w:ascii="Aptos" w:hAnsi="Aptos" w:cs="Aptos" w:eastAsia="Aptos"/>
        </w:rPr>
        <w:t>Test Scope</w:t>
      </w:r>
    </w:p>
    <w:p>
      <w:pPr>
        <w:pStyle w:val="ListParagraphIBMBulleted"/>
      </w:pPr>
      <w:r>
        <w:rPr>
          <w:sz w:val="22"/>
          <w:rFonts w:ascii="Aptos" w:hAnsi="Aptos" w:cs="Aptos" w:eastAsia="Aptos"/>
          <w:color w:val="000000"/>
        </w:rPr>
        <w:t>GraphQL query parsing and validation</w:t>
      </w:r>
    </w:p>
    <w:p>
      <w:pPr>
        <w:pStyle w:val="ListParagraphIBMBulleted"/>
      </w:pPr>
      <w:r>
        <w:rPr>
          <w:sz w:val="22"/>
          <w:rFonts w:ascii="Aptos" w:hAnsi="Aptos" w:cs="Aptos" w:eastAsia="Aptos"/>
          <w:color w:val="000000"/>
        </w:rPr>
        <w:t>Query depth and complexity limiting</w:t>
      </w:r>
    </w:p>
    <w:p>
      <w:pPr>
        <w:pStyle w:val="ListParagraphIBMBulleted"/>
      </w:pPr>
      <w:r>
        <w:rPr>
          <w:sz w:val="22"/>
          <w:rFonts w:ascii="Aptos" w:hAnsi="Aptos" w:cs="Aptos" w:eastAsia="Aptos"/>
          <w:color w:val="000000"/>
        </w:rPr>
        <w:t>Schema introspection performance</w:t>
      </w:r>
    </w:p>
    <w:p>
      <w:pPr>
        <w:pStyle w:val="ListParagraphIBMBulleted"/>
      </w:pPr>
      <w:r>
        <w:rPr>
          <w:sz w:val="22"/>
          <w:rFonts w:ascii="Aptos" w:hAnsi="Aptos" w:cs="Aptos" w:eastAsia="Aptos"/>
          <w:color w:val="000000"/>
        </w:rPr>
        <w:t>Federated subgraph delegation and stitching</w:t>
      </w:r>
    </w:p>
    <w:p>
      <w:pPr>
        <w:pStyle w:val="ListParagraphIBMBulleted"/>
      </w:pPr>
      <w:r>
        <w:rPr>
          <w:sz w:val="22"/>
          <w:rFonts w:ascii="Aptos" w:hAnsi="Aptos" w:cs="Aptos" w:eastAsia="Aptos"/>
          <w:color w:val="000000"/>
        </w:rPr>
        <w:t>Subscription WebSocket handling</w:t>
      </w:r>
    </w:p>
    <w:p>
      <w:pPr>
        <w:pStyle w:val="Normal"/>
      </w:pPr>
    </w:p>
    <w:p>
      <w:pPr>
        <w:pStyle w:val="Heading1"/>
      </w:pPr>
      <w:r>
        <w:rPr>
          <w:rFonts w:ascii="Aptos" w:hAnsi="Aptos" w:cs="Aptos" w:eastAsia="Aptos"/>
        </w:rPr>
        <w:t>Test Environment &amp; Architecture</w:t>
      </w:r>
    </w:p>
    <w:p>
      <w:pPr>
        <w:pStyle w:val="Heading2"/>
      </w:pPr>
      <w:r>
        <w:rPr>
          <w:rFonts w:ascii="Aptos" w:hAnsi="Aptos" w:cs="Aptos" w:eastAsia="Aptos"/>
        </w:rPr>
        <w:t>Environment Details</w:t>
      </w:r>
    </w:p>
    <w:p>
      <w:pPr>
        <w:pStyle w:val="ListParagraphIBMBulleted"/>
      </w:pPr>
      <w:r>
        <w:rPr>
          <w:sz w:val="22"/>
          <w:rFonts w:ascii="Aptos" w:hAnsi="Aptos" w:cs="Aptos" w:eastAsia="Aptos"/>
          <w:color w:val="000000"/>
        </w:rPr>
        <w:t>GraphQL Proxy: API Connect GraphQL Module 10.0.6</w:t>
      </w:r>
    </w:p>
    <w:p>
      <w:pPr>
        <w:pStyle w:val="ListParagraphIBMBulleted"/>
      </w:pPr>
      <w:r>
        <w:rPr>
          <w:sz w:val="22"/>
          <w:rFonts w:ascii="Aptos" w:hAnsi="Aptos" w:cs="Aptos" w:eastAsia="Aptos"/>
          <w:color w:val="000000"/>
        </w:rPr>
        <w:t>CPU: 8 vCPU</w:t>
      </w:r>
    </w:p>
    <w:p>
      <w:pPr>
        <w:pStyle w:val="ListParagraphIBMBulleted"/>
      </w:pPr>
      <w:r>
        <w:rPr>
          <w:sz w:val="22"/>
          <w:rFonts w:ascii="Aptos" w:hAnsi="Aptos" w:cs="Aptos" w:eastAsia="Aptos"/>
          <w:color w:val="000000"/>
        </w:rPr>
        <w:t>Memory: 16 GB RAM</w:t>
      </w:r>
    </w:p>
    <w:p>
      <w:pPr>
        <w:pStyle w:val="ListParagraphIBMBulleted"/>
      </w:pPr>
      <w:r>
        <w:rPr>
          <w:sz w:val="22"/>
          <w:rFonts w:ascii="Aptos" w:hAnsi="Aptos" w:cs="Aptos" w:eastAsia="Aptos"/>
          <w:color w:val="000000"/>
        </w:rPr>
        <w:t>Subgraph Services: 3 federated services (Node.js)</w:t>
      </w:r>
    </w:p>
    <w:p>
      <w:pPr>
        <w:pStyle w:val="ListParagraphIBMBulleted"/>
      </w:pPr>
      <w:r>
        <w:rPr>
          <w:sz w:val="22"/>
          <w:rFonts w:ascii="Aptos" w:hAnsi="Aptos" w:cs="Aptos" w:eastAsia="Aptos"/>
          <w:color w:val="000000"/>
        </w:rPr>
        <w:t>Database: PostgreSQL 15.4</w:t>
      </w:r>
    </w:p>
    <w:p>
      <w:pPr>
        <w:pStyle w:val="ListParagraphIBMBulleted"/>
      </w:pPr>
      <w:r>
        <w:rPr>
          <w:sz w:val="22"/>
          <w:rFonts w:ascii="Aptos" w:hAnsi="Aptos" w:cs="Aptos" w:eastAsia="Aptos"/>
          <w:color w:val="000000"/>
        </w:rPr>
        <w:t>WebSocket: Dedicated endpoint for subscriptions</w:t>
      </w:r>
    </w:p>
    <w:p>
      <w:pPr>
        <w:pStyle w:val="Normal"/>
      </w:pPr>
    </w:p>
    <w:p>
      <w:pPr>
        <w:pStyle w:val="Heading1"/>
      </w:pPr>
      <w:r>
        <w:rPr>
          <w:rFonts w:ascii="Aptos" w:hAnsi="Aptos" w:cs="Aptos" w:eastAsia="Aptos"/>
        </w:rPr>
        <w:t>Test Cases</w:t>
      </w:r>
    </w:p>
    <w:p>
      <w:pPr>
        <w:pStyle w:val="BodyText"/>
      </w:pPr>
      <w:r>
        <w:rPr>
          <w:sz w:val="22"/>
          <w:rFonts w:ascii="Aptos" w:hAnsi="Aptos" w:cs="Aptos" w:eastAsia="Aptos"/>
          <w:color w:val="000000"/>
        </w:rPr>
        <w:t>The following 3 test cases define the performance scenarios tested for the APIC GQL capability.</w:t>
      </w:r>
    </w:p>
    <w:p>
      <w:pPr>
        <w:pStyle w:val="Normal"/>
      </w:pP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val="clear" w:color="auto" w:fill="1F4E79"/>
            <w:tcMar>
              <w:top w:w="40"/>
              <w:left w:w="60"/>
              <w:bottom w:w="40"/>
              <w:right w:w="60"/>
            </w:tcMar>
          </w:tcPr>
          <w:p>
            <w:pPr>
              <w:spacing w:after="0" w:before="0"/>
              <w:jc w:val="center"/>
            </w:pPr>
            <w:r>
              <w:rPr>
                <w:sz w:val="18"/>
                <w:b w:val="on"/>
                <w:rFonts w:ascii="Aptos" w:hAnsi="Aptos" w:cs="Aptos" w:eastAsia="Aptos"/>
                <w:color w:val="FFFFFF"/>
              </w:rPr>
              <w:t>#</w:t>
            </w:r>
          </w:p>
        </w:tc>
        <w:tc>
          <w:tcPr>
            <w:shd w:val="clear" w:color="auto" w:fill="1F4E79"/>
            <w:tcMar>
              <w:top w:w="40"/>
              <w:left w:w="60"/>
              <w:bottom w:w="40"/>
              <w:right w:w="60"/>
            </w:tcMar>
          </w:tcPr>
          <w:p>
            <w:pPr>
              <w:spacing w:after="0" w:before="0"/>
              <w:jc w:val="center"/>
            </w:pPr>
            <w:r>
              <w:rPr>
                <w:sz w:val="18"/>
                <w:b w:val="on"/>
                <w:rFonts w:ascii="Aptos" w:hAnsi="Aptos" w:cs="Aptos" w:eastAsia="Aptos"/>
                <w:color w:val="FFFFFF"/>
              </w:rPr>
              <w:t>Test Case</w:t>
            </w:r>
          </w:p>
        </w:tc>
        <w:tc>
          <w:tcPr>
            <w:shd w:val="clear" w:color="auto" w:fill="1F4E79"/>
            <w:tcMar>
              <w:top w:w="40"/>
              <w:left w:w="60"/>
              <w:bottom w:w="40"/>
              <w:right w:w="60"/>
            </w:tcMar>
          </w:tcPr>
          <w:p>
            <w:pPr>
              <w:spacing w:after="0" w:before="0"/>
              <w:jc w:val="center"/>
            </w:pPr>
            <w:r>
              <w:rPr>
                <w:sz w:val="18"/>
                <w:b w:val="on"/>
                <w:rFonts w:ascii="Aptos" w:hAnsi="Aptos" w:cs="Aptos" w:eastAsia="Aptos"/>
                <w:color w:val="FFFFFF"/>
              </w:rPr>
              <w:t>Description</w:t>
            </w:r>
          </w:p>
        </w:tc>
        <w:tc>
          <w:tcPr>
            <w:shd w:val="clear" w:color="auto" w:fill="1F4E79"/>
            <w:tcMar>
              <w:top w:w="40"/>
              <w:left w:w="60"/>
              <w:bottom w:w="40"/>
              <w:right w:w="60"/>
            </w:tcMar>
          </w:tcPr>
          <w:p>
            <w:pPr>
              <w:spacing w:after="0" w:before="0"/>
              <w:jc w:val="center"/>
            </w:pPr>
            <w:r>
              <w:rPr>
                <w:sz w:val="18"/>
                <w:b w:val="on"/>
                <w:rFonts w:ascii="Aptos" w:hAnsi="Aptos" w:cs="Aptos" w:eastAsia="Aptos"/>
                <w:color w:val="FFFFFF"/>
              </w:rPr>
              <w:t>Expected Behavior</w:t>
            </w:r>
          </w:p>
        </w:tc>
        <w:tc>
          <w:tcPr>
            <w:shd w:val="clear" w:color="auto" w:fill="1F4E79"/>
            <w:tcMar>
              <w:top w:w="40"/>
              <w:left w:w="60"/>
              <w:bottom w:w="40"/>
              <w:right w:w="60"/>
            </w:tcMar>
          </w:tcPr>
          <w:p>
            <w:pPr>
              <w:spacing w:after="0" w:before="0"/>
              <w:jc w:val="center"/>
            </w:pPr>
            <w:r>
              <w:rPr>
                <w:sz w:val="18"/>
                <w:b w:val="on"/>
                <w:rFonts w:ascii="Aptos" w:hAnsi="Aptos" w:cs="Aptos" w:eastAsia="Aptos"/>
                <w:color w:val="FFFFFF"/>
              </w:rPr>
              <w:t>Priority</w:t>
            </w:r>
          </w:p>
        </w:tc>
      </w:tr>
      <w:tr>
        <w:tc>
          <w:tcPr>
            <w:shd w:val="clear" w:color="auto" w:fill="D6E4F0"/>
          </w:tcPr>
          <w:p>
            <w:pPr>
              <w:spacing w:after="0" w:before="0"/>
            </w:pPr>
            <w:r>
              <w:rPr>
                <w:sz w:val="18"/>
                <w:b w:val="off"/>
                <w:rFonts w:ascii="Aptos" w:hAnsi="Aptos" w:cs="Aptos" w:eastAsia="Aptos"/>
                <w:color w:val="333333"/>
              </w:rPr>
              <w:t>1</w:t>
            </w:r>
          </w:p>
        </w:tc>
        <w:tc>
          <w:tcPr>
            <w:shd w:val="clear" w:color="auto" w:fill="D6E4F0"/>
          </w:tcPr>
          <w:p>
            <w:pPr>
              <w:spacing w:after="0" w:before="0"/>
            </w:pPr>
            <w:r>
              <w:rPr>
                <w:sz w:val="18"/>
                <w:b w:val="on"/>
                <w:rFonts w:ascii="Aptos" w:hAnsi="Aptos" w:cs="Aptos" w:eastAsia="Aptos"/>
                <w:color w:val="2C3E50"/>
              </w:rPr>
              <w:t>GraphQL Query Load Test</w:t>
            </w:r>
          </w:p>
        </w:tc>
        <w:tc>
          <w:tcPr>
            <w:shd w:val="clear" w:color="auto" w:fill="D6E4F0"/>
          </w:tcPr>
          <w:p>
            <w:pPr>
              <w:spacing w:after="0" w:before="0"/>
            </w:pPr>
            <w:r>
              <w:rPr>
                <w:sz w:val="18"/>
                <w:b w:val="off"/>
                <w:rFonts w:ascii="Aptos" w:hAnsi="Aptos" w:cs="Aptos" w:eastAsia="Aptos"/>
                <w:color w:val="333333"/>
              </w:rPr>
              <w:t>300 concurrent users executing nested GraphQL queries with 3-level depth</w:t>
            </w:r>
          </w:p>
        </w:tc>
        <w:tc>
          <w:tcPr>
            <w:shd w:val="clear" w:color="auto" w:fill="D6E4F0"/>
          </w:tcPr>
          <w:p>
            <w:pPr>
              <w:spacing w:after="0" w:before="0"/>
            </w:pPr>
            <w:r>
              <w:rPr>
                <w:sz w:val="18"/>
                <w:b w:val="off"/>
                <w:rFonts w:ascii="Aptos" w:hAnsi="Aptos" w:cs="Aptos" w:eastAsia="Aptos"/>
                <w:color w:val="333333"/>
              </w:rPr>
              <w:t>Avg response time &lt;= 600ms, zero schema validation errors</w:t>
            </w:r>
          </w:p>
        </w:tc>
        <w:tc>
          <w:tcPr>
            <w:shd w:val="clear" w:color="auto" w:fill="D6E4F0"/>
          </w:tcPr>
          <w:p>
            <w:pPr>
              <w:spacing w:after="0" w:before="0"/>
            </w:pPr>
            <w:r>
              <w:rPr>
                <w:sz w:val="18"/>
                <w:b w:val="on"/>
                <w:rFonts w:ascii="Aptos" w:hAnsi="Aptos" w:cs="Aptos" w:eastAsia="Aptos"/>
                <w:color w:val="E74C3C"/>
              </w:rPr>
              <w:t>CRITICAL</w:t>
            </w:r>
          </w:p>
        </w:tc>
      </w:tr>
      <w:tr>
        <w:tc>
          <w:tcPr>
            <w:shd w:val="clear" w:color="auto" w:fill="FFFFFF"/>
          </w:tcPr>
          <w:p>
            <w:pPr>
              <w:spacing w:after="0" w:before="0"/>
            </w:pPr>
            <w:r>
              <w:rPr>
                <w:sz w:val="18"/>
                <w:b w:val="off"/>
                <w:rFonts w:ascii="Aptos" w:hAnsi="Aptos" w:cs="Aptos" w:eastAsia="Aptos"/>
                <w:color w:val="333333"/>
              </w:rPr>
              <w:t>2</w:t>
            </w:r>
          </w:p>
        </w:tc>
        <w:tc>
          <w:tcPr>
            <w:shd w:val="clear" w:color="auto" w:fill="FFFFFF"/>
          </w:tcPr>
          <w:p>
            <w:pPr>
              <w:spacing w:after="0" w:before="0"/>
            </w:pPr>
            <w:r>
              <w:rPr>
                <w:sz w:val="18"/>
                <w:b w:val="on"/>
                <w:rFonts w:ascii="Aptos" w:hAnsi="Aptos" w:cs="Aptos" w:eastAsia="Aptos"/>
                <w:color w:val="2C3E50"/>
              </w:rPr>
              <w:t>Schema Introspection Test</w:t>
            </w:r>
          </w:p>
        </w:tc>
        <w:tc>
          <w:tcPr>
            <w:shd w:val="clear" w:color="auto" w:fill="FFFFFF"/>
          </w:tcPr>
          <w:p>
            <w:pPr>
              <w:spacing w:after="0" w:before="0"/>
            </w:pPr>
            <w:r>
              <w:rPr>
                <w:sz w:val="18"/>
                <w:b w:val="off"/>
                <w:rFonts w:ascii="Aptos" w:hAnsi="Aptos" w:cs="Aptos" w:eastAsia="Aptos"/>
                <w:color w:val="333333"/>
              </w:rPr>
              <w:t>Concurrent schema introspection requests under load</w:t>
            </w:r>
          </w:p>
        </w:tc>
        <w:tc>
          <w:tcPr>
            <w:shd w:val="clear" w:color="auto" w:fill="FFFFFF"/>
          </w:tcPr>
          <w:p>
            <w:pPr>
              <w:spacing w:after="0" w:before="0"/>
            </w:pPr>
            <w:r>
              <w:rPr>
                <w:sz w:val="18"/>
                <w:b w:val="off"/>
                <w:rFonts w:ascii="Aptos" w:hAnsi="Aptos" w:cs="Aptos" w:eastAsia="Aptos"/>
                <w:color w:val="333333"/>
              </w:rPr>
              <w:t>Introspection completes within 1 second per request</w:t>
            </w:r>
          </w:p>
        </w:tc>
        <w:tc>
          <w:tcPr>
            <w:shd w:val="clear" w:color="auto" w:fill="FFFFFF"/>
          </w:tcPr>
          <w:p>
            <w:pPr>
              <w:spacing w:after="0" w:before="0"/>
            </w:pPr>
            <w:r>
              <w:rPr>
                <w:sz w:val="18"/>
                <w:b w:val="on"/>
                <w:rFonts w:ascii="Aptos" w:hAnsi="Aptos" w:cs="Aptos" w:eastAsia="Aptos"/>
                <w:color w:val="F39C12"/>
              </w:rPr>
              <w:t>HIGH</w:t>
            </w:r>
          </w:p>
        </w:tc>
      </w:tr>
      <w:tr>
        <w:tc>
          <w:tcPr>
            <w:shd w:val="clear" w:color="auto" w:fill="D6E4F0"/>
          </w:tcPr>
          <w:p>
            <w:pPr>
              <w:spacing w:after="0" w:before="0"/>
            </w:pPr>
            <w:r>
              <w:rPr>
                <w:sz w:val="18"/>
                <w:b w:val="off"/>
                <w:rFonts w:ascii="Aptos" w:hAnsi="Aptos" w:cs="Aptos" w:eastAsia="Aptos"/>
                <w:color w:val="333333"/>
              </w:rPr>
              <w:t>3</w:t>
            </w:r>
          </w:p>
        </w:tc>
        <w:tc>
          <w:tcPr>
            <w:shd w:val="clear" w:color="auto" w:fill="D6E4F0"/>
          </w:tcPr>
          <w:p>
            <w:pPr>
              <w:spacing w:after="0" w:before="0"/>
            </w:pPr>
            <w:r>
              <w:rPr>
                <w:sz w:val="18"/>
                <w:b w:val="on"/>
                <w:rFonts w:ascii="Aptos" w:hAnsi="Aptos" w:cs="Aptos" w:eastAsia="Aptos"/>
                <w:color w:val="2C3E50"/>
              </w:rPr>
              <w:t>Query Depth Limiting Test</w:t>
            </w:r>
          </w:p>
        </w:tc>
        <w:tc>
          <w:tcPr>
            <w:shd w:val="clear" w:color="auto" w:fill="D6E4F0"/>
          </w:tcPr>
          <w:p>
            <w:pPr>
              <w:spacing w:after="0" w:before="0"/>
            </w:pPr>
            <w:r>
              <w:rPr>
                <w:sz w:val="18"/>
                <w:b w:val="off"/>
                <w:rFonts w:ascii="Aptos" w:hAnsi="Aptos" w:cs="Aptos" w:eastAsia="Aptos"/>
                <w:color w:val="333333"/>
              </w:rPr>
              <w:t>Submit queries exceeding configured depth limits</w:t>
            </w:r>
          </w:p>
        </w:tc>
        <w:tc>
          <w:tcPr>
            <w:shd w:val="clear" w:color="auto" w:fill="D6E4F0"/>
          </w:tcPr>
          <w:p>
            <w:pPr>
              <w:spacing w:after="0" w:before="0"/>
            </w:pPr>
            <w:r>
              <w:rPr>
                <w:sz w:val="18"/>
                <w:b w:val="off"/>
                <w:rFonts w:ascii="Aptos" w:hAnsi="Aptos" w:cs="Aptos" w:eastAsia="Aptos"/>
                <w:color w:val="333333"/>
              </w:rPr>
              <w:t>Depth-limited queries rejected within 50ms with proper error response</w:t>
            </w:r>
          </w:p>
        </w:tc>
        <w:tc>
          <w:tcPr>
            <w:shd w:val="clear" w:color="auto" w:fill="D6E4F0"/>
          </w:tcPr>
          <w:p>
            <w:pPr>
              <w:spacing w:after="0" w:before="0"/>
            </w:pPr>
            <w:r>
              <w:rPr>
                <w:sz w:val="18"/>
                <w:b w:val="on"/>
                <w:rFonts w:ascii="Aptos" w:hAnsi="Aptos" w:cs="Aptos" w:eastAsia="Aptos"/>
                <w:color w:val="1F4E79"/>
              </w:rPr>
              <w:t>MEDIUM</w:t>
            </w:r>
          </w:p>
        </w:tc>
      </w:tr>
    </w:tbl>
    <w:p>
      <w:pPr>
        <w:pStyle w:val="Normal"/>
      </w:pPr>
    </w:p>
    <w:p>
      <w:pPr>
        <w:pStyle w:val="Heading1"/>
      </w:pPr>
      <w:r>
        <w:rPr>
          <w:rFonts w:ascii="Aptos" w:hAnsi="Aptos" w:cs="Aptos" w:eastAsia="Aptos"/>
        </w:rPr>
        <w:t>Test Configuration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val="clear" w:color="auto" w:fill="D6E4F0"/>
          </w:tcPr>
          <w:p>
            <w:pPr>
              <w:spacing w:after="0" w:before="0"/>
            </w:pPr>
            <w:r>
              <w:rPr>
                <w:sz w:val="20"/>
                <w:b w:val="on"/>
                <w:rFonts w:ascii="Aptos" w:hAnsi="Aptos" w:cs="Aptos" w:eastAsia="Aptos"/>
                <w:color w:val="2C3E50"/>
              </w:rPr>
              <w:t>Test Name</w:t>
            </w:r>
          </w:p>
        </w:tc>
        <w:tc>
          <w:tcPr>
            <w:shd w:val="clear" w:color="auto" w:fill="D6E4F0"/>
          </w:tcPr>
          <w:p>
            <w:pPr>
              <w:spacing w:after="0" w:before="0"/>
            </w:pPr>
            <w:r>
              <w:rPr>
                <w:sz w:val="20"/>
                <w:b w:val="off"/>
                <w:rFonts w:ascii="Aptos" w:hAnsi="Aptos" w:cs="Aptos" w:eastAsia="Aptos"/>
                <w:color w:val="333333"/>
              </w:rPr>
              <w:t>APIC GQL Peak Load Test</w:t>
            </w:r>
          </w:p>
        </w:tc>
      </w:tr>
      <w:tr>
        <w:tc>
          <w:tcPr>
            <w:shd w:val="clear" w:color="auto" w:fill="FFFFFF"/>
          </w:tcPr>
          <w:p>
            <w:pPr>
              <w:spacing w:after="0" w:before="0"/>
            </w:pPr>
            <w:r>
              <w:rPr>
                <w:sz w:val="20"/>
                <w:b w:val="on"/>
                <w:rFonts w:ascii="Aptos" w:hAnsi="Aptos" w:cs="Aptos" w:eastAsia="Aptos"/>
                <w:color w:val="2C3E50"/>
              </w:rPr>
              <w:t>Capability</w:t>
            </w:r>
          </w:p>
        </w:tc>
        <w:tc>
          <w:tcPr>
            <w:shd w:val="clear" w:color="auto" w:fill="FFFFFF"/>
          </w:tcPr>
          <w:p>
            <w:pPr>
              <w:spacing w:after="0" w:before="0"/>
            </w:pPr>
            <w:r>
              <w:rPr>
                <w:sz w:val="20"/>
                <w:b w:val="off"/>
                <w:rFonts w:ascii="Aptos" w:hAnsi="Aptos" w:cs="Aptos" w:eastAsia="Aptos"/>
                <w:color w:val="333333"/>
              </w:rPr>
              <w:t>APIC GQL</w:t>
            </w:r>
          </w:p>
        </w:tc>
      </w:tr>
      <w:tr>
        <w:tc>
          <w:tcPr>
            <w:shd w:val="clear" w:color="auto" w:fill="D6E4F0"/>
          </w:tcPr>
          <w:p>
            <w:pPr>
              <w:spacing w:after="0" w:before="0"/>
            </w:pPr>
            <w:r>
              <w:rPr>
                <w:sz w:val="20"/>
                <w:b w:val="on"/>
                <w:rFonts w:ascii="Aptos" w:hAnsi="Aptos" w:cs="Aptos" w:eastAsia="Aptos"/>
                <w:color w:val="2C3E50"/>
              </w:rPr>
              <w:t>Build Number</w:t>
            </w:r>
          </w:p>
        </w:tc>
        <w:tc>
          <w:tcPr>
            <w:shd w:val="clear" w:color="auto" w:fill="D6E4F0"/>
          </w:tcPr>
          <w:p>
            <w:pPr>
              <w:spacing w:after="0" w:before="0"/>
            </w:pPr>
            <w:r>
              <w:rPr>
                <w:sz w:val="20"/>
                <w:b w:val="off"/>
                <w:rFonts w:ascii="Aptos" w:hAnsi="Aptos" w:cs="Aptos" w:eastAsia="Aptos"/>
                <w:color w:val="333333"/>
              </w:rPr>
              <w:t>1.0.0</w:t>
            </w:r>
          </w:p>
        </w:tc>
      </w:tr>
      <w:tr>
        <w:tc>
          <w:tcPr>
            <w:shd w:val="clear" w:color="auto" w:fill="FFFFFF"/>
          </w:tcPr>
          <w:p>
            <w:pPr>
              <w:spacing w:after="0" w:before="0"/>
            </w:pPr>
            <w:r>
              <w:rPr>
                <w:sz w:val="20"/>
                <w:b w:val="on"/>
                <w:rFonts w:ascii="Aptos" w:hAnsi="Aptos" w:cs="Aptos" w:eastAsia="Aptos"/>
                <w:color w:val="2C3E50"/>
              </w:rPr>
              <w:t>Test Tool</w:t>
            </w:r>
          </w:p>
        </w:tc>
        <w:tc>
          <w:tcPr>
            <w:shd w:val="clear" w:color="auto" w:fill="FFFFFF"/>
          </w:tcPr>
          <w:p>
            <w:pPr>
              <w:spacing w:after="0" w:before="0"/>
            </w:pPr>
            <w:r>
              <w:rPr>
                <w:sz w:val="20"/>
                <w:b w:val="off"/>
                <w:rFonts w:ascii="Aptos" w:hAnsi="Aptos" w:cs="Aptos" w:eastAsia="Aptos"/>
                <w:color w:val="333333"/>
              </w:rPr>
              <w:t>Apache JMeter</w:t>
            </w:r>
          </w:p>
        </w:tc>
      </w:tr>
      <w:tr>
        <w:tc>
          <w:tcPr>
            <w:shd w:val="clear" w:color="auto" w:fill="D6E4F0"/>
          </w:tcPr>
          <w:p>
            <w:pPr>
              <w:spacing w:after="0" w:before="0"/>
            </w:pPr>
            <w:r>
              <w:rPr>
                <w:sz w:val="20"/>
                <w:b w:val="on"/>
                <w:rFonts w:ascii="Aptos" w:hAnsi="Aptos" w:cs="Aptos" w:eastAsia="Aptos"/>
                <w:color w:val="2C3E50"/>
              </w:rPr>
              <w:t>Test Date</w:t>
            </w:r>
          </w:p>
        </w:tc>
        <w:tc>
          <w:tcPr>
            <w:shd w:val="clear" w:color="auto" w:fill="D6E4F0"/>
          </w:tcPr>
          <w:p>
            <w:pPr>
              <w:spacing w:after="0" w:before="0"/>
            </w:pPr>
            <w:r>
              <w:rPr>
                <w:sz w:val="20"/>
                <w:b w:val="off"/>
                <w:rFonts w:ascii="Aptos" w:hAnsi="Aptos" w:cs="Aptos" w:eastAsia="Aptos"/>
                <w:color w:val="333333"/>
              </w:rPr>
              <w:t>2026-02-16 16:19:48</w:t>
            </w:r>
          </w:p>
        </w:tc>
      </w:tr>
      <w:tr>
        <w:tc>
          <w:tcPr>
            <w:shd w:val="clear" w:color="auto" w:fill="FFFFFF"/>
          </w:tcPr>
          <w:p>
            <w:pPr>
              <w:spacing w:after="0" w:before="0"/>
            </w:pPr>
            <w:r>
              <w:rPr>
                <w:sz w:val="20"/>
                <w:b w:val="on"/>
                <w:rFonts w:ascii="Aptos" w:hAnsi="Aptos" w:cs="Aptos" w:eastAsia="Aptos"/>
                <w:color w:val="2C3E50"/>
              </w:rPr>
              <w:t>Test Duration</w:t>
            </w:r>
          </w:p>
        </w:tc>
        <w:tc>
          <w:tcPr>
            <w:shd w:val="clear" w:color="auto" w:fill="FFFFFF"/>
          </w:tcPr>
          <w:p>
            <w:pPr>
              <w:spacing w:after="0" w:before="0"/>
            </w:pPr>
            <w:r>
              <w:rPr>
                <w:sz w:val="20"/>
                <w:b w:val="off"/>
                <w:rFonts w:ascii="Aptos" w:hAnsi="Aptos" w:cs="Aptos" w:eastAsia="Aptos"/>
                <w:color w:val="333333"/>
              </w:rPr>
              <w:t>7 min 38 sec</w:t>
            </w:r>
          </w:p>
        </w:tc>
      </w:tr>
      <w:tr>
        <w:tc>
          <w:tcPr>
            <w:shd w:val="clear" w:color="auto" w:fill="D6E4F0"/>
          </w:tcPr>
          <w:p>
            <w:pPr>
              <w:spacing w:after="0" w:before="0"/>
            </w:pPr>
            <w:r>
              <w:rPr>
                <w:sz w:val="20"/>
                <w:b w:val="on"/>
                <w:rFonts w:ascii="Aptos" w:hAnsi="Aptos" w:cs="Aptos" w:eastAsia="Aptos"/>
                <w:color w:val="2C3E50"/>
              </w:rPr>
              <w:t>Virtual Users (Threads)</w:t>
            </w:r>
          </w:p>
        </w:tc>
        <w:tc>
          <w:tcPr>
            <w:shd w:val="clear" w:color="auto" w:fill="D6E4F0"/>
          </w:tcPr>
          <w:p>
            <w:pPr>
              <w:spacing w:after="0" w:before="0"/>
            </w:pPr>
            <w:r>
              <w:rPr>
                <w:sz w:val="20"/>
                <w:b w:val="off"/>
                <w:rFonts w:ascii="Aptos" w:hAnsi="Aptos" w:cs="Aptos" w:eastAsia="Aptos"/>
                <w:color w:val="333333"/>
              </w:rPr>
              <w:t>Auto-detected from JTL</w:t>
            </w:r>
          </w:p>
        </w:tc>
      </w:tr>
      <w:tr>
        <w:tc>
          <w:tcPr>
            <w:shd w:val="clear" w:color="auto" w:fill="FFFFFF"/>
          </w:tcPr>
          <w:p>
            <w:pPr>
              <w:spacing w:after="0" w:before="0"/>
            </w:pPr>
            <w:r>
              <w:rPr>
                <w:sz w:val="20"/>
                <w:b w:val="on"/>
                <w:rFonts w:ascii="Aptos" w:hAnsi="Aptos" w:cs="Aptos" w:eastAsia="Aptos"/>
                <w:color w:val="2C3E50"/>
              </w:rPr>
              <w:t>File Type</w:t>
            </w:r>
          </w:p>
        </w:tc>
        <w:tc>
          <w:tcPr>
            <w:shd w:val="clear" w:color="auto" w:fill="FFFFFF"/>
          </w:tcPr>
          <w:p>
            <w:pPr>
              <w:spacing w:after="0" w:before="0"/>
            </w:pPr>
            <w:r>
              <w:rPr>
                <w:sz w:val="20"/>
                <w:b w:val="off"/>
                <w:rFonts w:ascii="Aptos" w:hAnsi="Aptos" w:cs="Aptos" w:eastAsia="Aptos"/>
                <w:color w:val="333333"/>
              </w:rPr>
              <w:t>JTL</w:t>
            </w:r>
          </w:p>
        </w:tc>
      </w:tr>
      <w:tr>
        <w:tc>
          <w:tcPr>
            <w:shd w:val="clear" w:color="auto" w:fill="D6E4F0"/>
          </w:tcPr>
          <w:p>
            <w:pPr>
              <w:spacing w:after="0" w:before="0"/>
            </w:pPr>
            <w:r>
              <w:rPr>
                <w:sz w:val="20"/>
                <w:b w:val="on"/>
                <w:rFonts w:ascii="Aptos" w:hAnsi="Aptos" w:cs="Aptos" w:eastAsia="Aptos"/>
                <w:color w:val="2C3E50"/>
              </w:rPr>
              <w:t>Description</w:t>
            </w:r>
          </w:p>
        </w:tc>
        <w:tc>
          <w:tcPr>
            <w:shd w:val="clear" w:color="auto" w:fill="D6E4F0"/>
          </w:tcPr>
          <w:p>
            <w:pPr>
              <w:spacing w:after="0" w:before="0"/>
            </w:pPr>
            <w:r>
              <w:rPr>
                <w:sz w:val="20"/>
                <w:b w:val="off"/>
                <w:rFonts w:ascii="Aptos" w:hAnsi="Aptos" w:cs="Aptos" w:eastAsia="Aptos"/>
                <w:color w:val="333333"/>
              </w:rPr>
              <w:t>GraphQL performance test from apic-gql-test.jtl</w:t>
            </w:r>
          </w:p>
        </w:tc>
      </w:tr>
    </w:tbl>
    <w:p>
      <w:pPr>
        <w:pStyle w:val="Normal"/>
      </w:pPr>
    </w:p>
    <w:p>
      <w:pPr>
        <w:pStyle w:val="Heading1"/>
      </w:pPr>
      <w:r>
        <w:rPr>
          <w:rFonts w:ascii="Aptos" w:hAnsi="Aptos" w:cs="Aptos" w:eastAsia="Aptos"/>
        </w:rPr>
        <w:t>Detailed Performance Metrics</w:t>
      </w:r>
    </w:p>
    <w:p>
      <w:pPr>
        <w:pStyle w:val="BodyText"/>
      </w:pPr>
      <w:r>
        <w:rPr>
          <w:sz w:val="22"/>
          <w:rFonts w:ascii="Aptos" w:hAnsi="Aptos" w:cs="Aptos" w:eastAsia="Aptos"/>
          <w:color w:val="000000"/>
        </w:rPr>
        <w:t>Comprehensive view of all measured performance indicators from the test execution.</w:t>
      </w:r>
    </w:p>
    <w:p>
      <w:pPr>
        <w:pStyle w:val="Normal"/>
      </w:pP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val="clear" w:color="auto" w:fill="1F4E79"/>
            <w:tcMar>
              <w:top w:w="40"/>
              <w:left w:w="60"/>
              <w:bottom w:w="40"/>
              <w:right w:w="60"/>
            </w:tcMar>
          </w:tcPr>
          <w:p>
            <w:pPr>
              <w:spacing w:after="0" w:before="0"/>
              <w:jc w:val="center"/>
            </w:pPr>
            <w:r>
              <w:rPr>
                <w:sz w:val="18"/>
                <w:b w:val="on"/>
                <w:rFonts w:ascii="Aptos" w:hAnsi="Aptos" w:cs="Aptos" w:eastAsia="Aptos"/>
                <w:color w:val="FFFFFF"/>
              </w:rPr>
              <w:t>Metric</w:t>
            </w:r>
          </w:p>
        </w:tc>
        <w:tc>
          <w:tcPr>
            <w:shd w:val="clear" w:color="auto" w:fill="1F4E79"/>
            <w:tcMar>
              <w:top w:w="40"/>
              <w:left w:w="60"/>
              <w:bottom w:w="40"/>
              <w:right w:w="60"/>
            </w:tcMar>
          </w:tcPr>
          <w:p>
            <w:pPr>
              <w:spacing w:after="0" w:before="0"/>
              <w:jc w:val="center"/>
            </w:pPr>
            <w:r>
              <w:rPr>
                <w:sz w:val="18"/>
                <w:b w:val="on"/>
                <w:rFonts w:ascii="Aptos" w:hAnsi="Aptos" w:cs="Aptos" w:eastAsia="Aptos"/>
                <w:color w:val="FFFFFF"/>
              </w:rPr>
              <w:t>Value</w:t>
            </w:r>
          </w:p>
        </w:tc>
      </w:tr>
      <w:tr>
        <w:tc>
          <w:tcPr>
            <w:shd w:val="clear" w:color="auto" w:fill="D6E4F0"/>
          </w:tcPr>
          <w:p>
            <w:pPr>
              <w:spacing w:after="0" w:before="0"/>
            </w:pPr>
            <w:r>
              <w:rPr>
                <w:sz w:val="20"/>
                <w:b w:val="on"/>
                <w:rFonts w:ascii="Aptos" w:hAnsi="Aptos" w:cs="Aptos" w:eastAsia="Aptos"/>
                <w:color w:val="2C3E50"/>
              </w:rPr>
              <w:t>Total Requests</w:t>
            </w:r>
          </w:p>
        </w:tc>
        <w:tc>
          <w:tcPr>
            <w:shd w:val="clear" w:color="auto" w:fill="D6E4F0"/>
          </w:tcPr>
          <w:p>
            <w:pPr>
              <w:spacing w:after="0" w:before="0"/>
            </w:pPr>
            <w:r>
              <w:rPr>
                <w:sz w:val="20"/>
                <w:b w:val="off"/>
                <w:rFonts w:ascii="Aptos" w:hAnsi="Aptos" w:cs="Aptos" w:eastAsia="Aptos"/>
                <w:color w:val="333333"/>
              </w:rPr>
              <w:t>214,553</w:t>
            </w:r>
          </w:p>
        </w:tc>
      </w:tr>
      <w:tr>
        <w:tc>
          <w:tcPr>
            <w:shd w:val="clear" w:color="auto" w:fill="FFFFFF"/>
          </w:tcPr>
          <w:p>
            <w:pPr>
              <w:spacing w:after="0" w:before="0"/>
            </w:pPr>
            <w:r>
              <w:rPr>
                <w:sz w:val="20"/>
                <w:b w:val="on"/>
                <w:rFonts w:ascii="Aptos" w:hAnsi="Aptos" w:cs="Aptos" w:eastAsia="Aptos"/>
                <w:color w:val="2C3E50"/>
              </w:rPr>
              <w:t>Successful Requests</w:t>
            </w:r>
          </w:p>
        </w:tc>
        <w:tc>
          <w:tcPr>
            <w:shd w:val="clear" w:color="auto" w:fill="FFFFFF"/>
          </w:tcPr>
          <w:p>
            <w:pPr>
              <w:spacing w:after="0" w:before="0"/>
            </w:pPr>
            <w:r>
              <w:rPr>
                <w:sz w:val="20"/>
                <w:b w:val="off"/>
                <w:rFonts w:ascii="Aptos" w:hAnsi="Aptos" w:cs="Aptos" w:eastAsia="Aptos"/>
                <w:color w:val="333333"/>
              </w:rPr>
              <w:t>214,553</w:t>
            </w:r>
          </w:p>
        </w:tc>
      </w:tr>
      <w:tr>
        <w:tc>
          <w:tcPr>
            <w:shd w:val="clear" w:color="auto" w:fill="D6E4F0"/>
          </w:tcPr>
          <w:p>
            <w:pPr>
              <w:spacing w:after="0" w:before="0"/>
            </w:pPr>
            <w:r>
              <w:rPr>
                <w:sz w:val="20"/>
                <w:b w:val="on"/>
                <w:rFonts w:ascii="Aptos" w:hAnsi="Aptos" w:cs="Aptos" w:eastAsia="Aptos"/>
                <w:color w:val="2C3E50"/>
              </w:rPr>
              <w:t>Failed Requests</w:t>
            </w:r>
          </w:p>
        </w:tc>
        <w:tc>
          <w:tcPr>
            <w:shd w:val="clear" w:color="auto" w:fill="D6E4F0"/>
          </w:tcPr>
          <w:p>
            <w:pPr>
              <w:spacing w:after="0" w:before="0"/>
            </w:pPr>
            <w:r>
              <w:rPr>
                <w:sz w:val="20"/>
                <w:b w:val="off"/>
                <w:rFonts w:ascii="Aptos" w:hAnsi="Aptos" w:cs="Aptos" w:eastAsia="Aptos"/>
                <w:color w:val="333333"/>
              </w:rPr>
              <w:t>0</w:t>
            </w:r>
          </w:p>
        </w:tc>
      </w:tr>
      <w:tr>
        <w:tc>
          <w:tcPr>
            <w:shd w:val="clear" w:color="auto" w:fill="FFFFFF"/>
          </w:tcPr>
          <w:p>
            <w:pPr>
              <w:spacing w:after="0" w:before="0"/>
            </w:pPr>
            <w:r>
              <w:rPr>
                <w:sz w:val="20"/>
                <w:b w:val="on"/>
                <w:rFonts w:ascii="Aptos" w:hAnsi="Aptos" w:cs="Aptos" w:eastAsia="Aptos"/>
                <w:color w:val="2C3E50"/>
              </w:rPr>
              <w:t>Error Rate</w:t>
            </w:r>
          </w:p>
        </w:tc>
        <w:tc>
          <w:tcPr>
            <w:shd w:val="clear" w:color="auto" w:fill="FFFFFF"/>
          </w:tcPr>
          <w:p>
            <w:pPr>
              <w:spacing w:after="0" w:before="0"/>
            </w:pPr>
            <w:r>
              <w:rPr>
                <w:sz w:val="20"/>
                <w:b w:val="off"/>
                <w:rFonts w:ascii="Aptos" w:hAnsi="Aptos" w:cs="Aptos" w:eastAsia="Aptos"/>
                <w:color w:val="333333"/>
              </w:rPr>
              <w:t>0.0000%</w:t>
            </w:r>
          </w:p>
        </w:tc>
      </w:tr>
      <w:tr>
        <w:tc>
          <w:tcPr>
            <w:shd w:val="clear" w:color="auto" w:fill="F0F0F0"/>
          </w:tcPr>
          <w:p>
            <w:pPr>
              <w:spacing w:after="0" w:before="0"/>
            </w:pPr>
            <w:r>
              <w:rPr>
                <w:sz w:val="18"/>
                <w:b w:val="off"/>
                <w:rFonts w:ascii="Aptos" w:hAnsi="Aptos" w:cs="Aptos" w:eastAsia="Aptos"/>
                <w:color w:val="999999"/>
              </w:rPr>
              <w:t/>
            </w:r>
          </w:p>
        </w:tc>
        <w:tc>
          <w:tcPr>
            <w:shd w:val="clear" w:color="auto" w:fill="F0F0F0"/>
          </w:tcPr>
          <w:p>
            <w:pPr>
              <w:spacing w:after="0" w:before="0"/>
            </w:pPr>
            <w:r>
              <w:rPr>
                <w:sz w:val="18"/>
                <w:b w:val="off"/>
                <w:rFonts w:ascii="Aptos" w:hAnsi="Aptos" w:cs="Aptos" w:eastAsia="Aptos"/>
                <w:color w:val="999999"/>
              </w:rPr>
              <w:t/>
            </w:r>
          </w:p>
        </w:tc>
      </w:tr>
      <w:tr>
        <w:tc>
          <w:tcPr>
            <w:shd w:val="clear" w:color="auto" w:fill="FFFFFF"/>
          </w:tcPr>
          <w:p>
            <w:pPr>
              <w:spacing w:after="0" w:before="0"/>
            </w:pPr>
            <w:r>
              <w:rPr>
                <w:sz w:val="20"/>
                <w:b w:val="on"/>
                <w:rFonts w:ascii="Aptos" w:hAnsi="Aptos" w:cs="Aptos" w:eastAsia="Aptos"/>
                <w:color w:val="2C3E50"/>
              </w:rPr>
              <w:t>Average Response Time</w:t>
            </w:r>
          </w:p>
        </w:tc>
        <w:tc>
          <w:tcPr>
            <w:shd w:val="clear" w:color="auto" w:fill="FFFFFF"/>
          </w:tcPr>
          <w:p>
            <w:pPr>
              <w:spacing w:after="0" w:before="0"/>
            </w:pPr>
            <w:r>
              <w:rPr>
                <w:sz w:val="20"/>
                <w:b w:val="off"/>
                <w:rFonts w:ascii="Aptos" w:hAnsi="Aptos" w:cs="Aptos" w:eastAsia="Aptos"/>
                <w:color w:val="333333"/>
              </w:rPr>
              <w:t>18.01 ms</w:t>
            </w:r>
          </w:p>
        </w:tc>
      </w:tr>
      <w:tr>
        <w:tc>
          <w:tcPr>
            <w:shd w:val="clear" w:color="auto" w:fill="D6E4F0"/>
          </w:tcPr>
          <w:p>
            <w:pPr>
              <w:spacing w:after="0" w:before="0"/>
            </w:pPr>
            <w:r>
              <w:rPr>
                <w:sz w:val="20"/>
                <w:b w:val="on"/>
                <w:rFonts w:ascii="Aptos" w:hAnsi="Aptos" w:cs="Aptos" w:eastAsia="Aptos"/>
                <w:color w:val="2C3E50"/>
              </w:rPr>
              <w:t>Minimum Response Time</w:t>
            </w:r>
          </w:p>
        </w:tc>
        <w:tc>
          <w:tcPr>
            <w:shd w:val="clear" w:color="auto" w:fill="D6E4F0"/>
          </w:tcPr>
          <w:p>
            <w:pPr>
              <w:spacing w:after="0" w:before="0"/>
            </w:pPr>
            <w:r>
              <w:rPr>
                <w:sz w:val="20"/>
                <w:b w:val="off"/>
                <w:rFonts w:ascii="Aptos" w:hAnsi="Aptos" w:cs="Aptos" w:eastAsia="Aptos"/>
                <w:color w:val="333333"/>
              </w:rPr>
              <w:t>12.00 ms</w:t>
            </w:r>
          </w:p>
        </w:tc>
      </w:tr>
      <w:tr>
        <w:tc>
          <w:tcPr>
            <w:shd w:val="clear" w:color="auto" w:fill="FFFFFF"/>
          </w:tcPr>
          <w:p>
            <w:pPr>
              <w:spacing w:after="0" w:before="0"/>
            </w:pPr>
            <w:r>
              <w:rPr>
                <w:sz w:val="20"/>
                <w:b w:val="on"/>
                <w:rFonts w:ascii="Aptos" w:hAnsi="Aptos" w:cs="Aptos" w:eastAsia="Aptos"/>
                <w:color w:val="2C3E50"/>
              </w:rPr>
              <w:t>Maximum Response Time</w:t>
            </w:r>
          </w:p>
        </w:tc>
        <w:tc>
          <w:tcPr>
            <w:shd w:val="clear" w:color="auto" w:fill="FFFFFF"/>
          </w:tcPr>
          <w:p>
            <w:pPr>
              <w:spacing w:after="0" w:before="0"/>
            </w:pPr>
            <w:r>
              <w:rPr>
                <w:sz w:val="20"/>
                <w:b w:val="off"/>
                <w:rFonts w:ascii="Aptos" w:hAnsi="Aptos" w:cs="Aptos" w:eastAsia="Aptos"/>
                <w:color w:val="333333"/>
              </w:rPr>
              <w:t>696.00 ms</w:t>
            </w:r>
          </w:p>
        </w:tc>
      </w:tr>
      <w:tr>
        <w:tc>
          <w:tcPr>
            <w:shd w:val="clear" w:color="auto" w:fill="D6E4F0"/>
          </w:tcPr>
          <w:p>
            <w:pPr>
              <w:spacing w:after="0" w:before="0"/>
            </w:pPr>
            <w:r>
              <w:rPr>
                <w:sz w:val="20"/>
                <w:b w:val="on"/>
                <w:rFonts w:ascii="Aptos" w:hAnsi="Aptos" w:cs="Aptos" w:eastAsia="Aptos"/>
                <w:color w:val="2C3E50"/>
              </w:rPr>
              <w:t>P90 Response Time</w:t>
            </w:r>
          </w:p>
        </w:tc>
        <w:tc>
          <w:tcPr>
            <w:shd w:val="clear" w:color="auto" w:fill="D6E4F0"/>
          </w:tcPr>
          <w:p>
            <w:pPr>
              <w:spacing w:after="0" w:before="0"/>
            </w:pPr>
            <w:r>
              <w:rPr>
                <w:sz w:val="20"/>
                <w:b w:val="off"/>
                <w:rFonts w:ascii="Aptos" w:hAnsi="Aptos" w:cs="Aptos" w:eastAsia="Aptos"/>
                <w:color w:val="333333"/>
              </w:rPr>
              <w:t>22.00 ms</w:t>
            </w:r>
          </w:p>
        </w:tc>
      </w:tr>
      <w:tr>
        <w:tc>
          <w:tcPr>
            <w:shd w:val="clear" w:color="auto" w:fill="FFFFFF"/>
          </w:tcPr>
          <w:p>
            <w:pPr>
              <w:spacing w:after="0" w:before="0"/>
            </w:pPr>
            <w:r>
              <w:rPr>
                <w:sz w:val="20"/>
                <w:b w:val="on"/>
                <w:rFonts w:ascii="Aptos" w:hAnsi="Aptos" w:cs="Aptos" w:eastAsia="Aptos"/>
                <w:color w:val="2C3E50"/>
              </w:rPr>
              <w:t>P95 Response Time</w:t>
            </w:r>
          </w:p>
        </w:tc>
        <w:tc>
          <w:tcPr>
            <w:shd w:val="clear" w:color="auto" w:fill="FFFFFF"/>
          </w:tcPr>
          <w:p>
            <w:pPr>
              <w:spacing w:after="0" w:before="0"/>
            </w:pPr>
            <w:r>
              <w:rPr>
                <w:sz w:val="20"/>
                <w:b w:val="off"/>
                <w:rFonts w:ascii="Aptos" w:hAnsi="Aptos" w:cs="Aptos" w:eastAsia="Aptos"/>
                <w:color w:val="333333"/>
              </w:rPr>
              <w:t>26.00 ms</w:t>
            </w:r>
          </w:p>
        </w:tc>
      </w:tr>
      <w:tr>
        <w:tc>
          <w:tcPr>
            <w:shd w:val="clear" w:color="auto" w:fill="D6E4F0"/>
          </w:tcPr>
          <w:p>
            <w:pPr>
              <w:spacing w:after="0" w:before="0"/>
            </w:pPr>
            <w:r>
              <w:rPr>
                <w:sz w:val="20"/>
                <w:b w:val="on"/>
                <w:rFonts w:ascii="Aptos" w:hAnsi="Aptos" w:cs="Aptos" w:eastAsia="Aptos"/>
                <w:color w:val="2C3E50"/>
              </w:rPr>
              <w:t>P99 Response Time</w:t>
            </w:r>
          </w:p>
        </w:tc>
        <w:tc>
          <w:tcPr>
            <w:shd w:val="clear" w:color="auto" w:fill="D6E4F0"/>
          </w:tcPr>
          <w:p>
            <w:pPr>
              <w:spacing w:after="0" w:before="0"/>
            </w:pPr>
            <w:r>
              <w:rPr>
                <w:sz w:val="20"/>
                <w:b w:val="off"/>
                <w:rFonts w:ascii="Aptos" w:hAnsi="Aptos" w:cs="Aptos" w:eastAsia="Aptos"/>
                <w:color w:val="333333"/>
              </w:rPr>
              <w:t>41.00 ms</w:t>
            </w:r>
          </w:p>
        </w:tc>
      </w:tr>
      <w:tr>
        <w:tc>
          <w:tcPr>
            <w:shd w:val="clear" w:color="auto" w:fill="F0F0F0"/>
          </w:tcPr>
          <w:p>
            <w:pPr>
              <w:spacing w:after="0" w:before="0"/>
            </w:pPr>
            <w:r>
              <w:rPr>
                <w:sz w:val="18"/>
                <w:b w:val="off"/>
                <w:rFonts w:ascii="Aptos" w:hAnsi="Aptos" w:cs="Aptos" w:eastAsia="Aptos"/>
                <w:color w:val="999999"/>
              </w:rPr>
              <w:t/>
            </w:r>
          </w:p>
        </w:tc>
        <w:tc>
          <w:tcPr>
            <w:shd w:val="clear" w:color="auto" w:fill="F0F0F0"/>
          </w:tcPr>
          <w:p>
            <w:pPr>
              <w:spacing w:after="0" w:before="0"/>
            </w:pPr>
            <w:r>
              <w:rPr>
                <w:sz w:val="18"/>
                <w:b w:val="off"/>
                <w:rFonts w:ascii="Aptos" w:hAnsi="Aptos" w:cs="Aptos" w:eastAsia="Aptos"/>
                <w:color w:val="999999"/>
              </w:rPr>
              <w:t/>
            </w:r>
          </w:p>
        </w:tc>
      </w:tr>
      <w:tr>
        <w:tc>
          <w:tcPr>
            <w:shd w:val="clear" w:color="auto" w:fill="D6E4F0"/>
          </w:tcPr>
          <w:p>
            <w:pPr>
              <w:spacing w:after="0" w:before="0"/>
            </w:pPr>
            <w:r>
              <w:rPr>
                <w:sz w:val="20"/>
                <w:b w:val="on"/>
                <w:rFonts w:ascii="Aptos" w:hAnsi="Aptos" w:cs="Aptos" w:eastAsia="Aptos"/>
                <w:color w:val="2C3E50"/>
              </w:rPr>
              <w:t>Throughput</w:t>
            </w:r>
          </w:p>
        </w:tc>
        <w:tc>
          <w:tcPr>
            <w:shd w:val="clear" w:color="auto" w:fill="D6E4F0"/>
          </w:tcPr>
          <w:p>
            <w:pPr>
              <w:spacing w:after="0" w:before="0"/>
            </w:pPr>
            <w:r>
              <w:rPr>
                <w:sz w:val="20"/>
                <w:b w:val="off"/>
                <w:rFonts w:ascii="Aptos" w:hAnsi="Aptos" w:cs="Aptos" w:eastAsia="Aptos"/>
                <w:color w:val="333333"/>
              </w:rPr>
              <w:t>468.46 requests/sec</w:t>
            </w:r>
          </w:p>
        </w:tc>
      </w:tr>
      <w:tr>
        <w:tc>
          <w:tcPr>
            <w:shd w:val="clear" w:color="auto" w:fill="FFFFFF"/>
          </w:tcPr>
          <w:p>
            <w:pPr>
              <w:spacing w:after="0" w:before="0"/>
            </w:pPr>
            <w:r>
              <w:rPr>
                <w:sz w:val="20"/>
                <w:b w:val="on"/>
                <w:rFonts w:ascii="Aptos" w:hAnsi="Aptos" w:cs="Aptos" w:eastAsia="Aptos"/>
                <w:color w:val="2C3E50"/>
              </w:rPr>
              <w:t>Test Duration</w:t>
            </w:r>
          </w:p>
        </w:tc>
        <w:tc>
          <w:tcPr>
            <w:shd w:val="clear" w:color="auto" w:fill="FFFFFF"/>
          </w:tcPr>
          <w:p>
            <w:pPr>
              <w:spacing w:after="0" w:before="0"/>
            </w:pPr>
            <w:r>
              <w:rPr>
                <w:sz w:val="20"/>
                <w:b w:val="off"/>
                <w:rFonts w:ascii="Aptos" w:hAnsi="Aptos" w:cs="Aptos" w:eastAsia="Aptos"/>
                <w:color w:val="333333"/>
              </w:rPr>
              <w:t>7 min 38 sec</w:t>
            </w:r>
          </w:p>
        </w:tc>
      </w:tr>
      <w:tr>
        <w:tc>
          <w:tcPr>
            <w:shd w:val="clear" w:color="auto" w:fill="D6E4F0"/>
          </w:tcPr>
          <w:p>
            <w:pPr>
              <w:spacing w:after="0" w:before="0"/>
            </w:pPr>
            <w:r>
              <w:rPr>
                <w:sz w:val="20"/>
                <w:b w:val="on"/>
                <w:rFonts w:ascii="Aptos" w:hAnsi="Aptos" w:cs="Aptos" w:eastAsia="Aptos"/>
                <w:color w:val="2C3E50"/>
              </w:rPr>
              <w:t>Concurrent Threads</w:t>
            </w:r>
          </w:p>
        </w:tc>
        <w:tc>
          <w:tcPr>
            <w:shd w:val="clear" w:color="auto" w:fill="D6E4F0"/>
          </w:tcPr>
          <w:p>
            <w:pPr>
              <w:spacing w:after="0" w:before="0"/>
            </w:pPr>
            <w:r>
              <w:rPr>
                <w:sz w:val="20"/>
                <w:b w:val="off"/>
                <w:rFonts w:ascii="Aptos" w:hAnsi="Aptos" w:cs="Aptos" w:eastAsia="Aptos"/>
                <w:color w:val="333333"/>
              </w:rPr>
              <w:t>N/A</w:t>
            </w:r>
          </w:p>
        </w:tc>
      </w:tr>
    </w:tbl>
    <w:p>
      <w:pPr>
        <w:pStyle w:val="Normal"/>
      </w:pPr>
    </w:p>
    <w:p>
      <w:pPr>
        <w:pStyle w:val="Heading1"/>
      </w:pPr>
      <w:r>
        <w:rPr>
          <w:rFonts w:ascii="Aptos" w:hAnsi="Aptos" w:cs="Aptos" w:eastAsia="Aptos"/>
        </w:rPr>
        <w:t>Per-Transaction Breakdown</w:t>
      </w:r>
    </w:p>
    <w:p>
      <w:pPr>
        <w:pStyle w:val="BodyText"/>
      </w:pPr>
      <w:r>
        <w:rPr>
          <w:sz w:val="22"/>
          <w:rFonts w:ascii="Aptos" w:hAnsi="Aptos" w:cs="Aptos" w:eastAsia="Aptos"/>
          <w:color w:val="000000"/>
        </w:rPr>
        <w:t>Performance metrics broken down by individual transaction/request type (label) from the JMeter test plan.</w:t>
      </w:r>
    </w:p>
    <w:p>
      <w:pPr>
        <w:pStyle w:val="Normal"/>
      </w:pP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val="clear" w:color="auto" w:fill="1F4E79"/>
            <w:tcMar>
              <w:top w:w="40"/>
              <w:left w:w="60"/>
              <w:bottom w:w="40"/>
              <w:right w:w="60"/>
            </w:tcMar>
          </w:tcPr>
          <w:p>
            <w:pPr>
              <w:spacing w:after="0" w:before="0"/>
              <w:jc w:val="center"/>
            </w:pPr>
            <w:r>
              <w:rPr>
                <w:sz w:val="18"/>
                <w:b w:val="on"/>
                <w:rFonts w:ascii="Aptos" w:hAnsi="Aptos" w:cs="Aptos" w:eastAsia="Aptos"/>
                <w:color w:val="FFFFFF"/>
              </w:rPr>
              <w:t>Label</w:t>
            </w:r>
          </w:p>
        </w:tc>
        <w:tc>
          <w:tcPr>
            <w:shd w:val="clear" w:color="auto" w:fill="1F4E79"/>
            <w:tcMar>
              <w:top w:w="40"/>
              <w:left w:w="60"/>
              <w:bottom w:w="40"/>
              <w:right w:w="60"/>
            </w:tcMar>
          </w:tcPr>
          <w:p>
            <w:pPr>
              <w:spacing w:after="0" w:before="0"/>
              <w:jc w:val="center"/>
            </w:pPr>
            <w:r>
              <w:rPr>
                <w:sz w:val="18"/>
                <w:b w:val="on"/>
                <w:rFonts w:ascii="Aptos" w:hAnsi="Aptos" w:cs="Aptos" w:eastAsia="Aptos"/>
                <w:color w:val="FFFFFF"/>
              </w:rPr>
              <w:t>Samples</w:t>
            </w:r>
          </w:p>
        </w:tc>
        <w:tc>
          <w:tcPr>
            <w:shd w:val="clear" w:color="auto" w:fill="1F4E79"/>
            <w:tcMar>
              <w:top w:w="40"/>
              <w:left w:w="60"/>
              <w:bottom w:w="40"/>
              <w:right w:w="60"/>
            </w:tcMar>
          </w:tcPr>
          <w:p>
            <w:pPr>
              <w:spacing w:after="0" w:before="0"/>
              <w:jc w:val="center"/>
            </w:pPr>
            <w:r>
              <w:rPr>
                <w:sz w:val="18"/>
                <w:b w:val="on"/>
                <w:rFonts w:ascii="Aptos" w:hAnsi="Aptos" w:cs="Aptos" w:eastAsia="Aptos"/>
                <w:color w:val="FFFFFF"/>
              </w:rPr>
              <w:t>Failures</w:t>
            </w:r>
          </w:p>
        </w:tc>
        <w:tc>
          <w:tcPr>
            <w:shd w:val="clear" w:color="auto" w:fill="1F4E79"/>
            <w:tcMar>
              <w:top w:w="40"/>
              <w:left w:w="60"/>
              <w:bottom w:w="40"/>
              <w:right w:w="60"/>
            </w:tcMar>
          </w:tcPr>
          <w:p>
            <w:pPr>
              <w:spacing w:after="0" w:before="0"/>
              <w:jc w:val="center"/>
            </w:pPr>
            <w:r>
              <w:rPr>
                <w:sz w:val="18"/>
                <w:b w:val="on"/>
                <w:rFonts w:ascii="Aptos" w:hAnsi="Aptos" w:cs="Aptos" w:eastAsia="Aptos"/>
                <w:color w:val="FFFFFF"/>
              </w:rPr>
              <w:t>Error %</w:t>
            </w:r>
          </w:p>
        </w:tc>
        <w:tc>
          <w:tcPr>
            <w:shd w:val="clear" w:color="auto" w:fill="1F4E79"/>
            <w:tcMar>
              <w:top w:w="40"/>
              <w:left w:w="60"/>
              <w:bottom w:w="40"/>
              <w:right w:w="60"/>
            </w:tcMar>
          </w:tcPr>
          <w:p>
            <w:pPr>
              <w:spacing w:after="0" w:before="0"/>
              <w:jc w:val="center"/>
            </w:pPr>
            <w:r>
              <w:rPr>
                <w:sz w:val="18"/>
                <w:b w:val="on"/>
                <w:rFonts w:ascii="Aptos" w:hAnsi="Aptos" w:cs="Aptos" w:eastAsia="Aptos"/>
                <w:color w:val="FFFFFF"/>
              </w:rPr>
              <w:t>Avg (ms)</w:t>
            </w:r>
          </w:p>
        </w:tc>
        <w:tc>
          <w:tcPr>
            <w:shd w:val="clear" w:color="auto" w:fill="1F4E79"/>
            <w:tcMar>
              <w:top w:w="40"/>
              <w:left w:w="60"/>
              <w:bottom w:w="40"/>
              <w:right w:w="60"/>
            </w:tcMar>
          </w:tcPr>
          <w:p>
            <w:pPr>
              <w:spacing w:after="0" w:before="0"/>
              <w:jc w:val="center"/>
            </w:pPr>
            <w:r>
              <w:rPr>
                <w:sz w:val="18"/>
                <w:b w:val="on"/>
                <w:rFonts w:ascii="Aptos" w:hAnsi="Aptos" w:cs="Aptos" w:eastAsia="Aptos"/>
                <w:color w:val="FFFFFF"/>
              </w:rPr>
              <w:t>Min (ms)</w:t>
            </w:r>
          </w:p>
        </w:tc>
        <w:tc>
          <w:tcPr>
            <w:shd w:val="clear" w:color="auto" w:fill="1F4E79"/>
            <w:tcMar>
              <w:top w:w="40"/>
              <w:left w:w="60"/>
              <w:bottom w:w="40"/>
              <w:right w:w="60"/>
            </w:tcMar>
          </w:tcPr>
          <w:p>
            <w:pPr>
              <w:spacing w:after="0" w:before="0"/>
              <w:jc w:val="center"/>
            </w:pPr>
            <w:r>
              <w:rPr>
                <w:sz w:val="18"/>
                <w:b w:val="on"/>
                <w:rFonts w:ascii="Aptos" w:hAnsi="Aptos" w:cs="Aptos" w:eastAsia="Aptos"/>
                <w:color w:val="FFFFFF"/>
              </w:rPr>
              <w:t>Max (ms)</w:t>
            </w:r>
          </w:p>
        </w:tc>
        <w:tc>
          <w:tcPr>
            <w:shd w:val="clear" w:color="auto" w:fill="1F4E79"/>
            <w:tcMar>
              <w:top w:w="40"/>
              <w:left w:w="60"/>
              <w:bottom w:w="40"/>
              <w:right w:w="60"/>
            </w:tcMar>
          </w:tcPr>
          <w:p>
            <w:pPr>
              <w:spacing w:after="0" w:before="0"/>
              <w:jc w:val="center"/>
            </w:pPr>
            <w:r>
              <w:rPr>
                <w:sz w:val="18"/>
                <w:b w:val="on"/>
                <w:rFonts w:ascii="Aptos" w:hAnsi="Aptos" w:cs="Aptos" w:eastAsia="Aptos"/>
                <w:color w:val="FFFFFF"/>
              </w:rPr>
              <w:t>P90 (ms)</w:t>
            </w:r>
          </w:p>
        </w:tc>
        <w:tc>
          <w:tcPr>
            <w:shd w:val="clear" w:color="auto" w:fill="1F4E79"/>
            <w:tcMar>
              <w:top w:w="40"/>
              <w:left w:w="60"/>
              <w:bottom w:w="40"/>
              <w:right w:w="60"/>
            </w:tcMar>
          </w:tcPr>
          <w:p>
            <w:pPr>
              <w:spacing w:after="0" w:before="0"/>
              <w:jc w:val="center"/>
            </w:pPr>
            <w:r>
              <w:rPr>
                <w:sz w:val="18"/>
                <w:b w:val="on"/>
                <w:rFonts w:ascii="Aptos" w:hAnsi="Aptos" w:cs="Aptos" w:eastAsia="Aptos"/>
                <w:color w:val="FFFFFF"/>
              </w:rPr>
              <w:t>P95 (ms)</w:t>
            </w:r>
          </w:p>
        </w:tc>
        <w:tc>
          <w:tcPr>
            <w:shd w:val="clear" w:color="auto" w:fill="1F4E79"/>
            <w:tcMar>
              <w:top w:w="40"/>
              <w:left w:w="60"/>
              <w:bottom w:w="40"/>
              <w:right w:w="60"/>
            </w:tcMar>
          </w:tcPr>
          <w:p>
            <w:pPr>
              <w:spacing w:after="0" w:before="0"/>
              <w:jc w:val="center"/>
            </w:pPr>
            <w:r>
              <w:rPr>
                <w:sz w:val="18"/>
                <w:b w:val="on"/>
                <w:rFonts w:ascii="Aptos" w:hAnsi="Aptos" w:cs="Aptos" w:eastAsia="Aptos"/>
                <w:color w:val="FFFFFF"/>
              </w:rPr>
              <w:t>P99 (ms)</w:t>
            </w:r>
          </w:p>
        </w:tc>
        <w:tc>
          <w:tcPr>
            <w:shd w:val="clear" w:color="auto" w:fill="1F4E79"/>
            <w:tcMar>
              <w:top w:w="40"/>
              <w:left w:w="60"/>
              <w:bottom w:w="40"/>
              <w:right w:w="60"/>
            </w:tcMar>
          </w:tcPr>
          <w:p>
            <w:pPr>
              <w:spacing w:after="0" w:before="0"/>
              <w:jc w:val="center"/>
            </w:pPr>
            <w:r>
              <w:rPr>
                <w:sz w:val="18"/>
                <w:b w:val="on"/>
                <w:rFonts w:ascii="Aptos" w:hAnsi="Aptos" w:cs="Aptos" w:eastAsia="Aptos"/>
                <w:color w:val="FFFFFF"/>
              </w:rPr>
              <w:t>Throughput</w:t>
            </w:r>
          </w:p>
        </w:tc>
      </w:tr>
      <w:tr>
        <w:tc>
          <w:tcPr>
            <w:shd w:val="clear" w:color="auto" w:fill="E8F0FE"/>
          </w:tcPr>
          <w:p>
            <w:pPr>
              <w:spacing w:after="0" w:before="0"/>
            </w:pPr>
            <w:r>
              <w:rPr>
                <w:sz w:val="16"/>
                <w:b w:val="on"/>
                <w:rFonts w:ascii="Aptos" w:hAnsi="Aptos" w:cs="Aptos" w:eastAsia="Aptos"/>
                <w:color w:val="2C3E50"/>
              </w:rPr>
              <w:t>Total</w:t>
            </w:r>
          </w:p>
        </w:tc>
        <w:tc>
          <w:tcPr>
            <w:shd w:val="clear" w:color="auto" w:fill="E8F0FE"/>
          </w:tcPr>
          <w:p>
            <w:pPr>
              <w:spacing w:after="0" w:before="0"/>
            </w:pPr>
            <w:r>
              <w:rPr>
                <w:sz w:val="16"/>
                <w:b w:val="on"/>
                <w:rFonts w:ascii="Aptos" w:hAnsi="Aptos" w:cs="Aptos" w:eastAsia="Aptos"/>
                <w:color w:val="2C3E50"/>
              </w:rPr>
              <w:t>214,553</w:t>
            </w:r>
          </w:p>
        </w:tc>
        <w:tc>
          <w:tcPr>
            <w:shd w:val="clear" w:color="auto" w:fill="E8F0FE"/>
          </w:tcPr>
          <w:p>
            <w:pPr>
              <w:spacing w:after="0" w:before="0"/>
            </w:pPr>
            <w:r>
              <w:rPr>
                <w:sz w:val="16"/>
                <w:b w:val="on"/>
                <w:rFonts w:ascii="Aptos" w:hAnsi="Aptos" w:cs="Aptos" w:eastAsia="Aptos"/>
                <w:color w:val="2C3E50"/>
              </w:rPr>
              <w:t>0</w:t>
            </w:r>
          </w:p>
        </w:tc>
        <w:tc>
          <w:tcPr>
            <w:shd w:val="clear" w:color="auto" w:fill="E8F0FE"/>
          </w:tcPr>
          <w:p>
            <w:pPr>
              <w:spacing w:after="0" w:before="0"/>
            </w:pPr>
            <w:r>
              <w:rPr>
                <w:sz w:val="16"/>
                <w:b w:val="on"/>
                <w:rFonts w:ascii="Aptos" w:hAnsi="Aptos" w:cs="Aptos" w:eastAsia="Aptos"/>
                <w:color w:val="2C3E50"/>
              </w:rPr>
              <w:t>0.00%</w:t>
            </w:r>
          </w:p>
        </w:tc>
        <w:tc>
          <w:tcPr>
            <w:shd w:val="clear" w:color="auto" w:fill="E8F0FE"/>
          </w:tcPr>
          <w:p>
            <w:pPr>
              <w:spacing w:after="0" w:before="0"/>
            </w:pPr>
            <w:r>
              <w:rPr>
                <w:sz w:val="16"/>
                <w:b w:val="on"/>
                <w:rFonts w:ascii="Aptos" w:hAnsi="Aptos" w:cs="Aptos" w:eastAsia="Aptos"/>
                <w:color w:val="2C3E50"/>
              </w:rPr>
              <w:t>18.01</w:t>
            </w:r>
          </w:p>
        </w:tc>
        <w:tc>
          <w:tcPr>
            <w:shd w:val="clear" w:color="auto" w:fill="E8F0FE"/>
          </w:tcPr>
          <w:p>
            <w:pPr>
              <w:spacing w:after="0" w:before="0"/>
            </w:pPr>
            <w:r>
              <w:rPr>
                <w:sz w:val="16"/>
                <w:b w:val="on"/>
                <w:rFonts w:ascii="Aptos" w:hAnsi="Aptos" w:cs="Aptos" w:eastAsia="Aptos"/>
                <w:color w:val="2C3E50"/>
              </w:rPr>
              <w:t>12</w:t>
            </w:r>
          </w:p>
        </w:tc>
        <w:tc>
          <w:tcPr>
            <w:shd w:val="clear" w:color="auto" w:fill="E8F0FE"/>
          </w:tcPr>
          <w:p>
            <w:pPr>
              <w:spacing w:after="0" w:before="0"/>
            </w:pPr>
            <w:r>
              <w:rPr>
                <w:sz w:val="16"/>
                <w:b w:val="on"/>
                <w:rFonts w:ascii="Aptos" w:hAnsi="Aptos" w:cs="Aptos" w:eastAsia="Aptos"/>
                <w:color w:val="2C3E50"/>
              </w:rPr>
              <w:t>696</w:t>
            </w:r>
          </w:p>
        </w:tc>
        <w:tc>
          <w:tcPr>
            <w:shd w:val="clear" w:color="auto" w:fill="E8F0FE"/>
          </w:tcPr>
          <w:p>
            <w:pPr>
              <w:spacing w:after="0" w:before="0"/>
            </w:pPr>
            <w:r>
              <w:rPr>
                <w:sz w:val="16"/>
                <w:b w:val="on"/>
                <w:rFonts w:ascii="Aptos" w:hAnsi="Aptos" w:cs="Aptos" w:eastAsia="Aptos"/>
                <w:color w:val="2C3E50"/>
              </w:rPr>
              <w:t>22.00</w:t>
            </w:r>
          </w:p>
        </w:tc>
        <w:tc>
          <w:tcPr>
            <w:shd w:val="clear" w:color="auto" w:fill="E8F0FE"/>
          </w:tcPr>
          <w:p>
            <w:pPr>
              <w:spacing w:after="0" w:before="0"/>
            </w:pPr>
            <w:r>
              <w:rPr>
                <w:sz w:val="16"/>
                <w:b w:val="on"/>
                <w:rFonts w:ascii="Aptos" w:hAnsi="Aptos" w:cs="Aptos" w:eastAsia="Aptos"/>
                <w:color w:val="2C3E50"/>
              </w:rPr>
              <w:t>26.00</w:t>
            </w:r>
          </w:p>
        </w:tc>
        <w:tc>
          <w:tcPr>
            <w:shd w:val="clear" w:color="auto" w:fill="E8F0FE"/>
          </w:tcPr>
          <w:p>
            <w:pPr>
              <w:spacing w:after="0" w:before="0"/>
            </w:pPr>
            <w:r>
              <w:rPr>
                <w:sz w:val="16"/>
                <w:b w:val="on"/>
                <w:rFonts w:ascii="Aptos" w:hAnsi="Aptos" w:cs="Aptos" w:eastAsia="Aptos"/>
                <w:color w:val="2C3E50"/>
              </w:rPr>
              <w:t>41.00</w:t>
            </w:r>
          </w:p>
        </w:tc>
        <w:tc>
          <w:tcPr>
            <w:shd w:val="clear" w:color="auto" w:fill="E8F0FE"/>
          </w:tcPr>
          <w:p>
            <w:pPr>
              <w:spacing w:after="0" w:before="0"/>
            </w:pPr>
            <w:r>
              <w:rPr>
                <w:sz w:val="16"/>
                <w:b w:val="on"/>
                <w:rFonts w:ascii="Aptos" w:hAnsi="Aptos" w:cs="Aptos" w:eastAsia="Aptos"/>
                <w:color w:val="2C3E50"/>
              </w:rPr>
              <w:t>468.46</w:t>
            </w:r>
          </w:p>
        </w:tc>
      </w:tr>
      <w:tr>
        <w:tc>
          <w:tcPr>
            <w:shd w:val="clear" w:color="auto" w:fill="D6E4F0"/>
          </w:tcPr>
          <w:p>
            <w:pPr>
              <w:spacing w:after="0" w:before="0"/>
            </w:pPr>
            <w:r>
              <w:rPr>
                <w:sz w:val="16"/>
                <w:b w:val="off"/>
                <w:rFonts w:ascii="Aptos" w:hAnsi="Aptos" w:cs="Aptos" w:eastAsia="Aptos"/>
                <w:color w:val="333333"/>
              </w:rPr>
              <w:t>Ping Light Load</w:t>
            </w:r>
          </w:p>
        </w:tc>
        <w:tc>
          <w:tcPr>
            <w:shd w:val="clear" w:color="auto" w:fill="D6E4F0"/>
          </w:tcPr>
          <w:p>
            <w:pPr>
              <w:spacing w:after="0" w:before="0"/>
            </w:pPr>
            <w:r>
              <w:rPr>
                <w:sz w:val="16"/>
                <w:b w:val="off"/>
                <w:rFonts w:ascii="Aptos" w:hAnsi="Aptos" w:cs="Aptos" w:eastAsia="Aptos"/>
                <w:color w:val="333333"/>
              </w:rPr>
              <w:t>600</w:t>
            </w:r>
          </w:p>
        </w:tc>
        <w:tc>
          <w:tcPr>
            <w:shd w:val="clear" w:color="auto" w:fill="D6E4F0"/>
          </w:tcPr>
          <w:p>
            <w:pPr>
              <w:spacing w:after="0" w:before="0"/>
            </w:pPr>
            <w:r>
              <w:rPr>
                <w:sz w:val="16"/>
                <w:b w:val="off"/>
                <w:rFonts w:ascii="Aptos" w:hAnsi="Aptos" w:cs="Aptos" w:eastAsia="Aptos"/>
                <w:color w:val="333333"/>
              </w:rPr>
              <w:t>0</w:t>
            </w:r>
          </w:p>
        </w:tc>
        <w:tc>
          <w:tcPr>
            <w:shd w:val="clear" w:color="auto" w:fill="D6E4F0"/>
          </w:tcPr>
          <w:p>
            <w:pPr>
              <w:spacing w:after="0" w:before="0"/>
            </w:pPr>
            <w:r>
              <w:rPr>
                <w:sz w:val="16"/>
                <w:b w:val="off"/>
                <w:rFonts w:ascii="Aptos" w:hAnsi="Aptos" w:cs="Aptos" w:eastAsia="Aptos"/>
                <w:color w:val="333333"/>
              </w:rPr>
              <w:t>0.00%</w:t>
            </w:r>
          </w:p>
        </w:tc>
        <w:tc>
          <w:tcPr>
            <w:shd w:val="clear" w:color="auto" w:fill="D6E4F0"/>
          </w:tcPr>
          <w:p>
            <w:pPr>
              <w:spacing w:after="0" w:before="0"/>
            </w:pPr>
            <w:r>
              <w:rPr>
                <w:sz w:val="16"/>
                <w:b w:val="off"/>
                <w:rFonts w:ascii="Aptos" w:hAnsi="Aptos" w:cs="Aptos" w:eastAsia="Aptos"/>
                <w:color w:val="333333"/>
              </w:rPr>
              <w:t>20.98</w:t>
            </w:r>
          </w:p>
        </w:tc>
        <w:tc>
          <w:tcPr>
            <w:shd w:val="clear" w:color="auto" w:fill="D6E4F0"/>
          </w:tcPr>
          <w:p>
            <w:pPr>
              <w:spacing w:after="0" w:before="0"/>
            </w:pPr>
            <w:r>
              <w:rPr>
                <w:sz w:val="16"/>
                <w:b w:val="off"/>
                <w:rFonts w:ascii="Aptos" w:hAnsi="Aptos" w:cs="Aptos" w:eastAsia="Aptos"/>
                <w:color w:val="333333"/>
              </w:rPr>
              <w:t>13</w:t>
            </w:r>
          </w:p>
        </w:tc>
        <w:tc>
          <w:tcPr>
            <w:shd w:val="clear" w:color="auto" w:fill="D6E4F0"/>
          </w:tcPr>
          <w:p>
            <w:pPr>
              <w:spacing w:after="0" w:before="0"/>
            </w:pPr>
            <w:r>
              <w:rPr>
                <w:sz w:val="16"/>
                <w:b w:val="off"/>
                <w:rFonts w:ascii="Aptos" w:hAnsi="Aptos" w:cs="Aptos" w:eastAsia="Aptos"/>
                <w:color w:val="333333"/>
              </w:rPr>
              <w:t>211</w:t>
            </w:r>
          </w:p>
        </w:tc>
        <w:tc>
          <w:tcPr>
            <w:shd w:val="clear" w:color="auto" w:fill="D6E4F0"/>
          </w:tcPr>
          <w:p>
            <w:pPr>
              <w:spacing w:after="0" w:before="0"/>
            </w:pPr>
            <w:r>
              <w:rPr>
                <w:sz w:val="16"/>
                <w:b w:val="off"/>
                <w:rFonts w:ascii="Aptos" w:hAnsi="Aptos" w:cs="Aptos" w:eastAsia="Aptos"/>
                <w:color w:val="333333"/>
              </w:rPr>
              <w:t>28.00</w:t>
            </w:r>
          </w:p>
        </w:tc>
        <w:tc>
          <w:tcPr>
            <w:shd w:val="clear" w:color="auto" w:fill="D6E4F0"/>
          </w:tcPr>
          <w:p>
            <w:pPr>
              <w:spacing w:after="0" w:before="0"/>
            </w:pPr>
            <w:r>
              <w:rPr>
                <w:sz w:val="16"/>
                <w:b w:val="off"/>
                <w:rFonts w:ascii="Aptos" w:hAnsi="Aptos" w:cs="Aptos" w:eastAsia="Aptos"/>
                <w:color w:val="333333"/>
              </w:rPr>
              <w:t>44.00</w:t>
            </w:r>
          </w:p>
        </w:tc>
        <w:tc>
          <w:tcPr>
            <w:shd w:val="clear" w:color="auto" w:fill="D6E4F0"/>
          </w:tcPr>
          <w:p>
            <w:pPr>
              <w:spacing w:after="0" w:before="0"/>
            </w:pPr>
            <w:r>
              <w:rPr>
                <w:sz w:val="16"/>
                <w:b w:val="off"/>
                <w:rFonts w:ascii="Aptos" w:hAnsi="Aptos" w:cs="Aptos" w:eastAsia="Aptos"/>
                <w:color w:val="333333"/>
              </w:rPr>
              <w:t>56.00</w:t>
            </w:r>
          </w:p>
        </w:tc>
        <w:tc>
          <w:tcPr>
            <w:shd w:val="clear" w:color="auto" w:fill="D6E4F0"/>
          </w:tcPr>
          <w:p>
            <w:pPr>
              <w:spacing w:after="0" w:before="0"/>
            </w:pPr>
            <w:r>
              <w:rPr>
                <w:sz w:val="16"/>
                <w:b w:val="off"/>
                <w:rFonts w:ascii="Aptos" w:hAnsi="Aptos" w:cs="Aptos" w:eastAsia="Aptos"/>
                <w:color w:val="333333"/>
              </w:rPr>
              <w:t>18.75</w:t>
            </w:r>
          </w:p>
        </w:tc>
      </w:tr>
      <w:tr>
        <w:tc>
          <w:tcPr>
            <w:shd w:val="clear" w:color="auto" w:fill="FFFFFF"/>
          </w:tcPr>
          <w:p>
            <w:pPr>
              <w:spacing w:after="0" w:before="0"/>
            </w:pPr>
            <w:r>
              <w:rPr>
                <w:sz w:val="16"/>
                <w:b w:val="off"/>
                <w:rFonts w:ascii="Aptos" w:hAnsi="Aptos" w:cs="Aptos" w:eastAsia="Aptos"/>
                <w:color w:val="333333"/>
              </w:rPr>
              <w:t>Ping Endurance Load</w:t>
            </w:r>
          </w:p>
        </w:tc>
        <w:tc>
          <w:tcPr>
            <w:shd w:val="clear" w:color="auto" w:fill="FFFFFF"/>
          </w:tcPr>
          <w:p>
            <w:pPr>
              <w:spacing w:after="0" w:before="0"/>
            </w:pPr>
            <w:r>
              <w:rPr>
                <w:sz w:val="16"/>
                <w:b w:val="off"/>
                <w:rFonts w:ascii="Aptos" w:hAnsi="Aptos" w:cs="Aptos" w:eastAsia="Aptos"/>
                <w:color w:val="333333"/>
              </w:rPr>
              <w:t>204,953</w:t>
            </w:r>
          </w:p>
        </w:tc>
        <w:tc>
          <w:tcPr>
            <w:shd w:val="clear" w:color="auto" w:fill="FFFFFF"/>
          </w:tcPr>
          <w:p>
            <w:pPr>
              <w:spacing w:after="0" w:before="0"/>
            </w:pPr>
            <w:r>
              <w:rPr>
                <w:sz w:val="16"/>
                <w:b w:val="off"/>
                <w:rFonts w:ascii="Aptos" w:hAnsi="Aptos" w:cs="Aptos" w:eastAsia="Aptos"/>
                <w:color w:val="333333"/>
              </w:rPr>
              <w:t>0</w:t>
            </w:r>
          </w:p>
        </w:tc>
        <w:tc>
          <w:tcPr>
            <w:shd w:val="clear" w:color="auto" w:fill="FFFFFF"/>
          </w:tcPr>
          <w:p>
            <w:pPr>
              <w:spacing w:after="0" w:before="0"/>
            </w:pPr>
            <w:r>
              <w:rPr>
                <w:sz w:val="16"/>
                <w:b w:val="off"/>
                <w:rFonts w:ascii="Aptos" w:hAnsi="Aptos" w:cs="Aptos" w:eastAsia="Aptos"/>
                <w:color w:val="333333"/>
              </w:rPr>
              <w:t>0.00%</w:t>
            </w:r>
          </w:p>
        </w:tc>
        <w:tc>
          <w:tcPr>
            <w:shd w:val="clear" w:color="auto" w:fill="FFFFFF"/>
          </w:tcPr>
          <w:p>
            <w:pPr>
              <w:spacing w:after="0" w:before="0"/>
            </w:pPr>
            <w:r>
              <w:rPr>
                <w:sz w:val="16"/>
                <w:b w:val="off"/>
                <w:rFonts w:ascii="Aptos" w:hAnsi="Aptos" w:cs="Aptos" w:eastAsia="Aptos"/>
                <w:color w:val="333333"/>
              </w:rPr>
              <w:t>17.88</w:t>
            </w:r>
          </w:p>
        </w:tc>
        <w:tc>
          <w:tcPr>
            <w:shd w:val="clear" w:color="auto" w:fill="FFFFFF"/>
          </w:tcPr>
          <w:p>
            <w:pPr>
              <w:spacing w:after="0" w:before="0"/>
            </w:pPr>
            <w:r>
              <w:rPr>
                <w:sz w:val="16"/>
                <w:b w:val="off"/>
                <w:rFonts w:ascii="Aptos" w:hAnsi="Aptos" w:cs="Aptos" w:eastAsia="Aptos"/>
                <w:color w:val="333333"/>
              </w:rPr>
              <w:t>12</w:t>
            </w:r>
          </w:p>
        </w:tc>
        <w:tc>
          <w:tcPr>
            <w:shd w:val="clear" w:color="auto" w:fill="FFFFFF"/>
          </w:tcPr>
          <w:p>
            <w:pPr>
              <w:spacing w:after="0" w:before="0"/>
            </w:pPr>
            <w:r>
              <w:rPr>
                <w:sz w:val="16"/>
                <w:b w:val="off"/>
                <w:rFonts w:ascii="Aptos" w:hAnsi="Aptos" w:cs="Aptos" w:eastAsia="Aptos"/>
                <w:color w:val="333333"/>
              </w:rPr>
              <w:t>484</w:t>
            </w:r>
          </w:p>
        </w:tc>
        <w:tc>
          <w:tcPr>
            <w:shd w:val="clear" w:color="auto" w:fill="FFFFFF"/>
          </w:tcPr>
          <w:p>
            <w:pPr>
              <w:spacing w:after="0" w:before="0"/>
            </w:pPr>
            <w:r>
              <w:rPr>
                <w:sz w:val="16"/>
                <w:b w:val="off"/>
                <w:rFonts w:ascii="Aptos" w:hAnsi="Aptos" w:cs="Aptos" w:eastAsia="Aptos"/>
                <w:color w:val="333333"/>
              </w:rPr>
              <w:t>22.00</w:t>
            </w:r>
          </w:p>
        </w:tc>
        <w:tc>
          <w:tcPr>
            <w:shd w:val="clear" w:color="auto" w:fill="FFFFFF"/>
          </w:tcPr>
          <w:p>
            <w:pPr>
              <w:spacing w:after="0" w:before="0"/>
            </w:pPr>
            <w:r>
              <w:rPr>
                <w:sz w:val="16"/>
                <w:b w:val="off"/>
                <w:rFonts w:ascii="Aptos" w:hAnsi="Aptos" w:cs="Aptos" w:eastAsia="Aptos"/>
                <w:color w:val="333333"/>
              </w:rPr>
              <w:t>26.00</w:t>
            </w:r>
          </w:p>
        </w:tc>
        <w:tc>
          <w:tcPr>
            <w:shd w:val="clear" w:color="auto" w:fill="FFFFFF"/>
          </w:tcPr>
          <w:p>
            <w:pPr>
              <w:spacing w:after="0" w:before="0"/>
            </w:pPr>
            <w:r>
              <w:rPr>
                <w:sz w:val="16"/>
                <w:b w:val="off"/>
                <w:rFonts w:ascii="Aptos" w:hAnsi="Aptos" w:cs="Aptos" w:eastAsia="Aptos"/>
                <w:color w:val="333333"/>
              </w:rPr>
              <w:t>39.00</w:t>
            </w:r>
          </w:p>
        </w:tc>
        <w:tc>
          <w:tcPr>
            <w:shd w:val="clear" w:color="auto" w:fill="FFFFFF"/>
          </w:tcPr>
          <w:p>
            <w:pPr>
              <w:spacing w:after="0" w:before="0"/>
            </w:pPr>
            <w:r>
              <w:rPr>
                <w:sz w:val="16"/>
                <w:b w:val="off"/>
                <w:rFonts w:ascii="Aptos" w:hAnsi="Aptos" w:cs="Aptos" w:eastAsia="Aptos"/>
                <w:color w:val="333333"/>
              </w:rPr>
              <w:t>685.46</w:t>
            </w:r>
          </w:p>
        </w:tc>
      </w:tr>
      <w:tr>
        <w:tc>
          <w:tcPr>
            <w:shd w:val="clear" w:color="auto" w:fill="D6E4F0"/>
          </w:tcPr>
          <w:p>
            <w:pPr>
              <w:spacing w:after="0" w:before="0"/>
            </w:pPr>
            <w:r>
              <w:rPr>
                <w:sz w:val="16"/>
                <w:b w:val="off"/>
                <w:rFonts w:ascii="Aptos" w:hAnsi="Aptos" w:cs="Aptos" w:eastAsia="Aptos"/>
                <w:color w:val="333333"/>
              </w:rPr>
              <w:t>Ping Normal Load</w:t>
            </w:r>
          </w:p>
        </w:tc>
        <w:tc>
          <w:tcPr>
            <w:shd w:val="clear" w:color="auto" w:fill="D6E4F0"/>
          </w:tcPr>
          <w:p>
            <w:pPr>
              <w:spacing w:after="0" w:before="0"/>
            </w:pPr>
            <w:r>
              <w:rPr>
                <w:sz w:val="16"/>
                <w:b w:val="off"/>
                <w:rFonts w:ascii="Aptos" w:hAnsi="Aptos" w:cs="Aptos" w:eastAsia="Aptos"/>
                <w:color w:val="333333"/>
              </w:rPr>
              <w:t>3,000</w:t>
            </w:r>
          </w:p>
        </w:tc>
        <w:tc>
          <w:tcPr>
            <w:shd w:val="clear" w:color="auto" w:fill="D6E4F0"/>
          </w:tcPr>
          <w:p>
            <w:pPr>
              <w:spacing w:after="0" w:before="0"/>
            </w:pPr>
            <w:r>
              <w:rPr>
                <w:sz w:val="16"/>
                <w:b w:val="off"/>
                <w:rFonts w:ascii="Aptos" w:hAnsi="Aptos" w:cs="Aptos" w:eastAsia="Aptos"/>
                <w:color w:val="333333"/>
              </w:rPr>
              <w:t>0</w:t>
            </w:r>
          </w:p>
        </w:tc>
        <w:tc>
          <w:tcPr>
            <w:shd w:val="clear" w:color="auto" w:fill="D6E4F0"/>
          </w:tcPr>
          <w:p>
            <w:pPr>
              <w:spacing w:after="0" w:before="0"/>
            </w:pPr>
            <w:r>
              <w:rPr>
                <w:sz w:val="16"/>
                <w:b w:val="off"/>
                <w:rFonts w:ascii="Aptos" w:hAnsi="Aptos" w:cs="Aptos" w:eastAsia="Aptos"/>
                <w:color w:val="333333"/>
              </w:rPr>
              <w:t>0.00%</w:t>
            </w:r>
          </w:p>
        </w:tc>
        <w:tc>
          <w:tcPr>
            <w:shd w:val="clear" w:color="auto" w:fill="D6E4F0"/>
          </w:tcPr>
          <w:p>
            <w:pPr>
              <w:spacing w:after="0" w:before="0"/>
            </w:pPr>
            <w:r>
              <w:rPr>
                <w:sz w:val="16"/>
                <w:b w:val="off"/>
                <w:rFonts w:ascii="Aptos" w:hAnsi="Aptos" w:cs="Aptos" w:eastAsia="Aptos"/>
                <w:color w:val="333333"/>
              </w:rPr>
              <w:t>20.42</w:t>
            </w:r>
          </w:p>
        </w:tc>
        <w:tc>
          <w:tcPr>
            <w:shd w:val="clear" w:color="auto" w:fill="D6E4F0"/>
          </w:tcPr>
          <w:p>
            <w:pPr>
              <w:spacing w:after="0" w:before="0"/>
            </w:pPr>
            <w:r>
              <w:rPr>
                <w:sz w:val="16"/>
                <w:b w:val="off"/>
                <w:rFonts w:ascii="Aptos" w:hAnsi="Aptos" w:cs="Aptos" w:eastAsia="Aptos"/>
                <w:color w:val="333333"/>
              </w:rPr>
              <w:t>13</w:t>
            </w:r>
          </w:p>
        </w:tc>
        <w:tc>
          <w:tcPr>
            <w:shd w:val="clear" w:color="auto" w:fill="D6E4F0"/>
          </w:tcPr>
          <w:p>
            <w:pPr>
              <w:spacing w:after="0" w:before="0"/>
            </w:pPr>
            <w:r>
              <w:rPr>
                <w:sz w:val="16"/>
                <w:b w:val="off"/>
                <w:rFonts w:ascii="Aptos" w:hAnsi="Aptos" w:cs="Aptos" w:eastAsia="Aptos"/>
                <w:color w:val="333333"/>
              </w:rPr>
              <w:t>159</w:t>
            </w:r>
          </w:p>
        </w:tc>
        <w:tc>
          <w:tcPr>
            <w:shd w:val="clear" w:color="auto" w:fill="D6E4F0"/>
          </w:tcPr>
          <w:p>
            <w:pPr>
              <w:spacing w:after="0" w:before="0"/>
            </w:pPr>
            <w:r>
              <w:rPr>
                <w:sz w:val="16"/>
                <w:b w:val="off"/>
                <w:rFonts w:ascii="Aptos" w:hAnsi="Aptos" w:cs="Aptos" w:eastAsia="Aptos"/>
                <w:color w:val="333333"/>
              </w:rPr>
              <w:t>26.00</w:t>
            </w:r>
          </w:p>
        </w:tc>
        <w:tc>
          <w:tcPr>
            <w:shd w:val="clear" w:color="auto" w:fill="D6E4F0"/>
          </w:tcPr>
          <w:p>
            <w:pPr>
              <w:spacing w:after="0" w:before="0"/>
            </w:pPr>
            <w:r>
              <w:rPr>
                <w:sz w:val="16"/>
                <w:b w:val="off"/>
                <w:rFonts w:ascii="Aptos" w:hAnsi="Aptos" w:cs="Aptos" w:eastAsia="Aptos"/>
                <w:color w:val="333333"/>
              </w:rPr>
              <w:t>36.00</w:t>
            </w:r>
          </w:p>
        </w:tc>
        <w:tc>
          <w:tcPr>
            <w:shd w:val="clear" w:color="auto" w:fill="D6E4F0"/>
          </w:tcPr>
          <w:p>
            <w:pPr>
              <w:spacing w:after="0" w:before="0"/>
            </w:pPr>
            <w:r>
              <w:rPr>
                <w:sz w:val="16"/>
                <w:b w:val="off"/>
                <w:rFonts w:ascii="Aptos" w:hAnsi="Aptos" w:cs="Aptos" w:eastAsia="Aptos"/>
                <w:color w:val="333333"/>
              </w:rPr>
              <w:t>56.00</w:t>
            </w:r>
          </w:p>
        </w:tc>
        <w:tc>
          <w:tcPr>
            <w:shd w:val="clear" w:color="auto" w:fill="D6E4F0"/>
          </w:tcPr>
          <w:p>
            <w:pPr>
              <w:spacing w:after="0" w:before="0"/>
            </w:pPr>
            <w:r>
              <w:rPr>
                <w:sz w:val="16"/>
                <w:b w:val="off"/>
                <w:rFonts w:ascii="Aptos" w:hAnsi="Aptos" w:cs="Aptos" w:eastAsia="Aptos"/>
                <w:color w:val="333333"/>
              </w:rPr>
              <w:t>47.62</w:t>
            </w:r>
          </w:p>
        </w:tc>
      </w:tr>
      <w:tr>
        <w:tc>
          <w:tcPr>
            <w:shd w:val="clear" w:color="auto" w:fill="FFFFFF"/>
          </w:tcPr>
          <w:p>
            <w:pPr>
              <w:spacing w:after="0" w:before="0"/>
            </w:pPr>
            <w:r>
              <w:rPr>
                <w:sz w:val="16"/>
                <w:b w:val="off"/>
                <w:rFonts w:ascii="Aptos" w:hAnsi="Aptos" w:cs="Aptos" w:eastAsia="Aptos"/>
                <w:color w:val="333333"/>
              </w:rPr>
              <w:t>Ping Peak Load</w:t>
            </w:r>
          </w:p>
        </w:tc>
        <w:tc>
          <w:tcPr>
            <w:shd w:val="clear" w:color="auto" w:fill="FFFFFF"/>
          </w:tcPr>
          <w:p>
            <w:pPr>
              <w:spacing w:after="0" w:before="0"/>
            </w:pPr>
            <w:r>
              <w:rPr>
                <w:sz w:val="16"/>
                <w:b w:val="off"/>
                <w:rFonts w:ascii="Aptos" w:hAnsi="Aptos" w:cs="Aptos" w:eastAsia="Aptos"/>
                <w:color w:val="333333"/>
              </w:rPr>
              <w:t>6,000</w:t>
            </w:r>
          </w:p>
        </w:tc>
        <w:tc>
          <w:tcPr>
            <w:shd w:val="clear" w:color="auto" w:fill="FFFFFF"/>
          </w:tcPr>
          <w:p>
            <w:pPr>
              <w:spacing w:after="0" w:before="0"/>
            </w:pPr>
            <w:r>
              <w:rPr>
                <w:sz w:val="16"/>
                <w:b w:val="off"/>
                <w:rFonts w:ascii="Aptos" w:hAnsi="Aptos" w:cs="Aptos" w:eastAsia="Aptos"/>
                <w:color w:val="333333"/>
              </w:rPr>
              <w:t>0</w:t>
            </w:r>
          </w:p>
        </w:tc>
        <w:tc>
          <w:tcPr>
            <w:shd w:val="clear" w:color="auto" w:fill="FFFFFF"/>
          </w:tcPr>
          <w:p>
            <w:pPr>
              <w:spacing w:after="0" w:before="0"/>
            </w:pPr>
            <w:r>
              <w:rPr>
                <w:sz w:val="16"/>
                <w:b w:val="off"/>
                <w:rFonts w:ascii="Aptos" w:hAnsi="Aptos" w:cs="Aptos" w:eastAsia="Aptos"/>
                <w:color w:val="333333"/>
              </w:rPr>
              <w:t>0.00%</w:t>
            </w:r>
          </w:p>
        </w:tc>
        <w:tc>
          <w:tcPr>
            <w:shd w:val="clear" w:color="auto" w:fill="FFFFFF"/>
          </w:tcPr>
          <w:p>
            <w:pPr>
              <w:spacing w:after="0" w:before="0"/>
            </w:pPr>
            <w:r>
              <w:rPr>
                <w:sz w:val="16"/>
                <w:b w:val="off"/>
                <w:rFonts w:ascii="Aptos" w:hAnsi="Aptos" w:cs="Aptos" w:eastAsia="Aptos"/>
                <w:color w:val="333333"/>
              </w:rPr>
              <w:t>21.03</w:t>
            </w:r>
          </w:p>
        </w:tc>
        <w:tc>
          <w:tcPr>
            <w:shd w:val="clear" w:color="auto" w:fill="FFFFFF"/>
          </w:tcPr>
          <w:p>
            <w:pPr>
              <w:spacing w:after="0" w:before="0"/>
            </w:pPr>
            <w:r>
              <w:rPr>
                <w:sz w:val="16"/>
                <w:b w:val="off"/>
                <w:rFonts w:ascii="Aptos" w:hAnsi="Aptos" w:cs="Aptos" w:eastAsia="Aptos"/>
                <w:color w:val="333333"/>
              </w:rPr>
              <w:t>12</w:t>
            </w:r>
          </w:p>
        </w:tc>
        <w:tc>
          <w:tcPr>
            <w:shd w:val="clear" w:color="auto" w:fill="FFFFFF"/>
          </w:tcPr>
          <w:p>
            <w:pPr>
              <w:spacing w:after="0" w:before="0"/>
            </w:pPr>
            <w:r>
              <w:rPr>
                <w:sz w:val="16"/>
                <w:b w:val="off"/>
                <w:rFonts w:ascii="Aptos" w:hAnsi="Aptos" w:cs="Aptos" w:eastAsia="Aptos"/>
                <w:color w:val="333333"/>
              </w:rPr>
              <w:t>696</w:t>
            </w:r>
          </w:p>
        </w:tc>
        <w:tc>
          <w:tcPr>
            <w:shd w:val="clear" w:color="auto" w:fill="FFFFFF"/>
          </w:tcPr>
          <w:p>
            <w:pPr>
              <w:spacing w:after="0" w:before="0"/>
            </w:pPr>
            <w:r>
              <w:rPr>
                <w:sz w:val="16"/>
                <w:b w:val="off"/>
                <w:rFonts w:ascii="Aptos" w:hAnsi="Aptos" w:cs="Aptos" w:eastAsia="Aptos"/>
                <w:color w:val="333333"/>
              </w:rPr>
              <w:t>27.00</w:t>
            </w:r>
          </w:p>
        </w:tc>
        <w:tc>
          <w:tcPr>
            <w:shd w:val="clear" w:color="auto" w:fill="FFFFFF"/>
          </w:tcPr>
          <w:p>
            <w:pPr>
              <w:spacing w:after="0" w:before="0"/>
            </w:pPr>
            <w:r>
              <w:rPr>
                <w:sz w:val="16"/>
                <w:b w:val="off"/>
                <w:rFonts w:ascii="Aptos" w:hAnsi="Aptos" w:cs="Aptos" w:eastAsia="Aptos"/>
                <w:color w:val="333333"/>
              </w:rPr>
              <w:t>42.00</w:t>
            </w:r>
          </w:p>
        </w:tc>
        <w:tc>
          <w:tcPr>
            <w:shd w:val="clear" w:color="auto" w:fill="FFFFFF"/>
          </w:tcPr>
          <w:p>
            <w:pPr>
              <w:spacing w:after="0" w:before="0"/>
            </w:pPr>
            <w:r>
              <w:rPr>
                <w:sz w:val="16"/>
                <w:b w:val="off"/>
                <w:rFonts w:ascii="Aptos" w:hAnsi="Aptos" w:cs="Aptos" w:eastAsia="Aptos"/>
                <w:color w:val="333333"/>
              </w:rPr>
              <w:t>57.00</w:t>
            </w:r>
          </w:p>
        </w:tc>
        <w:tc>
          <w:tcPr>
            <w:shd w:val="clear" w:color="auto" w:fill="FFFFFF"/>
          </w:tcPr>
          <w:p>
            <w:pPr>
              <w:spacing w:after="0" w:before="0"/>
            </w:pPr>
            <w:r>
              <w:rPr>
                <w:sz w:val="16"/>
                <w:b w:val="off"/>
                <w:rFonts w:ascii="Aptos" w:hAnsi="Aptos" w:cs="Aptos" w:eastAsia="Aptos"/>
                <w:color w:val="333333"/>
              </w:rPr>
              <w:t>96.77</w:t>
            </w:r>
          </w:p>
        </w:tc>
      </w:tr>
    </w:tbl>
    <w:p>
      <w:pPr>
        <w:pStyle w:val="Normal"/>
      </w:pPr>
    </w:p>
    <w:p>
      <w:pPr>
        <w:pStyle w:val="Heading1"/>
      </w:pPr>
      <w:r>
        <w:rPr>
          <w:rFonts w:ascii="Aptos" w:hAnsi="Aptos" w:cs="Aptos" w:eastAsia="Aptos"/>
        </w:rPr>
        <w:t>Acceptance Criteria (SLAs)</w:t>
      </w:r>
    </w:p>
    <w:p>
      <w:pPr>
        <w:pStyle w:val="BodyText"/>
      </w:pPr>
      <w:r>
        <w:rPr>
          <w:sz w:val="22"/>
          <w:rFonts w:ascii="Aptos" w:hAnsi="Aptos" w:cs="Aptos" w:eastAsia="Aptos"/>
          <w:color w:val="000000"/>
        </w:rPr>
        <w:t>The following Service Level Agreements (SLAs) define the acceptance criteria for the APIC GQL capability. Test results are evaluated against each criterion to determine overall compliance.</w:t>
      </w:r>
    </w:p>
    <w:p>
      <w:pPr>
        <w:pStyle w:val="Normal"/>
      </w:pP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val="clear" w:color="auto" w:fill="1F4E79"/>
            <w:tcMar>
              <w:top w:w="40"/>
              <w:left w:w="60"/>
              <w:bottom w:w="40"/>
              <w:right w:w="60"/>
            </w:tcMar>
          </w:tcPr>
          <w:p>
            <w:pPr>
              <w:spacing w:after="0" w:before="0"/>
              <w:jc w:val="center"/>
            </w:pPr>
            <w:r>
              <w:rPr>
                <w:sz w:val="18"/>
                <w:b w:val="on"/>
                <w:rFonts w:ascii="Aptos" w:hAnsi="Aptos" w:cs="Aptos" w:eastAsia="Aptos"/>
                <w:color w:val="FFFFFF"/>
              </w:rPr>
              <w:t>#</w:t>
            </w:r>
          </w:p>
        </w:tc>
        <w:tc>
          <w:tcPr>
            <w:shd w:val="clear" w:color="auto" w:fill="1F4E79"/>
            <w:tcMar>
              <w:top w:w="40"/>
              <w:left w:w="60"/>
              <w:bottom w:w="40"/>
              <w:right w:w="60"/>
            </w:tcMar>
          </w:tcPr>
          <w:p>
            <w:pPr>
              <w:spacing w:after="0" w:before="0"/>
              <w:jc w:val="center"/>
            </w:pPr>
            <w:r>
              <w:rPr>
                <w:sz w:val="18"/>
                <w:b w:val="on"/>
                <w:rFonts w:ascii="Aptos" w:hAnsi="Aptos" w:cs="Aptos" w:eastAsia="Aptos"/>
                <w:color w:val="FFFFFF"/>
              </w:rPr>
              <w:t>Metric</w:t>
            </w:r>
          </w:p>
        </w:tc>
        <w:tc>
          <w:tcPr>
            <w:shd w:val="clear" w:color="auto" w:fill="1F4E79"/>
            <w:tcMar>
              <w:top w:w="40"/>
              <w:left w:w="60"/>
              <w:bottom w:w="40"/>
              <w:right w:w="60"/>
            </w:tcMar>
          </w:tcPr>
          <w:p>
            <w:pPr>
              <w:spacing w:after="0" w:before="0"/>
              <w:jc w:val="center"/>
            </w:pPr>
            <w:r>
              <w:rPr>
                <w:sz w:val="18"/>
                <w:b w:val="on"/>
                <w:rFonts w:ascii="Aptos" w:hAnsi="Aptos" w:cs="Aptos" w:eastAsia="Aptos"/>
                <w:color w:val="FFFFFF"/>
              </w:rPr>
              <w:t>Operator</w:t>
            </w:r>
          </w:p>
        </w:tc>
        <w:tc>
          <w:tcPr>
            <w:shd w:val="clear" w:color="auto" w:fill="1F4E79"/>
            <w:tcMar>
              <w:top w:w="40"/>
              <w:left w:w="60"/>
              <w:bottom w:w="40"/>
              <w:right w:w="60"/>
            </w:tcMar>
          </w:tcPr>
          <w:p>
            <w:pPr>
              <w:spacing w:after="0" w:before="0"/>
              <w:jc w:val="center"/>
            </w:pPr>
            <w:r>
              <w:rPr>
                <w:sz w:val="18"/>
                <w:b w:val="on"/>
                <w:rFonts w:ascii="Aptos" w:hAnsi="Aptos" w:cs="Aptos" w:eastAsia="Aptos"/>
                <w:color w:val="FFFFFF"/>
              </w:rPr>
              <w:t>Threshold</w:t>
            </w:r>
          </w:p>
        </w:tc>
        <w:tc>
          <w:tcPr>
            <w:shd w:val="clear" w:color="auto" w:fill="1F4E79"/>
            <w:tcMar>
              <w:top w:w="40"/>
              <w:left w:w="60"/>
              <w:bottom w:w="40"/>
              <w:right w:w="60"/>
            </w:tcMar>
          </w:tcPr>
          <w:p>
            <w:pPr>
              <w:spacing w:after="0" w:before="0"/>
              <w:jc w:val="center"/>
            </w:pPr>
            <w:r>
              <w:rPr>
                <w:sz w:val="18"/>
                <w:b w:val="on"/>
                <w:rFonts w:ascii="Aptos" w:hAnsi="Aptos" w:cs="Aptos" w:eastAsia="Aptos"/>
                <w:color w:val="FFFFFF"/>
              </w:rPr>
              <w:t>Unit</w:t>
            </w:r>
          </w:p>
        </w:tc>
      </w:tr>
      <w:tr>
        <w:tc>
          <w:tcPr>
            <w:shd w:val="clear" w:color="auto" w:fill="D6E4F0"/>
          </w:tcPr>
          <w:p>
            <w:pPr>
              <w:spacing w:after="0" w:before="0"/>
            </w:pPr>
            <w:r>
              <w:rPr>
                <w:sz w:val="18"/>
                <w:b w:val="off"/>
                <w:rFonts w:ascii="Aptos" w:hAnsi="Aptos" w:cs="Aptos" w:eastAsia="Aptos"/>
                <w:color w:val="333333"/>
              </w:rPr>
              <w:t>1</w:t>
            </w:r>
          </w:p>
        </w:tc>
        <w:tc>
          <w:tcPr>
            <w:shd w:val="clear" w:color="auto" w:fill="D6E4F0"/>
          </w:tcPr>
          <w:p>
            <w:pPr>
              <w:spacing w:after="0" w:before="0"/>
            </w:pPr>
            <w:r>
              <w:rPr>
                <w:sz w:val="18"/>
                <w:b w:val="on"/>
                <w:rFonts w:ascii="Aptos" w:hAnsi="Aptos" w:cs="Aptos" w:eastAsia="Aptos"/>
                <w:color w:val="2C3E50"/>
              </w:rPr>
              <w:t>Error Rate</w:t>
            </w:r>
          </w:p>
        </w:tc>
        <w:tc>
          <w:tcPr>
            <w:shd w:val="clear" w:color="auto" w:fill="D6E4F0"/>
          </w:tcPr>
          <w:p>
            <w:pPr>
              <w:spacing w:after="0" w:before="0"/>
            </w:pPr>
            <w:r>
              <w:rPr>
                <w:sz w:val="18"/>
                <w:b w:val="off"/>
                <w:rFonts w:ascii="Aptos" w:hAnsi="Aptos" w:cs="Aptos" w:eastAsia="Aptos"/>
                <w:color w:val="333333"/>
              </w:rPr>
              <w:t>&lt;=</w:t>
            </w:r>
          </w:p>
        </w:tc>
        <w:tc>
          <w:tcPr>
            <w:shd w:val="clear" w:color="auto" w:fill="D6E4F0"/>
          </w:tcPr>
          <w:p>
            <w:pPr>
              <w:spacing w:after="0" w:before="0"/>
            </w:pPr>
            <w:r>
              <w:rPr>
                <w:sz w:val="18"/>
                <w:b w:val="off"/>
                <w:rFonts w:ascii="Aptos" w:hAnsi="Aptos" w:cs="Aptos" w:eastAsia="Aptos"/>
                <w:color w:val="333333"/>
              </w:rPr>
              <w:t>0.5</w:t>
            </w:r>
          </w:p>
        </w:tc>
        <w:tc>
          <w:tcPr>
            <w:shd w:val="clear" w:color="auto" w:fill="D6E4F0"/>
          </w:tcPr>
          <w:p>
            <w:pPr>
              <w:spacing w:after="0" w:before="0"/>
            </w:pPr>
            <w:r>
              <w:rPr>
                <w:sz w:val="18"/>
                <w:b w:val="off"/>
                <w:rFonts w:ascii="Aptos" w:hAnsi="Aptos" w:cs="Aptos" w:eastAsia="Aptos"/>
                <w:color w:val="333333"/>
              </w:rPr>
              <w:t>%</w:t>
            </w:r>
          </w:p>
        </w:tc>
      </w:tr>
      <w:tr>
        <w:tc>
          <w:tcPr>
            <w:shd w:val="clear" w:color="auto" w:fill="FFFFFF"/>
          </w:tcPr>
          <w:p>
            <w:pPr>
              <w:spacing w:after="0" w:before="0"/>
            </w:pPr>
            <w:r>
              <w:rPr>
                <w:sz w:val="18"/>
                <w:b w:val="off"/>
                <w:rFonts w:ascii="Aptos" w:hAnsi="Aptos" w:cs="Aptos" w:eastAsia="Aptos"/>
                <w:color w:val="333333"/>
              </w:rPr>
              <w:t>2</w:t>
            </w:r>
          </w:p>
        </w:tc>
        <w:tc>
          <w:tcPr>
            <w:shd w:val="clear" w:color="auto" w:fill="FFFFFF"/>
          </w:tcPr>
          <w:p>
            <w:pPr>
              <w:spacing w:after="0" w:before="0"/>
            </w:pPr>
            <w:r>
              <w:rPr>
                <w:sz w:val="18"/>
                <w:b w:val="on"/>
                <w:rFonts w:ascii="Aptos" w:hAnsi="Aptos" w:cs="Aptos" w:eastAsia="Aptos"/>
                <w:color w:val="2C3E50"/>
              </w:rPr>
              <w:t>Avg Response Time</w:t>
            </w:r>
          </w:p>
        </w:tc>
        <w:tc>
          <w:tcPr>
            <w:shd w:val="clear" w:color="auto" w:fill="FFFFFF"/>
          </w:tcPr>
          <w:p>
            <w:pPr>
              <w:spacing w:after="0" w:before="0"/>
            </w:pPr>
            <w:r>
              <w:rPr>
                <w:sz w:val="18"/>
                <w:b w:val="off"/>
                <w:rFonts w:ascii="Aptos" w:hAnsi="Aptos" w:cs="Aptos" w:eastAsia="Aptos"/>
                <w:color w:val="333333"/>
              </w:rPr>
              <w:t>&lt;=</w:t>
            </w:r>
          </w:p>
        </w:tc>
        <w:tc>
          <w:tcPr>
            <w:shd w:val="clear" w:color="auto" w:fill="FFFFFF"/>
          </w:tcPr>
          <w:p>
            <w:pPr>
              <w:spacing w:after="0" w:before="0"/>
            </w:pPr>
            <w:r>
              <w:rPr>
                <w:sz w:val="18"/>
                <w:b w:val="off"/>
                <w:rFonts w:ascii="Aptos" w:hAnsi="Aptos" w:cs="Aptos" w:eastAsia="Aptos"/>
                <w:color w:val="333333"/>
              </w:rPr>
              <w:t>600.0</w:t>
            </w:r>
          </w:p>
        </w:tc>
        <w:tc>
          <w:tcPr>
            <w:shd w:val="clear" w:color="auto" w:fill="FFFFFF"/>
          </w:tcPr>
          <w:p>
            <w:pPr>
              <w:spacing w:after="0" w:before="0"/>
            </w:pPr>
            <w:r>
              <w:rPr>
                <w:sz w:val="18"/>
                <w:b w:val="off"/>
                <w:rFonts w:ascii="Aptos" w:hAnsi="Aptos" w:cs="Aptos" w:eastAsia="Aptos"/>
                <w:color w:val="333333"/>
              </w:rPr>
              <w:t>ms</w:t>
            </w:r>
          </w:p>
        </w:tc>
      </w:tr>
      <w:tr>
        <w:tc>
          <w:tcPr>
            <w:shd w:val="clear" w:color="auto" w:fill="D6E4F0"/>
          </w:tcPr>
          <w:p>
            <w:pPr>
              <w:spacing w:after="0" w:before="0"/>
            </w:pPr>
            <w:r>
              <w:rPr>
                <w:sz w:val="18"/>
                <w:b w:val="off"/>
                <w:rFonts w:ascii="Aptos" w:hAnsi="Aptos" w:cs="Aptos" w:eastAsia="Aptos"/>
                <w:color w:val="333333"/>
              </w:rPr>
              <w:t>3</w:t>
            </w:r>
          </w:p>
        </w:tc>
        <w:tc>
          <w:tcPr>
            <w:shd w:val="clear" w:color="auto" w:fill="D6E4F0"/>
          </w:tcPr>
          <w:p>
            <w:pPr>
              <w:spacing w:after="0" w:before="0"/>
            </w:pPr>
            <w:r>
              <w:rPr>
                <w:sz w:val="18"/>
                <w:b w:val="on"/>
                <w:rFonts w:ascii="Aptos" w:hAnsi="Aptos" w:cs="Aptos" w:eastAsia="Aptos"/>
                <w:color w:val="2C3E50"/>
              </w:rPr>
              <w:t>P95 Response Time</w:t>
            </w:r>
          </w:p>
        </w:tc>
        <w:tc>
          <w:tcPr>
            <w:shd w:val="clear" w:color="auto" w:fill="D6E4F0"/>
          </w:tcPr>
          <w:p>
            <w:pPr>
              <w:spacing w:after="0" w:before="0"/>
            </w:pPr>
            <w:r>
              <w:rPr>
                <w:sz w:val="18"/>
                <w:b w:val="off"/>
                <w:rFonts w:ascii="Aptos" w:hAnsi="Aptos" w:cs="Aptos" w:eastAsia="Aptos"/>
                <w:color w:val="333333"/>
              </w:rPr>
              <w:t>&lt;=</w:t>
            </w:r>
          </w:p>
        </w:tc>
        <w:tc>
          <w:tcPr>
            <w:shd w:val="clear" w:color="auto" w:fill="D6E4F0"/>
          </w:tcPr>
          <w:p>
            <w:pPr>
              <w:spacing w:after="0" w:before="0"/>
            </w:pPr>
            <w:r>
              <w:rPr>
                <w:sz w:val="18"/>
                <w:b w:val="off"/>
                <w:rFonts w:ascii="Aptos" w:hAnsi="Aptos" w:cs="Aptos" w:eastAsia="Aptos"/>
                <w:color w:val="333333"/>
              </w:rPr>
              <w:t>2500.0</w:t>
            </w:r>
          </w:p>
        </w:tc>
        <w:tc>
          <w:tcPr>
            <w:shd w:val="clear" w:color="auto" w:fill="D6E4F0"/>
          </w:tcPr>
          <w:p>
            <w:pPr>
              <w:spacing w:after="0" w:before="0"/>
            </w:pPr>
            <w:r>
              <w:rPr>
                <w:sz w:val="18"/>
                <w:b w:val="off"/>
                <w:rFonts w:ascii="Aptos" w:hAnsi="Aptos" w:cs="Aptos" w:eastAsia="Aptos"/>
                <w:color w:val="333333"/>
              </w:rPr>
              <w:t>ms</w:t>
            </w:r>
          </w:p>
        </w:tc>
      </w:tr>
      <w:tr>
        <w:tc>
          <w:tcPr>
            <w:shd w:val="clear" w:color="auto" w:fill="FFFFFF"/>
          </w:tcPr>
          <w:p>
            <w:pPr>
              <w:spacing w:after="0" w:before="0"/>
            </w:pPr>
            <w:r>
              <w:rPr>
                <w:sz w:val="18"/>
                <w:b w:val="off"/>
                <w:rFonts w:ascii="Aptos" w:hAnsi="Aptos" w:cs="Aptos" w:eastAsia="Aptos"/>
                <w:color w:val="333333"/>
              </w:rPr>
              <w:t>4</w:t>
            </w:r>
          </w:p>
        </w:tc>
        <w:tc>
          <w:tcPr>
            <w:shd w:val="clear" w:color="auto" w:fill="FFFFFF"/>
          </w:tcPr>
          <w:p>
            <w:pPr>
              <w:spacing w:after="0" w:before="0"/>
            </w:pPr>
            <w:r>
              <w:rPr>
                <w:sz w:val="18"/>
                <w:b w:val="on"/>
                <w:rFonts w:ascii="Aptos" w:hAnsi="Aptos" w:cs="Aptos" w:eastAsia="Aptos"/>
                <w:color w:val="2C3E50"/>
              </w:rPr>
              <w:t>Throughput</w:t>
            </w:r>
          </w:p>
        </w:tc>
        <w:tc>
          <w:tcPr>
            <w:shd w:val="clear" w:color="auto" w:fill="FFFFFF"/>
          </w:tcPr>
          <w:p>
            <w:pPr>
              <w:spacing w:after="0" w:before="0"/>
            </w:pPr>
            <w:r>
              <w:rPr>
                <w:sz w:val="18"/>
                <w:b w:val="off"/>
                <w:rFonts w:ascii="Aptos" w:hAnsi="Aptos" w:cs="Aptos" w:eastAsia="Aptos"/>
                <w:color w:val="333333"/>
              </w:rPr>
              <w:t>&gt;=</w:t>
            </w:r>
          </w:p>
        </w:tc>
        <w:tc>
          <w:tcPr>
            <w:shd w:val="clear" w:color="auto" w:fill="FFFFFF"/>
          </w:tcPr>
          <w:p>
            <w:pPr>
              <w:spacing w:after="0" w:before="0"/>
            </w:pPr>
            <w:r>
              <w:rPr>
                <w:sz w:val="18"/>
                <w:b w:val="off"/>
                <w:rFonts w:ascii="Aptos" w:hAnsi="Aptos" w:cs="Aptos" w:eastAsia="Aptos"/>
                <w:color w:val="333333"/>
              </w:rPr>
              <w:t>80.0</w:t>
            </w:r>
          </w:p>
        </w:tc>
        <w:tc>
          <w:tcPr>
            <w:shd w:val="clear" w:color="auto" w:fill="FFFFFF"/>
          </w:tcPr>
          <w:p>
            <w:pPr>
              <w:spacing w:after="0" w:before="0"/>
            </w:pPr>
            <w:r>
              <w:rPr>
                <w:sz w:val="18"/>
                <w:b w:val="off"/>
                <w:rFonts w:ascii="Aptos" w:hAnsi="Aptos" w:cs="Aptos" w:eastAsia="Aptos"/>
                <w:color w:val="333333"/>
              </w:rPr>
              <w:t>req/s</w:t>
            </w:r>
          </w:p>
        </w:tc>
      </w:tr>
    </w:tbl>
    <w:p>
      <w:pPr>
        <w:pStyle w:val="Normal"/>
      </w:pPr>
    </w:p>
    <w:p>
      <w:pPr>
        <w:pStyle w:val="Heading1"/>
      </w:pPr>
      <w:r>
        <w:rPr>
          <w:rFonts w:ascii="Aptos" w:hAnsi="Aptos" w:cs="Aptos" w:eastAsia="Aptos"/>
        </w:rPr>
        <w:t>Results vs Acceptance Criteria</w:t>
      </w:r>
    </w:p>
    <w:p>
      <w:pPr>
        <w:pStyle w:val="BodyText"/>
      </w:pPr>
      <w:r>
        <w:rPr>
          <w:sz w:val="22"/>
          <w:rFonts w:ascii="Aptos" w:hAnsi="Aptos" w:cs="Aptos" w:eastAsia="Aptos"/>
          <w:color w:val="000000"/>
        </w:rPr>
        <w:t>Comparison of actual test results against the defined acceptance criteria for this capability.</w:t>
      </w:r>
    </w:p>
    <w:p>
      <w:pPr>
        <w:pStyle w:val="Normal"/>
      </w:pP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val="clear" w:color="auto" w:fill="1F4E79"/>
            <w:tcMar>
              <w:top w:w="40"/>
              <w:left w:w="60"/>
              <w:bottom w:w="40"/>
              <w:right w:w="60"/>
            </w:tcMar>
          </w:tcPr>
          <w:p>
            <w:pPr>
              <w:spacing w:after="0" w:before="0"/>
              <w:jc w:val="center"/>
            </w:pPr>
            <w:r>
              <w:rPr>
                <w:sz w:val="18"/>
                <w:b w:val="on"/>
                <w:rFonts w:ascii="Aptos" w:hAnsi="Aptos" w:cs="Aptos" w:eastAsia="Aptos"/>
                <w:color w:val="FFFFFF"/>
              </w:rPr>
              <w:t>Metric</w:t>
            </w:r>
          </w:p>
        </w:tc>
        <w:tc>
          <w:tcPr>
            <w:shd w:val="clear" w:color="auto" w:fill="1F4E79"/>
            <w:tcMar>
              <w:top w:w="40"/>
              <w:left w:w="60"/>
              <w:bottom w:w="40"/>
              <w:right w:w="60"/>
            </w:tcMar>
          </w:tcPr>
          <w:p>
            <w:pPr>
              <w:spacing w:after="0" w:before="0"/>
              <w:jc w:val="center"/>
            </w:pPr>
            <w:r>
              <w:rPr>
                <w:sz w:val="18"/>
                <w:b w:val="on"/>
                <w:rFonts w:ascii="Aptos" w:hAnsi="Aptos" w:cs="Aptos" w:eastAsia="Aptos"/>
                <w:color w:val="FFFFFF"/>
              </w:rPr>
              <w:t>SLA Threshold</w:t>
            </w:r>
          </w:p>
        </w:tc>
        <w:tc>
          <w:tcPr>
            <w:shd w:val="clear" w:color="auto" w:fill="1F4E79"/>
            <w:tcMar>
              <w:top w:w="40"/>
              <w:left w:w="60"/>
              <w:bottom w:w="40"/>
              <w:right w:w="60"/>
            </w:tcMar>
          </w:tcPr>
          <w:p>
            <w:pPr>
              <w:spacing w:after="0" w:before="0"/>
              <w:jc w:val="center"/>
            </w:pPr>
            <w:r>
              <w:rPr>
                <w:sz w:val="18"/>
                <w:b w:val="on"/>
                <w:rFonts w:ascii="Aptos" w:hAnsi="Aptos" w:cs="Aptos" w:eastAsia="Aptos"/>
                <w:color w:val="FFFFFF"/>
              </w:rPr>
              <w:t>Actual Value</w:t>
            </w:r>
          </w:p>
        </w:tc>
        <w:tc>
          <w:tcPr>
            <w:shd w:val="clear" w:color="auto" w:fill="1F4E79"/>
            <w:tcMar>
              <w:top w:w="40"/>
              <w:left w:w="60"/>
              <w:bottom w:w="40"/>
              <w:right w:w="60"/>
            </w:tcMar>
          </w:tcPr>
          <w:p>
            <w:pPr>
              <w:spacing w:after="0" w:before="0"/>
              <w:jc w:val="center"/>
            </w:pPr>
            <w:r>
              <w:rPr>
                <w:sz w:val="18"/>
                <w:b w:val="on"/>
                <w:rFonts w:ascii="Aptos" w:hAnsi="Aptos" w:cs="Aptos" w:eastAsia="Aptos"/>
                <w:color w:val="FFFFFF"/>
              </w:rPr>
              <w:t>Result</w:t>
            </w:r>
          </w:p>
        </w:tc>
      </w:tr>
      <w:tr>
        <w:tc>
          <w:tcPr>
            <w:shd w:val="clear" w:color="auto" w:fill="D6E4F0"/>
          </w:tcPr>
          <w:p>
            <w:pPr>
              <w:spacing w:after="0" w:before="0"/>
            </w:pPr>
            <w:r>
              <w:rPr>
                <w:sz w:val="20"/>
                <w:b w:val="on"/>
                <w:rFonts w:ascii="Aptos" w:hAnsi="Aptos" w:cs="Aptos" w:eastAsia="Aptos"/>
                <w:color w:val="2C3E50"/>
              </w:rPr>
              <w:t>Error Rate</w:t>
            </w:r>
          </w:p>
        </w:tc>
        <w:tc>
          <w:tcPr>
            <w:shd w:val="clear" w:color="auto" w:fill="D6E4F0"/>
          </w:tcPr>
          <w:p>
            <w:pPr>
              <w:spacing w:after="0" w:before="0"/>
            </w:pPr>
            <w:r>
              <w:rPr>
                <w:sz w:val="20"/>
                <w:b w:val="off"/>
                <w:rFonts w:ascii="Aptos" w:hAnsi="Aptos" w:cs="Aptos" w:eastAsia="Aptos"/>
                <w:color w:val="333333"/>
              </w:rPr>
              <w:t>&lt;= 0.50%</w:t>
            </w:r>
          </w:p>
        </w:tc>
        <w:tc>
          <w:tcPr>
            <w:shd w:val="clear" w:color="auto" w:fill="D6E4F0"/>
          </w:tcPr>
          <w:p>
            <w:pPr>
              <w:spacing w:after="0" w:before="0"/>
            </w:pPr>
            <w:r>
              <w:rPr>
                <w:sz w:val="20"/>
                <w:b w:val="off"/>
                <w:rFonts w:ascii="Aptos" w:hAnsi="Aptos" w:cs="Aptos" w:eastAsia="Aptos"/>
                <w:color w:val="333333"/>
              </w:rPr>
              <w:t>0.00%</w:t>
            </w:r>
          </w:p>
        </w:tc>
        <w:tc>
          <w:tcPr>
            <w:shd w:val="clear" w:color="auto" w:fill="D6E4F0"/>
          </w:tcPr>
          <w:p>
            <w:pPr>
              <w:spacing w:after="0" w:before="0"/>
            </w:pPr>
            <w:r>
              <w:rPr>
                <w:sz w:val="20"/>
                <w:b w:val="on"/>
                <w:rFonts w:ascii="Aptos" w:hAnsi="Aptos" w:cs="Aptos" w:eastAsia="Aptos"/>
                <w:color w:val="27AE60"/>
              </w:rPr>
              <w:t>PASS</w:t>
            </w:r>
          </w:p>
        </w:tc>
      </w:tr>
      <w:tr>
        <w:tc>
          <w:tcPr>
            <w:shd w:val="clear" w:color="auto" w:fill="FFFFFF"/>
          </w:tcPr>
          <w:p>
            <w:pPr>
              <w:spacing w:after="0" w:before="0"/>
            </w:pPr>
            <w:r>
              <w:rPr>
                <w:sz w:val="20"/>
                <w:b w:val="on"/>
                <w:rFonts w:ascii="Aptos" w:hAnsi="Aptos" w:cs="Aptos" w:eastAsia="Aptos"/>
                <w:color w:val="2C3E50"/>
              </w:rPr>
              <w:t>Avg Response Time</w:t>
            </w:r>
          </w:p>
        </w:tc>
        <w:tc>
          <w:tcPr>
            <w:shd w:val="clear" w:color="auto" w:fill="FFFFFF"/>
          </w:tcPr>
          <w:p>
            <w:pPr>
              <w:spacing w:after="0" w:before="0"/>
            </w:pPr>
            <w:r>
              <w:rPr>
                <w:sz w:val="20"/>
                <w:b w:val="off"/>
                <w:rFonts w:ascii="Aptos" w:hAnsi="Aptos" w:cs="Aptos" w:eastAsia="Aptos"/>
                <w:color w:val="333333"/>
              </w:rPr>
              <w:t>&lt;= 600.00 ms</w:t>
            </w:r>
          </w:p>
        </w:tc>
        <w:tc>
          <w:tcPr>
            <w:shd w:val="clear" w:color="auto" w:fill="FFFFFF"/>
          </w:tcPr>
          <w:p>
            <w:pPr>
              <w:spacing w:after="0" w:before="0"/>
            </w:pPr>
            <w:r>
              <w:rPr>
                <w:sz w:val="20"/>
                <w:b w:val="off"/>
                <w:rFonts w:ascii="Aptos" w:hAnsi="Aptos" w:cs="Aptos" w:eastAsia="Aptos"/>
                <w:color w:val="333333"/>
              </w:rPr>
              <w:t>18.01 ms</w:t>
            </w:r>
          </w:p>
        </w:tc>
        <w:tc>
          <w:tcPr>
            <w:shd w:val="clear" w:color="auto" w:fill="FFFFFF"/>
          </w:tcPr>
          <w:p>
            <w:pPr>
              <w:spacing w:after="0" w:before="0"/>
            </w:pPr>
            <w:r>
              <w:rPr>
                <w:sz w:val="20"/>
                <w:b w:val="on"/>
                <w:rFonts w:ascii="Aptos" w:hAnsi="Aptos" w:cs="Aptos" w:eastAsia="Aptos"/>
                <w:color w:val="27AE60"/>
              </w:rPr>
              <w:t>PASS</w:t>
            </w:r>
          </w:p>
        </w:tc>
      </w:tr>
      <w:tr>
        <w:tc>
          <w:tcPr>
            <w:shd w:val="clear" w:color="auto" w:fill="D6E4F0"/>
          </w:tcPr>
          <w:p>
            <w:pPr>
              <w:spacing w:after="0" w:before="0"/>
            </w:pPr>
            <w:r>
              <w:rPr>
                <w:sz w:val="20"/>
                <w:b w:val="on"/>
                <w:rFonts w:ascii="Aptos" w:hAnsi="Aptos" w:cs="Aptos" w:eastAsia="Aptos"/>
                <w:color w:val="2C3E50"/>
              </w:rPr>
              <w:t>P95 Response Time</w:t>
            </w:r>
          </w:p>
        </w:tc>
        <w:tc>
          <w:tcPr>
            <w:shd w:val="clear" w:color="auto" w:fill="D6E4F0"/>
          </w:tcPr>
          <w:p>
            <w:pPr>
              <w:spacing w:after="0" w:before="0"/>
            </w:pPr>
            <w:r>
              <w:rPr>
                <w:sz w:val="20"/>
                <w:b w:val="off"/>
                <w:rFonts w:ascii="Aptos" w:hAnsi="Aptos" w:cs="Aptos" w:eastAsia="Aptos"/>
                <w:color w:val="333333"/>
              </w:rPr>
              <w:t>&lt;= 2.50 s</w:t>
            </w:r>
          </w:p>
        </w:tc>
        <w:tc>
          <w:tcPr>
            <w:shd w:val="clear" w:color="auto" w:fill="D6E4F0"/>
          </w:tcPr>
          <w:p>
            <w:pPr>
              <w:spacing w:after="0" w:before="0"/>
            </w:pPr>
            <w:r>
              <w:rPr>
                <w:sz w:val="20"/>
                <w:b w:val="off"/>
                <w:rFonts w:ascii="Aptos" w:hAnsi="Aptos" w:cs="Aptos" w:eastAsia="Aptos"/>
                <w:color w:val="333333"/>
              </w:rPr>
              <w:t>26.00 ms</w:t>
            </w:r>
          </w:p>
        </w:tc>
        <w:tc>
          <w:tcPr>
            <w:shd w:val="clear" w:color="auto" w:fill="D6E4F0"/>
          </w:tcPr>
          <w:p>
            <w:pPr>
              <w:spacing w:after="0" w:before="0"/>
            </w:pPr>
            <w:r>
              <w:rPr>
                <w:sz w:val="20"/>
                <w:b w:val="on"/>
                <w:rFonts w:ascii="Aptos" w:hAnsi="Aptos" w:cs="Aptos" w:eastAsia="Aptos"/>
                <w:color w:val="27AE60"/>
              </w:rPr>
              <w:t>PASS</w:t>
            </w:r>
          </w:p>
        </w:tc>
      </w:tr>
      <w:tr>
        <w:tc>
          <w:tcPr>
            <w:shd w:val="clear" w:color="auto" w:fill="FFFFFF"/>
          </w:tcPr>
          <w:p>
            <w:pPr>
              <w:spacing w:after="0" w:before="0"/>
            </w:pPr>
            <w:r>
              <w:rPr>
                <w:sz w:val="20"/>
                <w:b w:val="on"/>
                <w:rFonts w:ascii="Aptos" w:hAnsi="Aptos" w:cs="Aptos" w:eastAsia="Aptos"/>
                <w:color w:val="2C3E50"/>
              </w:rPr>
              <w:t>Throughput</w:t>
            </w:r>
          </w:p>
        </w:tc>
        <w:tc>
          <w:tcPr>
            <w:shd w:val="clear" w:color="auto" w:fill="FFFFFF"/>
          </w:tcPr>
          <w:p>
            <w:pPr>
              <w:spacing w:after="0" w:before="0"/>
            </w:pPr>
            <w:r>
              <w:rPr>
                <w:sz w:val="20"/>
                <w:b w:val="off"/>
                <w:rFonts w:ascii="Aptos" w:hAnsi="Aptos" w:cs="Aptos" w:eastAsia="Aptos"/>
                <w:color w:val="333333"/>
              </w:rPr>
              <w:t>&gt;= 80.00 req/s</w:t>
            </w:r>
          </w:p>
        </w:tc>
        <w:tc>
          <w:tcPr>
            <w:shd w:val="clear" w:color="auto" w:fill="FFFFFF"/>
          </w:tcPr>
          <w:p>
            <w:pPr>
              <w:spacing w:after="0" w:before="0"/>
            </w:pPr>
            <w:r>
              <w:rPr>
                <w:sz w:val="20"/>
                <w:b w:val="off"/>
                <w:rFonts w:ascii="Aptos" w:hAnsi="Aptos" w:cs="Aptos" w:eastAsia="Aptos"/>
                <w:color w:val="333333"/>
              </w:rPr>
              <w:t>468.46 req/s</w:t>
            </w:r>
          </w:p>
        </w:tc>
        <w:tc>
          <w:tcPr>
            <w:shd w:val="clear" w:color="auto" w:fill="FFFFFF"/>
          </w:tcPr>
          <w:p>
            <w:pPr>
              <w:spacing w:after="0" w:before="0"/>
            </w:pPr>
            <w:r>
              <w:rPr>
                <w:sz w:val="20"/>
                <w:b w:val="on"/>
                <w:rFonts w:ascii="Aptos" w:hAnsi="Aptos" w:cs="Aptos" w:eastAsia="Aptos"/>
                <w:color w:val="27AE60"/>
              </w:rPr>
              <w:t>PASS</w:t>
            </w:r>
          </w:p>
        </w:tc>
      </w:tr>
    </w:tbl>
    <w:p>
      <w:pPr>
        <w:pStyle w:val="Normal"/>
      </w:pPr>
    </w:p>
    <w:p>
      <w:pPr>
        <w:pStyle w:val="BodyText"/>
      </w:pPr>
      <w:r>
        <w:rPr>
          <w:b w:val="on"/>
          <w:sz w:val="24"/>
          <w:rFonts w:ascii="Aptos" w:hAnsi="Aptos" w:cs="Aptos" w:eastAsia="Aptos"/>
        </w:rPr>
        <w:t xml:space="preserve">SLA Compliance: </w:t>
      </w:r>
      <w:r>
        <w:rPr>
          <w:b w:val="on"/>
          <w:sz w:val="28"/>
          <w:rFonts w:ascii="Aptos" w:hAnsi="Aptos" w:cs="Aptos" w:eastAsia="Aptos"/>
          <w:color w:val="27AE60"/>
        </w:rPr>
        <w:t>FULLY COMPLIANT</w:t>
      </w:r>
      <w:r>
        <w:rPr>
          <w:sz w:val="20"/>
          <w:rFonts w:ascii="Aptos" w:hAnsi="Aptos" w:cs="Aptos" w:eastAsia="Aptos"/>
          <w:color w:val="666666"/>
        </w:rPr>
        <w:t xml:space="preserve">  (4 passed, 0 failed out of 4 criteria)</w:t>
      </w:r>
    </w:p>
    <w:p>
      <w:pPr>
        <w:pStyle w:val="Normal"/>
      </w:pPr>
    </w:p>
    <w:p>
      <w:pPr>
        <w:pStyle w:val="Heading1"/>
      </w:pPr>
      <w:r>
        <w:rPr>
          <w:rFonts w:ascii="Aptos" w:hAnsi="Aptos" w:cs="Aptos" w:eastAsia="Aptos"/>
        </w:rPr>
        <w:t>Performance Diagrams</w:t>
      </w:r>
    </w:p>
    <w:p>
      <w:pPr>
        <w:pStyle w:val="BodyText"/>
      </w:pPr>
      <w:r>
        <w:rPr>
          <w:sz w:val="22"/>
          <w:rFonts w:ascii="Aptos" w:hAnsi="Aptos" w:cs="Aptos" w:eastAsia="Aptos"/>
          <w:color w:val="000000"/>
        </w:rPr>
        <w:t>The following charts visualize the performance characteristics observed during the test execution.</w:t>
      </w:r>
    </w:p>
    <w:p>
      <w:pPr>
        <w:pStyle w:val="Normal"/>
      </w:pPr>
    </w:p>
    <w:p>
      <w:pPr>
        <w:pStyle w:val="Heading2"/>
      </w:pPr>
      <w:r>
        <w:rPr>
          <w:rFonts w:ascii="Aptos" w:hAnsi="Aptos" w:cs="Aptos" w:eastAsia="Aptos"/>
        </w:rPr>
        <w:t>Response Time Over Time</w:t>
      </w:r>
    </w:p>
    <w:p>
      <w:pPr>
        <w:jc w:val="center"/>
      </w:pPr>
      <w:r>
        <w:drawing>
          <wp:inline distT="0" distR="0" distB="0" distL="0">
            <wp:extent cx="5842000" cy="2921000"/>
            <wp:docPr id="0" name="Drawing 0" descr="01_response_time_over_tim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01_response_time_over_time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</w:p>
    <w:p>
      <w:pPr>
        <w:pStyle w:val="Heading2"/>
      </w:pPr>
      <w:r>
        <w:rPr>
          <w:rFonts w:ascii="Aptos" w:hAnsi="Aptos" w:cs="Aptos" w:eastAsia="Aptos"/>
        </w:rPr>
        <w:t>Response Time Distribution</w:t>
      </w:r>
    </w:p>
    <w:p>
      <w:pPr>
        <w:jc w:val="center"/>
      </w:pPr>
      <w:r>
        <w:drawing>
          <wp:inline distT="0" distR="0" distB="0" distL="0">
            <wp:extent cx="5842000" cy="2921000"/>
            <wp:docPr id="1" name="Drawing 1" descr="02_response_time_distribu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2_response_time_distribution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</w:p>
    <w:p>
      <w:pPr>
        <w:pStyle w:val="Heading2"/>
      </w:pPr>
      <w:r>
        <w:rPr>
          <w:rFonts w:ascii="Aptos" w:hAnsi="Aptos" w:cs="Aptos" w:eastAsia="Aptos"/>
        </w:rPr>
        <w:t>Throughput Over Time</w:t>
      </w:r>
    </w:p>
    <w:p>
      <w:pPr>
        <w:jc w:val="center"/>
      </w:pPr>
      <w:r>
        <w:drawing>
          <wp:inline distT="0" distR="0" distB="0" distL="0">
            <wp:extent cx="5842000" cy="2921000"/>
            <wp:docPr id="2" name="Drawing 2" descr="03_throughput_over_tim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03_throughput_over_time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</w:p>
    <w:p>
      <w:pPr>
        <w:pStyle w:val="Heading2"/>
      </w:pPr>
      <w:r>
        <w:rPr>
          <w:rFonts w:ascii="Aptos" w:hAnsi="Aptos" w:cs="Aptos" w:eastAsia="Aptos"/>
        </w:rPr>
        <w:t>Error Rate</w:t>
      </w:r>
    </w:p>
    <w:p>
      <w:pPr>
        <w:jc w:val="center"/>
      </w:pPr>
      <w:r>
        <w:drawing>
          <wp:inline distT="0" distR="0" distB="0" distL="0">
            <wp:extent cx="5842000" cy="2921000"/>
            <wp:docPr id="3" name="Drawing 3" descr="04_error_rat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04_error_rate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</w:p>
    <w:p>
      <w:pPr>
        <w:pStyle w:val="Heading2"/>
      </w:pPr>
      <w:r>
        <w:rPr>
          <w:rFonts w:ascii="Aptos" w:hAnsi="Aptos" w:cs="Aptos" w:eastAsia="Aptos"/>
        </w:rPr>
        <w:t>Transaction Summary</w:t>
      </w:r>
    </w:p>
    <w:p>
      <w:pPr>
        <w:jc w:val="center"/>
      </w:pPr>
      <w:r>
        <w:drawing>
          <wp:inline distT="0" distR="0" distB="0" distL="0">
            <wp:extent cx="5842000" cy="2921000"/>
            <wp:docPr id="4" name="Drawing 4" descr="05_transaction_summary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05_transaction_summary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</w:p>
    <w:p>
      <w:pPr>
        <w:pStyle w:val="Heading2"/>
      </w:pPr>
      <w:r>
        <w:rPr>
          <w:rFonts w:ascii="Aptos" w:hAnsi="Aptos" w:cs="Aptos" w:eastAsia="Aptos"/>
        </w:rPr>
        <w:t>Percentile Comparison</w:t>
      </w:r>
    </w:p>
    <w:p>
      <w:pPr>
        <w:jc w:val="center"/>
      </w:pPr>
      <w:r>
        <w:drawing>
          <wp:inline distT="0" distR="0" distB="0" distL="0">
            <wp:extent cx="5842000" cy="2921000"/>
            <wp:docPr id="5" name="Drawing 5" descr="06_percentile_comparis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06_percentile_comparison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</w:p>
    <w:p>
      <w:pPr>
        <w:pStyle w:val="Heading2"/>
      </w:pPr>
      <w:r>
        <w:rPr>
          <w:rFonts w:ascii="Aptos" w:hAnsi="Aptos" w:cs="Aptos" w:eastAsia="Aptos"/>
        </w:rPr>
        <w:t>Latency Analysis</w:t>
      </w:r>
    </w:p>
    <w:p>
      <w:pPr>
        <w:jc w:val="center"/>
      </w:pPr>
      <w:r>
        <w:drawing>
          <wp:inline distT="0" distR="0" distB="0" distL="0">
            <wp:extent cx="5842000" cy="2921000"/>
            <wp:docPr id="6" name="Drawing 6" descr="07_latency_analysis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07_latency_analysis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</w:p>
    <w:p>
      <w:pPr>
        <w:pStyle w:val="Heading2"/>
      </w:pPr>
      <w:r>
        <w:rPr>
          <w:rFonts w:ascii="Aptos" w:hAnsi="Aptos" w:cs="Aptos" w:eastAsia="Aptos"/>
        </w:rPr>
        <w:t>Thread Activity</w:t>
      </w:r>
    </w:p>
    <w:p>
      <w:pPr>
        <w:jc w:val="center"/>
      </w:pPr>
      <w:r>
        <w:drawing>
          <wp:inline distT="0" distR="0" distB="0" distL="0">
            <wp:extent cx="5842000" cy="2921000"/>
            <wp:docPr id="7" name="Drawing 7" descr="08_thread_activity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08_thread_activity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</w:p>
    <w:p>
      <w:pPr>
        <w:pStyle w:val="Heading1"/>
      </w:pPr>
      <w:r>
        <w:rPr>
          <w:rFonts w:ascii="Aptos" w:hAnsi="Aptos" w:cs="Aptos" w:eastAsia="Aptos"/>
        </w:rPr>
        <w:t>Conclusion &amp; Recommendations</w:t>
      </w:r>
    </w:p>
    <w:p>
      <w:pPr>
        <w:pStyle w:val="Heading2"/>
      </w:pPr>
      <w:r>
        <w:rPr>
          <w:rFonts w:ascii="Aptos" w:hAnsi="Aptos" w:cs="Aptos" w:eastAsia="Aptos"/>
        </w:rPr>
        <w:t>Key Findings</w:t>
      </w:r>
    </w:p>
    <w:p>
      <w:pPr>
        <w:pStyle w:val="ListParagraphIBMBulleted"/>
      </w:pPr>
      <w:r>
        <w:rPr>
          <w:sz w:val="22"/>
          <w:rFonts w:ascii="Aptos" w:hAnsi="Aptos" w:cs="Aptos" w:eastAsia="Aptos"/>
          <w:color w:val="000000"/>
        </w:rPr>
        <w:t>The test processed 214,553 total requests with an error rate of 0.0000%.</w:t>
      </w:r>
    </w:p>
    <w:p>
      <w:pPr>
        <w:pStyle w:val="ListParagraphIBMBulleted"/>
      </w:pPr>
      <w:r>
        <w:rPr>
          <w:sz w:val="22"/>
          <w:rFonts w:ascii="Aptos" w:hAnsi="Aptos" w:cs="Aptos" w:eastAsia="Aptos"/>
          <w:color w:val="000000"/>
        </w:rPr>
        <w:t>Average response time was 18.01 ms, with P95 of 26.00 ms and P99 of 41.00 ms.</w:t>
      </w:r>
    </w:p>
    <w:p>
      <w:pPr>
        <w:pStyle w:val="ListParagraphIBMBulleted"/>
      </w:pPr>
      <w:r>
        <w:rPr>
          <w:sz w:val="22"/>
          <w:rFonts w:ascii="Aptos" w:hAnsi="Aptos" w:cs="Aptos" w:eastAsia="Aptos"/>
          <w:color w:val="000000"/>
        </w:rPr>
        <w:t>The system achieved a throughput of 468.46 requests/second over 7 min 38 sec.</w:t>
      </w:r>
    </w:p>
    <w:p>
      <w:pPr>
        <w:pStyle w:val="ListParagraphIBMBulleted"/>
      </w:pPr>
      <w:r>
        <w:rPr>
          <w:sz w:val="22"/>
          <w:rFonts w:ascii="Aptos" w:hAnsi="Aptos" w:cs="Aptos" w:eastAsia="Aptos"/>
          <w:color w:val="000000"/>
        </w:rPr>
        <w:t>SLA compliance: 4 of 4 criteria met (FULLY COMPLIANT).</w:t>
      </w:r>
    </w:p>
    <w:p>
      <w:pPr>
        <w:pStyle w:val="Normal"/>
      </w:pPr>
    </w:p>
    <w:p>
      <w:pPr>
        <w:pStyle w:val="Heading2"/>
      </w:pPr>
      <w:r>
        <w:rPr>
          <w:rFonts w:ascii="Aptos" w:hAnsi="Aptos" w:cs="Aptos" w:eastAsia="Aptos"/>
        </w:rPr>
        <w:t>Recommendations</w:t>
      </w:r>
    </w:p>
    <w:p>
      <w:pPr>
        <w:pStyle w:val="ListParagraphIBMBulleted"/>
      </w:pPr>
      <w:r>
        <w:rPr>
          <w:sz w:val="22"/>
          <w:rFonts w:ascii="Aptos" w:hAnsi="Aptos" w:cs="Aptos" w:eastAsia="Aptos"/>
          <w:color w:val="000000"/>
        </w:rPr>
        <w:t>System performance is within acceptable limits. Continue monitoring with increased load scenarios.</w:t>
      </w:r>
    </w:p>
    <w:p>
      <w:pPr>
        <w:pStyle w:val="ListParagraphIBMBulleted"/>
      </w:pPr>
      <w:r>
        <w:rPr>
          <w:sz w:val="22"/>
          <w:rFonts w:ascii="Aptos" w:hAnsi="Aptos" w:cs="Aptos" w:eastAsia="Aptos"/>
          <w:color w:val="000000"/>
        </w:rPr>
        <w:t>Consider running stress tests and endurance tests to identify breaking points.</w:t>
      </w:r>
    </w:p>
    <w:p>
      <w:pPr>
        <w:pStyle w:val="Normal"/>
      </w:pPr>
    </w:p>
    <w:sectPr w:rsidR="0092132F" w:rsidRPr="00724EBE" w:rsidSect="009D1015">
      <w:pgSz w:w="11910" w:h="16840"/>
      <w:pgMar w:top="1920" w:right="780" w:bottom="920" w:left="1300" w:header="802" w:footer="10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A7AFE" w14:textId="77777777" w:rsidR="002D6C59" w:rsidRDefault="002D6C59">
      <w:r>
        <w:separator/>
      </w:r>
    </w:p>
  </w:endnote>
  <w:endnote w:type="continuationSeparator" w:id="0">
    <w:p w14:paraId="444BE58A" w14:textId="77777777" w:rsidR="002D6C59" w:rsidRDefault="002D6C59">
      <w:r>
        <w:continuationSeparator/>
      </w:r>
    </w:p>
  </w:endnote>
  <w:endnote w:type="continuationNotice" w:id="1">
    <w:p w14:paraId="74D265F3" w14:textId="77777777" w:rsidR="002D6C59" w:rsidRDefault="002D6C5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23AFE" w14:textId="77777777" w:rsidR="009D1015" w:rsidRDefault="0079012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3D7E37B9" wp14:editId="2E2C776B">
              <wp:simplePos x="0" y="0"/>
              <wp:positionH relativeFrom="page">
                <wp:posOffset>6156960</wp:posOffset>
              </wp:positionH>
              <wp:positionV relativeFrom="page">
                <wp:posOffset>10075545</wp:posOffset>
              </wp:positionV>
              <wp:extent cx="647700" cy="173620"/>
              <wp:effectExtent l="0" t="0" r="0" b="0"/>
              <wp:wrapNone/>
              <wp:docPr id="1396782942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7700" cy="1736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5B5DF3" w14:textId="77777777" w:rsidR="009D1015" w:rsidRPr="00FB6791" w:rsidRDefault="009D1015" w:rsidP="009D1015">
                          <w:pPr>
                            <w:pStyle w:val="Footer"/>
                          </w:pPr>
                          <w:r>
                            <w:rPr>
                              <w:rStyle w:val="FooterChar"/>
                            </w:rPr>
                            <w:t>&lt;Doc Title&gt;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D7E37B9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484.8pt;margin-top:793.35pt;width:51pt;height:13.65pt;z-index:-2516490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LEGI2kgEAABoDAAAOAAAAZHJzL2Uyb0RvYy54bWysUsGO0zAQvSPxD5bv1GlBLYqaroAVCGkF SLt8gOvYTUTsMTNuk/49Y2/aIrghLvbYM37z3htv7yY/iJNF6iE0crmopLDBQNuHQyO/P3189VYK Sjq0eoBgG3m2JO92L19sx1jbFXQwtBYFgwSqx9jILqVYK0Wms17TAqINnHSAXic+4kG1qEdG94Na VdVajYBtRDCWiG/vn5NyV/CdsyZ9dY5sEkMjmVsqK5Z1n1e12+r6gDp2vZlp6H9g4XUfuOkV6l4n LY7Y/wXle4NA4NLCgFfgXG9s0cBqltUfah47HW3RwuZQvNpE/w/WfDk9xm8o0vQeJh5gEUHxAcwP Ym/UGKmea7KnVBNXZ6GTQ593liD4IXt7vvpppyQMX67fbDYVZwynlpvX61XxW90eR6T0yYIXOWgk 8rgKAX16oJTb6/pSMnN5bp+JpGk/cUkO99CeWcPIY2wk/TxqtFIMnwP7lGd+CfAS7C8BpuEDlJ+R pQR4d0zg+tL5hjt35gEUQvNnyRP+/Vyqbl969wsAAP//AwBQSwMEFAAGAAgAAAAhAA0PUDrlAAAA EwEAAA8AAABkcnMvZG93bnJldi54bWxMT01PwzAMvSPxHyIjcWNJEWRr13Sa+DghIbpy4Ji2WRut cUqTbeXf453gYtl+z8/v5ZvZDexkpmA9KkgWApjBxrcWOwWf1evdCliIGls9eDQKfkyATXF9leus 9WcszWkXO0YiGDKtoI9xzDgPTW+cDgs/GiRs7yenI41Tx9tJn0ncDfxeCMmdtkgfej2ap940h93R Kdh+Yfliv9/rj3Jf2qpKBb7Jg1K3N/Pzmsp2DSyaOf5dwCUD+YeCjNX+iG1gg4JUppKoBDyu5BLY hSKWCe1q6mTyIIAXOf+fpfgFAAD//wMAUEsBAi0AFAAGAAgAAAAhALaDOJL+AAAA4QEAABMAAAAA AAAAAAAAAAAAAAAAAFtDb250ZW50X1R5cGVzXS54bWxQSwECLQAUAAYACAAAACEAOP0h/9YAAACU AQAACwAAAAAAAAAAAAAAAAAvAQAAX3JlbHMvLnJlbHNQSwECLQAUAAYACAAAACEAixBiNpIBAAAa AwAADgAAAAAAAAAAAAAAAAAuAgAAZHJzL2Uyb0RvYy54bWxQSwECLQAUAAYACAAAACEADQ9QOuUA AAATAQAADwAAAAAAAAAAAAAAAADsAwAAZHJzL2Rvd25yZXYueG1sUEsFBgAAAAAEAAQA8wAAAP4E AAAAAA== " filled="f" stroked="f">
              <v:textbox inset="0,0,0,0">
                <w:txbxContent>
                  <w:p w14:paraId="745B5DF3" w14:textId="77777777" w:rsidR="009D1015" w:rsidRPr="00FB6791" w:rsidRDefault="009D1015" w:rsidP="009D1015">
                    <w:pPr>
                      <w:pStyle w:val="Footer"/>
                    </w:pPr>
                    <w:r>
                      <w:rPr>
                        <w:rStyle w:val="FooterChar"/>
                      </w:rPr>
                      <w:t>&lt;Doc Title&gt;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507C2">
      <w:rPr>
        <w:noProof/>
      </w:rPr>
      <mc:AlternateContent>
        <mc:Choice Requires="wps">
          <w:drawing>
            <wp:anchor distT="0" distB="0" distL="0" distR="0" simplePos="0" relativeHeight="251671552" behindDoc="1" locked="0" layoutInCell="1" allowOverlap="1" wp14:anchorId="7AEE1B16" wp14:editId="1B920551">
              <wp:simplePos x="0" y="0"/>
              <wp:positionH relativeFrom="page">
                <wp:posOffset>967740</wp:posOffset>
              </wp:positionH>
              <wp:positionV relativeFrom="page">
                <wp:posOffset>10073640</wp:posOffset>
              </wp:positionV>
              <wp:extent cx="647700" cy="173620"/>
              <wp:effectExtent l="0" t="0" r="0" b="0"/>
              <wp:wrapNone/>
              <wp:docPr id="1270564304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7700" cy="1736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230AAA" w14:textId="77777777" w:rsidR="00BF5C31" w:rsidRPr="00FB6791" w:rsidRDefault="00BF5C31" w:rsidP="00BF5C31">
                          <w:pPr>
                            <w:pStyle w:val="Footer"/>
                          </w:pPr>
                          <w:r w:rsidRPr="00BF5C31">
                            <w:rPr>
                              <w:rStyle w:val="FooterChar"/>
                            </w:rPr>
                            <w:fldChar w:fldCharType="begin"/>
                          </w:r>
                          <w:r w:rsidRPr="00BF5C31">
                            <w:rPr>
                              <w:rStyle w:val="FooterChar"/>
                            </w:rPr>
                            <w:instrText xml:space="preserve"> PAGE   \* MERGEFORMAT </w:instrText>
                          </w:r>
                          <w:r w:rsidRPr="00BF5C31">
                            <w:rPr>
                              <w:rStyle w:val="FooterChar"/>
                            </w:rPr>
                            <w:fldChar w:fldCharType="separate"/>
                          </w:r>
                          <w:r w:rsidRPr="00BF5C31">
                            <w:rPr>
                              <w:rStyle w:val="FooterChar"/>
                              <w:noProof/>
                            </w:rPr>
                            <w:t>1</w:t>
                          </w:r>
                          <w:r w:rsidRPr="00BF5C31">
                            <w:rPr>
                              <w:rStyle w:val="FooterChar"/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AEE1B16" id="_x0000_s1027" type="#_x0000_t202" style="position:absolute;margin-left:76.2pt;margin-top:793.2pt;width:51pt;height:13.65pt;z-index:-2516449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rtRHHlwEAACEDAAAOAAAAZHJzL2Uyb0RvYy54bWysUsGO0zAQvSPxD5bvNGlBLYqaroAVCGkF SLt8gOvYjUXsMTNuk/49Y2/aIrghLuOxZ/z83htv7yY/iJNBchBauVzUUpigoXPh0MrvTx9fvZWC kgqdGiCYVp4NybvdyxfbMTZmBT0MnUHBIIGaMbayTyk2VUW6N17RAqIJXLSAXiXe4qHqUI2M7odq VdfragTsIoI2RHx6/1yUu4JvrdHpq7VkkhhaydxSiVjiPsdqt1XNAVXsnZ5pqH9g4ZUL/OgV6l4l JY7o/oLyTiMQ2LTQ4Cuw1mlTNLCaZf2HmsdeRVO0sDkUrzbR/4PVX06P8RuKNL2HiQdYRFB8AP2D 2JtqjNTMPdlTaoi7s9DJos8rSxB8kb09X/00UxKaD9dvNpuaK5pLy83r9ar4Xd0uR6T0yYAXOWkl 8rgKAXV6oJSfV82lZeby/Hwmkqb9JFyXOXNnPtlDd2YpI0+zlfTzqNBIMXwObFce/SXBS7K/JJiG D1A+SFYU4N0xgXWFwA13JsBzKLzmP5MH/fu+dN1+9u4XAAAA//8DAFBLAwQUAAYACAAAACEAEej/ cuQAAAASAQAADwAAAGRycy9kb3ducmV2LnhtbExPTU/DMAy9I/EfIiNxY+nKVkbXdJr4OCEhunLg mDZeW61xSpNt5d/jneBiPdvPz+9lm8n24oSj7xwpmM8iEEi1Mx01Cj7L17sVCB80Gd07QgU/6GGT X19lOjXuTAWedqERLEI+1QraEIZUSl+3aLWfuQGJd3s3Wh24HRtpRn1mcdvLOIoSaXVH/KHVAz61 WB92R6tg+0XFS/f9Xn0U+6Iry8eI3pKDUrc30/Oay3YNIuAU/i7gkoH9Q87GKnck40XP/TJeMPUC VgkjpsTLBYOKR8n8/gFknsn/UfJfAAAA//8DAFBLAQItABQABgAIAAAAIQC2gziS/gAAAOEBAAAT AAAAAAAAAAAAAAAAAAAAAABbQ29udGVudF9UeXBlc10ueG1sUEsBAi0AFAAGAAgAAAAhADj9If/W AAAAlAEAAAsAAAAAAAAAAAAAAAAALwEAAF9yZWxzLy5yZWxzUEsBAi0AFAAGAAgAAAAhAKu1EceX AQAAIQMAAA4AAAAAAAAAAAAAAAAALgIAAGRycy9lMm9Eb2MueG1sUEsBAi0AFAAGAAgAAAAhABHo /3LkAAAAEgEAAA8AAAAAAAAAAAAAAAAA8QMAAGRycy9kb3ducmV2LnhtbFBLBQYAAAAABAAEAPMA AAACBQAAAAA= " filled="f" stroked="f">
              <v:textbox inset="0,0,0,0">
                <w:txbxContent>
                  <w:p w14:paraId="01230AAA" w14:textId="77777777" w:rsidR="00BF5C31" w:rsidRPr="00FB6791" w:rsidRDefault="00BF5C31" w:rsidP="00BF5C31">
                    <w:pPr>
                      <w:pStyle w:val="Footer"/>
                    </w:pPr>
                    <w:r w:rsidRPr="00BF5C31">
                      <w:rPr>
                        <w:rStyle w:val="FooterChar"/>
                      </w:rPr>
                      <w:fldChar w:fldCharType="begin"/>
                    </w:r>
                    <w:r w:rsidRPr="00BF5C31">
                      <w:rPr>
                        <w:rStyle w:val="FooterChar"/>
                      </w:rPr>
                      <w:instrText xml:space="preserve"> PAGE   \* MERGEFORMAT </w:instrText>
                    </w:r>
                    <w:r w:rsidRPr="00BF5C31">
                      <w:rPr>
                        <w:rStyle w:val="FooterChar"/>
                      </w:rPr>
                      <w:fldChar w:fldCharType="separate"/>
                    </w:r>
                    <w:r w:rsidRPr="00BF5C31">
                      <w:rPr>
                        <w:rStyle w:val="FooterChar"/>
                        <w:noProof/>
                      </w:rPr>
                      <w:t>1</w:t>
                    </w:r>
                    <w:r w:rsidRPr="00BF5C31">
                      <w:rPr>
                        <w:rStyle w:val="FooterChar"/>
                        <w:noProof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D1015">
      <w:t xml:space="preserve">   </w:t>
    </w:r>
    <w:r w:rsidR="00BF5C31">
      <w:t xml:space="preserve"> </w:t>
    </w:r>
    <w:r w:rsidR="00C507C2" w:rsidRPr="00880783">
      <w:rPr>
        <w:noProof/>
        <w:lang w:val="en-IN"/>
      </w:rPr>
      <mc:AlternateContent>
        <mc:Choice Requires="wps">
          <w:drawing>
            <wp:inline distT="0" distB="0" distL="0" distR="0" wp14:anchorId="4BE2C4AC" wp14:editId="559FE8ED">
              <wp:extent cx="5943600" cy="6350"/>
              <wp:effectExtent l="0" t="0" r="0" b="0"/>
              <wp:docPr id="618314706" name="Freeform: Shap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943600" cy="6350"/>
                      </a:xfrm>
                      <a:custGeom>
                        <a:avLst/>
                        <a:gdLst>
                          <a:gd name="T0" fmla="*/ 9360 w 9360"/>
                          <a:gd name="T1" fmla="*/ 0 h 10"/>
                          <a:gd name="T2" fmla="*/ 0 w 9360"/>
                          <a:gd name="T3" fmla="*/ 0 h 10"/>
                          <a:gd name="T4" fmla="*/ 0 w 9360"/>
                          <a:gd name="T5" fmla="*/ 9 h 10"/>
                          <a:gd name="T6" fmla="*/ 9360 w 9360"/>
                          <a:gd name="T7" fmla="*/ 9 h 10"/>
                          <a:gd name="T8" fmla="*/ 9360 w 9360"/>
                          <a:gd name="T9" fmla="*/ 0 h 1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9360" h="10">
                            <a:moveTo>
                              <a:pt x="9360" y="0"/>
                            </a:moveTo>
                            <a:lnTo>
                              <a:pt x="0" y="0"/>
                            </a:lnTo>
                            <a:lnTo>
                              <a:pt x="0" y="9"/>
                            </a:lnTo>
                            <a:lnTo>
                              <a:pt x="9360" y="9"/>
                            </a:lnTo>
                            <a:lnTo>
                              <a:pt x="936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58AD85" w14:textId="77777777" w:rsidR="00C507C2" w:rsidRDefault="00C507C2" w:rsidP="00C507C2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 w14:anchorId="4BE2C4AC" id="Freeform: Shape 19" o:spid="_x0000_s1028" style="width:468pt;height: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9360,10" o:spt="1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aXNMQzQIAAEAHAAAOAAAAZHJzL2Uyb0RvYy54bWysVdtu3CAQfa/Uf0A8Vmps77VrxRtViVJV Si9Sth+AMV5btYECu3b69Z3Bl3jTjbSq6gcbmMOBOQcP1zdtXZGjMLZUMqHRVUiJkFxlpdwn9Mfu /v0HSqxjMmOVkiKhT8LSm+3bN9eNjsVMFarKhCFAIm3c6IQWzuk4CCwvRM3sldJCQjBXpmYOumYf ZIY1wF5XwSwMV0GjTKaN4sJaGL3rgnTr+fNccPctz61wpEoo7M35t/HvFN/B9prFe8N0UfJ+G+wf dlGzUsKiI9Udc4wcTPkXVV1yo6zK3RVXdaDyvOTC5wDZROGLbB4LpoXPBcSxepTJ/j9a/vX4qL8b 3LrVD4r/tKBI0GgbjxHsWMCQtPmiMvCQHZzyyba5qXEmpEFar+nTqKloHeEwuNws5qsQpOcQW82X XvKAxcNcfrDuk1Cehx0frOscyaDl9cyIZDUsugOKvK7AnHcB2QAlafynd3CERRNYSAoSDR6PiNkJ 4jzL/ARzjmVxgjjPspxgNmf3spoiXk9qPYWdJYLf7BJ1NhPYszpgx34QnBWDB7yVvQnQIgx/6NDb rpVFu9ER8HQXoQVAASh07BUwqI7g+UVgEBfBy4vAoCGC1xeBQScEb6bgbu99rgZKxstiYSiBYpHi HBZr5lCioUmahOJxpKSA+tcJVKuj2CmPcKhUF4d1h8P/DKjkFNgpOqCG2PDVnqzDDAkMseHbYcYF L4S9XJFXyorOVUzX2zvmjXJNflqrqjK7L6sK87Vmn95WhhwZ1lv/9EqfwCp/UqTCad0yOOLLDlYa rN42dm3akjJL6AwpcCRV2RPUIaO6Mg7XDjQKZX5T0kAJT6j9dWBGUFJ9llAjN9FiAWo531ks1zPo mGkknUaY5ECVUEfhrGPz1nX3xEGbcl/ASpE//VJ9hPqXl1io/I67XfUdKNNerf5KwXtg2veo54tv +wcAAP//AwBQSwMEFAAGAAgAAAAhAFwqPffcAAAACAEAAA8AAABkcnMvZG93bnJldi54bWxMT9FO wkAQfDfxHy5r4ptcQUO09EoMxKjhCZCEx6Nd2obeXr1baP17V1/0ZZLJzM7OZPPBteqCITaeDIxH CSikwpcNVQY+ti93j6AiWypt6wkNfGGEeX59ldm09D2t8bLhSkkIxdQaqJm7VOtY1OhsHPkOSbSj D86y0FDpMthewl2rJ0ky1c42JB9q2+GixuK0OTsDx7A9PfBk9f72uuj3vBp2n9VyZ8ztzbCcCTzP QDEO/HcBPxukP+RS7ODPVEbVGpA1/IuiPd1PhR7ElIDOM/1/QP4NAAD//wMAUEsBAi0AFAAGAAgA AAAhALaDOJL+AAAA4QEAABMAAAAAAAAAAAAAAAAAAAAAAFtDb250ZW50X1R5cGVzXS54bWxQSwEC LQAUAAYACAAAACEAOP0h/9YAAACUAQAACwAAAAAAAAAAAAAAAAAvAQAAX3JlbHMvLnJlbHNQSwEC LQAUAAYACAAAACEAmlzTEM0CAABABwAADgAAAAAAAAAAAAAAAAAuAgAAZHJzL2Uyb0RvYy54bWxQ SwECLQAUAAYACAAAACEAXCo999wAAAAIAQAADwAAAAAAAAAAAAAAAAAnBQAAZHJzL2Rvd25yZXYu eG1sUEsFBgAAAAAEAAQA8wAAADAGAAAAAA== " adj="-11796480,,5400" path="m9360,l,,,9r9360,l9360,xe" fillcolor="black" stroked="f">
              <v:stroke joinstyle="round"/>
              <v:formulas/>
              <v:path arrowok="t" o:connecttype="custom" o:connectlocs="5943600,0;0,0;0,5715;5943600,5715;5943600,0" o:connectangles="0,0,0,0,0" textboxrect="0,0,9360,10"/>
              <v:textbox>
                <w:txbxContent>
                  <w:p w14:paraId="5D58AD85" w14:textId="77777777" w:rsidR="00C507C2" w:rsidRDefault="00C507C2" w:rsidP="00C507C2">
                    <w:pPr>
                      <w:jc w:val="center"/>
                    </w:pPr>
                  </w:p>
                </w:txbxContent>
              </v:textbox>
              <w10:anchorlock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42216" w14:textId="77777777" w:rsidR="003718CA" w:rsidRDefault="003718CA" w:rsidP="003718CA">
    <w:pPr>
      <w:pStyle w:val="BodyText"/>
      <w:rPr>
        <w:rFonts w:ascii="Arial"/>
        <w:sz w:val="20"/>
      </w:rPr>
    </w:pPr>
  </w:p>
  <w:p w14:paraId="334C9A95" w14:textId="77777777" w:rsidR="003718CA" w:rsidRDefault="003718CA" w:rsidP="003718CA">
    <w:pPr>
      <w:pStyle w:val="BodyText"/>
      <w:spacing w:before="64"/>
      <w:rPr>
        <w:rFonts w:ascii="Arial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2B7C242" wp14:editId="0EA448FA">
              <wp:simplePos x="0" y="0"/>
              <wp:positionH relativeFrom="page">
                <wp:posOffset>1143000</wp:posOffset>
              </wp:positionH>
              <wp:positionV relativeFrom="paragraph">
                <wp:posOffset>202470</wp:posOffset>
              </wp:positionV>
              <wp:extent cx="5943600" cy="6350"/>
              <wp:effectExtent l="0" t="0" r="0" b="0"/>
              <wp:wrapTopAndBottom/>
              <wp:docPr id="731051502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4360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 h="6350">
                            <a:moveTo>
                              <a:pt x="5943600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5943600" y="6349"/>
                            </a:lnTo>
                            <a:lnTo>
                              <a:pt x="59436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922DD5" id="Graphic 4" o:spid="_x0000_s1026" style="position:absolute;margin-left:90pt;margin-top:15.95pt;width:468pt;height: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635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3T3HgIAAL0EAAAOAAAAZHJzL2Uyb0RvYy54bWysVMFu2zAMvQ/YPwi6L06bNliNOMXQosOA oivQDDsrshwbk0WNUmLn70fJlmtspxbzQabMJ+rxkfTmtm81Oyl0DZiCXyyWnCkjoWzMoeA/dg+f PnPmvDCl0GBUwc/K8dvtxw+bzubqEmrQpUJGQYzLO1vw2nubZ5mTtWqFW4BVhpwVYCs8bfGQlSg6 it7q7HK5XGcdYGkRpHKOvt4PTr6N8atKSf+9qpzyTBecuPm4Ylz3Yc22G5EfUNi6kSMN8Q4WrWgM XTqFuhdesCM2/4RqG4ngoPILCW0GVdVIFXOgbC6Wf2XzUgurYi4kjrOTTO7/hZVPpxf7jIG6s48g fzlSJOusyydP2LgR01fYBiwRZ31U8TypqHrPJH28vrlarZcktiTfenUdRc5Ens7Ko/NfFcQ44vTo /FCDMlmiTpbsTTKRKhlqqGMNPWdUQ+SMargfamiFD+cCuWCybkakHnkEZwsntYMI8yGFiW1KhJi+ YrSZYymnGSr50tvGeANmvbq6CbwoWHKn9wCbX/smcFIzhZManBpuCnnHKyct6Pq52g50Uz40Wof0 HR72dxrZSYTRiM/IeAaLnTAUP7TBHsrzM7KO5qXg7vdRoOJMfzPUkGG4koHJ2CcDvb6DOIJReXR+ 1/8UaJkls+CeeucJUruLPLUF8Q+AARtOGvhy9FA1oWcit4HRuKEZifmP8xyGcL6PqNe/zvYPAAAA //8DAFBLAwQUAAYACAAAACEAGGBmFuIAAAAPAQAADwAAAGRycy9kb3ducmV2LnhtbExPTU/DMAy9 I/EfIiNxY2kHGlvXdEJDHEBw2Jh2zhrTRm2c0mRby6/HO8HF0nu230e+GlwrTtgH60lBOklAIJXe WKoU7D5f7uYgQtRkdOsJFYwYYFVcX+U6M/5MGzxtYyVYhEKmFdQxdpmUoazR6TDxHRLvvnzvdGTY V9L0+szirpXTJJlJpy2xQ607XNdYNtujU7CP6NIHO5abn8fXN/u9bsaP90ap25vhecnjaQki4hD/ PuDSgfNDwcEO/kgmiJbxPOFCUcF9ugBxOUjTGTMHZqYLkEUu//cofgEAAP//AwBQSwECLQAUAAYA CAAAACEAtoM4kv4AAADhAQAAEwAAAAAAAAAAAAAAAAAAAAAAW0NvbnRlbnRfVHlwZXNdLnhtbFBL AQItABQABgAIAAAAIQA4/SH/1gAAAJQBAAALAAAAAAAAAAAAAAAAAC8BAABfcmVscy8ucmVsc1BL AQItABQABgAIAAAAIQA863T3HgIAAL0EAAAOAAAAAAAAAAAAAAAAAC4CAABkcnMvZTJvRG9jLnht bFBLAQItABQABgAIAAAAIQAYYGYW4gAAAA8BAAAPAAAAAAAAAAAAAAAAAHgEAABkcnMvZG93bnJl di54bWxQSwUGAAAAAAQABADzAAAAhwUAAAAA " path="m5943600,l,,,6349r5943600,l5943600,xe" fillcolor="black" stroked="f">
              <v:path arrowok="t"/>
              <w10:wrap type="topAndBottom" anchorx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251663360" behindDoc="1" locked="0" layoutInCell="1" allowOverlap="1" wp14:anchorId="4F9060FB" wp14:editId="70E565EE">
          <wp:simplePos x="0" y="0"/>
          <wp:positionH relativeFrom="page">
            <wp:posOffset>1144126</wp:posOffset>
          </wp:positionH>
          <wp:positionV relativeFrom="paragraph">
            <wp:posOffset>370733</wp:posOffset>
          </wp:positionV>
          <wp:extent cx="986420" cy="91440"/>
          <wp:effectExtent l="0" t="0" r="0" b="0"/>
          <wp:wrapTopAndBottom/>
          <wp:docPr id="125734923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86420" cy="914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CD311E2" w14:textId="77777777" w:rsidR="003718CA" w:rsidRDefault="003718CA" w:rsidP="003718CA">
    <w:pPr>
      <w:pStyle w:val="BodyText"/>
      <w:spacing w:before="1"/>
      <w:rPr>
        <w:rFonts w:ascii="Arial"/>
        <w:sz w:val="20"/>
      </w:rPr>
    </w:pPr>
  </w:p>
  <w:p w14:paraId="6861D714" w14:textId="77777777" w:rsidR="0027668C" w:rsidRPr="003718CA" w:rsidRDefault="0027668C" w:rsidP="00FB679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58A6D" w14:textId="77777777" w:rsidR="00880783" w:rsidRPr="00880783" w:rsidRDefault="009663D1" w:rsidP="00FB6791">
    <w:pPr>
      <w:pStyle w:val="Footer"/>
      <w:rPr>
        <w:lang w:val="en-IN"/>
      </w:rPr>
    </w:pPr>
    <w:r w:rsidRPr="00880783">
      <w:rPr>
        <w:noProof/>
        <w:lang w:val="en-IN"/>
      </w:rPr>
      <mc:AlternateContent>
        <mc:Choice Requires="wps">
          <w:drawing>
            <wp:inline distT="0" distB="0" distL="0" distR="0" wp14:anchorId="44744025" wp14:editId="3ACD9DF0">
              <wp:extent cx="5943600" cy="6350"/>
              <wp:effectExtent l="0" t="0" r="0" b="0"/>
              <wp:docPr id="643515589" name="Freeform: Shap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943600" cy="6350"/>
                      </a:xfrm>
                      <a:custGeom>
                        <a:avLst/>
                        <a:gdLst>
                          <a:gd name="T0" fmla="*/ 9360 w 9360"/>
                          <a:gd name="T1" fmla="*/ 0 h 10"/>
                          <a:gd name="T2" fmla="*/ 0 w 9360"/>
                          <a:gd name="T3" fmla="*/ 0 h 10"/>
                          <a:gd name="T4" fmla="*/ 0 w 9360"/>
                          <a:gd name="T5" fmla="*/ 9 h 10"/>
                          <a:gd name="T6" fmla="*/ 9360 w 9360"/>
                          <a:gd name="T7" fmla="*/ 9 h 10"/>
                          <a:gd name="T8" fmla="*/ 9360 w 9360"/>
                          <a:gd name="T9" fmla="*/ 0 h 1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9360" h="10">
                            <a:moveTo>
                              <a:pt x="9360" y="0"/>
                            </a:moveTo>
                            <a:lnTo>
                              <a:pt x="0" y="0"/>
                            </a:lnTo>
                            <a:lnTo>
                              <a:pt x="0" y="9"/>
                            </a:lnTo>
                            <a:lnTo>
                              <a:pt x="9360" y="9"/>
                            </a:lnTo>
                            <a:lnTo>
                              <a:pt x="936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92256C" w14:textId="77777777" w:rsidR="00B4070F" w:rsidRDefault="00B4070F" w:rsidP="00B4070F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 w14:anchorId="44744025" id="_x0000_s1030" style="width:468pt;height: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9360,10" o:spt="1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8X8XzQIAAEAHAAAOAAAAZHJzL2Uyb0RvYy54bWysVdtu3CAQfa/Uf0A8Vmps77VrxRtViVJV Si9Sth+AMV5btYECu3b69Z3Bl3jTjbSq6gcbmMOBOQcP1zdtXZGjMLZUMqHRVUiJkFxlpdwn9Mfu /v0HSqxjMmOVkiKhT8LSm+3bN9eNjsVMFarKhCFAIm3c6IQWzuk4CCwvRM3sldJCQjBXpmYOumYf ZIY1wF5XwSwMV0GjTKaN4sJaGL3rgnTr+fNccPctz61wpEoo7M35t/HvFN/B9prFe8N0UfJ+G+wf dlGzUsKiI9Udc4wcTPkXVV1yo6zK3RVXdaDyvOTC5wDZROGLbB4LpoXPBcSxepTJ/j9a/vX4qL8b 3LrVD4r/tKBI0GgbjxHsWMCQtPmiMvCQHZzyyba5qXEmpEFar+nTqKloHeEwuNws5qsQpOcQW82X XvKAxcNcfrDuk1Cehx0frOscyaDl9cyIZDUsugOKvK7AnHcB2QAlafynd3CERRNYSAoSDR6PiNkJ 4jzL/ARzjmVxgjjPspxgNmf3spoiXk9qPYWdJYLf7BJ1NhPYszpgx34QnBWDB7yVvQnQIgx/6NDb rpVFu9ER8HQXoQVAASh07BUwqI7g+UVgEBfBy4vAoCGC1xeBQScEb6bgbu99rgZKxstiYSiBYpHi HBZr5lCioUmahOJxpKSA+tcJVKuj2CmPcKhUF4d1h8P/DKjkFNgpOqCG2PDVnqzDDAkMseHbYcYF L4S9XJFXyorOVUzX2zvmjXJNflqrqjK7L6sK87Vmn95WhhwZ1lv/9EqfwCp/UqTCad0yOOLLDlYa rN42dm3akjJL6AIpcCRV2RPUIaO6Mg7XDjQKZX5T0kAJT6j9dWBGUFJ9llAjN9FiAWo531ks1zPo mGkknUaY5ECVUEfhrGPz1nX3xEGbcl/ASpE//VJ9hPqXl1io/I67XfUdKNNerf5KwXtg2veo54tv +wcAAP//AwBQSwMEFAAGAAgAAAAhAFwqPffcAAAACAEAAA8AAABkcnMvZG93bnJldi54bWxMT9FO wkAQfDfxHy5r4ptcQUO09EoMxKjhCZCEx6Nd2obeXr1baP17V1/0ZZLJzM7OZPPBteqCITaeDIxH CSikwpcNVQY+ti93j6AiWypt6wkNfGGEeX59ldm09D2t8bLhSkkIxdQaqJm7VOtY1OhsHPkOSbSj D86y0FDpMthewl2rJ0ky1c42JB9q2+GixuK0OTsDx7A9PfBk9f72uuj3vBp2n9VyZ8ztzbCcCTzP QDEO/HcBPxukP+RS7ODPVEbVGpA1/IuiPd1PhR7ElIDOM/1/QP4NAAD//wMAUEsBAi0AFAAGAAgA AAAhALaDOJL+AAAA4QEAABMAAAAAAAAAAAAAAAAAAAAAAFtDb250ZW50X1R5cGVzXS54bWxQSwEC LQAUAAYACAAAACEAOP0h/9YAAACUAQAACwAAAAAAAAAAAAAAAAAvAQAAX3JlbHMvLnJlbHNQSwEC LQAUAAYACAAAACEAmfF/F80CAABABwAADgAAAAAAAAAAAAAAAAAuAgAAZHJzL2Uyb0RvYy54bWxQ SwECLQAUAAYACAAAACEAXCo999wAAAAIAQAADwAAAAAAAAAAAAAAAAAnBQAAZHJzL2Rvd25yZXYu eG1sUEsFBgAAAAAEAAQA8wAAADAGAAAAAA== " adj="-11796480,,5400" path="m9360,l,,,9r9360,l9360,xe" fillcolor="black" stroked="f">
              <v:stroke joinstyle="round"/>
              <v:formulas/>
              <v:path arrowok="t" o:connecttype="custom" o:connectlocs="5943600,0;0,0;0,5715;5943600,5715;5943600,0" o:connectangles="0,0,0,0,0" textboxrect="0,0,9360,10"/>
              <v:textbox>
                <w:txbxContent>
                  <w:p w14:paraId="1392256C" w14:textId="77777777" w:rsidR="00B4070F" w:rsidRDefault="00B4070F" w:rsidP="00B4070F">
                    <w:pPr>
                      <w:jc w:val="center"/>
                    </w:pPr>
                  </w:p>
                </w:txbxContent>
              </v:textbox>
              <w10:anchorlock/>
            </v:shape>
          </w:pict>
        </mc:Fallback>
      </mc:AlternateContent>
    </w:r>
  </w:p>
  <w:p w14:paraId="729C5734" w14:textId="77777777" w:rsidR="00880783" w:rsidRPr="00880783" w:rsidRDefault="00880783" w:rsidP="00FB6791">
    <w:pPr>
      <w:pStyle w:val="Footer"/>
      <w:rPr>
        <w:lang w:val="en-IN"/>
      </w:rPr>
    </w:pPr>
  </w:p>
  <w:p w14:paraId="72CA5D66" w14:textId="77777777" w:rsidR="00880783" w:rsidRPr="00880783" w:rsidRDefault="009663D1" w:rsidP="00FB6791">
    <w:pPr>
      <w:pStyle w:val="Footer"/>
      <w:rPr>
        <w:lang w:val="en-IN"/>
      </w:rPr>
    </w:pPr>
    <w:r w:rsidRPr="00880783">
      <w:rPr>
        <w:noProof/>
        <w:lang w:val="en-IN"/>
      </w:rPr>
      <w:drawing>
        <wp:inline distT="0" distB="0" distL="0" distR="0" wp14:anchorId="7D30D980" wp14:editId="5614F11E">
          <wp:extent cx="984250" cy="88900"/>
          <wp:effectExtent l="0" t="0" r="6350" b="6350"/>
          <wp:docPr id="2015412463" name="Picture 1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4250" cy="88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86E0777" w14:textId="77777777" w:rsidR="00CB5CF7" w:rsidRDefault="00CB5CF7" w:rsidP="00FB6791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CEFA5" w14:textId="77777777" w:rsidR="00FA717F" w:rsidRDefault="00FA717F" w:rsidP="00FB6791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800DE" w14:textId="77777777" w:rsidR="00834686" w:rsidRDefault="00C507C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19709938" wp14:editId="0FB2C16E">
              <wp:simplePos x="0" y="0"/>
              <wp:positionH relativeFrom="page">
                <wp:posOffset>6629400</wp:posOffset>
              </wp:positionH>
              <wp:positionV relativeFrom="page">
                <wp:posOffset>10057765</wp:posOffset>
              </wp:positionV>
              <wp:extent cx="251460" cy="173355"/>
              <wp:effectExtent l="0" t="0" r="0" b="0"/>
              <wp:wrapNone/>
              <wp:docPr id="110788725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1460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A08507" w14:textId="77777777" w:rsidR="00BF5C31" w:rsidRPr="00FB6791" w:rsidRDefault="00BF5C31" w:rsidP="00BF5C31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9709938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margin-left:522pt;margin-top:791.95pt;width:19.8pt;height:13.65pt;z-index:-2516469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jO8IxmAEAACEDAAAOAAAAZHJzL2Uyb0RvYy54bWysUsGO0zAQvSPxD5bvNG2X7qKo6QpYgZBW gLTsB7iO3VjEHjPjNunfM3bTFrE3xMUez4yf33vj9f3oe3EwSA5CIxezuRQmaGhd2DXy+cenN++k oKRCq3oIppFHQ/J+8/rVeoi1WUIHfWtQMEigeoiN7FKKdVWR7oxXNINoAhctoFeJj7irWlQDo/u+ Ws7nt9UA2EYEbYg4+3Aqyk3Bt9bo9M1aMkn0jWRuqaxY1m1eq81a1TtUsXN6oqH+gYVXLvCjF6gH lZTYo3sB5Z1GILBppsFXYK3TpmhgNYv5X2qeOhVN0cLmULzYRP8PVn89PMXvKNL4AUYeYBFB8RH0 T2JvqiFSPfVkT6km7s5CR4s+7yxB8EX29njx04xJaE4uV4u3t1zRXFrc3dysVtnv6no5IqXPBrzI QSORx1UIqMMjpVPruWXicno+E0njdhSubeRdBs2ZLbRHljLwNBtJv/YKjRT9l8B25dGfAzwH23OA qf8I5YNkRQHe7xNYVwhccScCPIciYfozedB/nkvX9WdvfgMAAP//AwBQSwMEFAAGAAgAAAAhAFMN PEDmAAAAFAEAAA8AAABkcnMvZG93bnJldi54bWxMT8tugzAQvFfqP1hbqbfGJkkRIZgo6uMUqSqh hx4NOGAFryl2Evr32Zzay2pGuzuPbDPZnp316I1DCdFMANNYu8ZgK+GrfH9KgPmgsFG9Qy3hV3vY 5Pd3mUobd8FCn/ehZSSCPlUSuhCGlHNfd9oqP3ODRtod3GhVIDq2vBnVhcRtz+dCxNwqg+TQqUG/ dLo+7k9WwvYbizfz81F9FofClOVK4C4+Svn4ML2uaWzXwIKewt8H3DpQfsgpWOVO2HjWExfLJTUK hJ6TxQrY7UYkixhYRSiOojnwPOP/y+RXAAAA//8DAFBLAQItABQABgAIAAAAIQC2gziS/gAAAOEB AAATAAAAAAAAAAAAAAAAAAAAAABbQ29udGVudF9UeXBlc10ueG1sUEsBAi0AFAAGAAgAAAAhADj9 If/WAAAAlAEAAAsAAAAAAAAAAAAAAAAALwEAAF9yZWxzLy5yZWxzUEsBAi0AFAAGAAgAAAAhAGM7 wjGYAQAAIQMAAA4AAAAAAAAAAAAAAAAALgIAAGRycy9lMm9Eb2MueG1sUEsBAi0AFAAGAAgAAAAh AFMNPEDmAAAAFAEAAA8AAAAAAAAAAAAAAAAA8gMAAGRycy9kb3ducmV2LnhtbFBLBQYAAAAABAAE APMAAAAFBQAAAAA= " filled="f" stroked="f">
              <v:textbox inset="0,0,0,0">
                <w:txbxContent>
                  <w:p w14:paraId="6DA08507" w14:textId="77777777" w:rsidR="00BF5C31" w:rsidRPr="00FB6791" w:rsidRDefault="00BF5C31" w:rsidP="00BF5C31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2" behindDoc="1" locked="0" layoutInCell="1" allowOverlap="1" wp14:anchorId="57B34265" wp14:editId="130707B1">
              <wp:simplePos x="0" y="0"/>
              <wp:positionH relativeFrom="page">
                <wp:posOffset>885190</wp:posOffset>
              </wp:positionH>
              <wp:positionV relativeFrom="page">
                <wp:posOffset>10030460</wp:posOffset>
              </wp:positionV>
              <wp:extent cx="3206115" cy="17335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06115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3A68B1" w14:textId="77777777" w:rsidR="00834686" w:rsidRPr="00FB6791" w:rsidRDefault="003C19AD" w:rsidP="00FB6791">
                          <w:pPr>
                            <w:pStyle w:val="Footer"/>
                          </w:pPr>
                          <w:r>
                            <w:rPr>
                              <w:rStyle w:val="FooterChar"/>
                            </w:rPr>
                            <w:t>&lt;Doc Title&gt;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7B34265" id="_x0000_s1034" type="#_x0000_t202" style="position:absolute;margin-left:69.7pt;margin-top:789.8pt;width:252.45pt;height:13.65pt;z-index:-25165823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3p2v7mQEAACIDAAAOAAAAZHJzL2Uyb0RvYy54bWysUsGO0zAQvSPxD5bv1EmrLquo6QpYgZBW gLTLB7iO3VjEHuNxm/TvGbtpi+CGuIzH4/Hze2+8eZjcwI46ogXf8npRcaa9gs76fcu/v3x8c88Z Juk7OYDXLT9p5A/b1682Y2j0EnoYOh0ZgXhsxtDyPqXQCIGq107iAoL2dGggOploG/eii3IkdDeI ZVXdiRFiFyIojUjVx/Mh3xZ8Y7RKX41BndjQcuKWSowl7nIU241s9lGG3qqZhvwHFk5aT49eoR5l kuwQ7V9QzqoICCYtFDgBxliliwZSU1d/qHnuZdBFC5mD4WoT/j9Y9eX4HL5Flqb3MNEAiwgMT6B+ IHkjxoDN3JM9xQapOwudTHR5JQmMLpK3p6ufekpMUXG1rO7qes2ZorP67Wq1XmfDxe12iJg+aXAs Jy2PNK/CQB6fMJ1bLy0zmfP7mUmadhOzXcvvM2iu7KA7kZaRxtly/HmQUXM2fPbkV579JYmXZHdJ Yho+QPkhWZKHd4cExhYCN9yZAA2iSJg/TZ707/vSdfva218AAAD//wMAUEsDBBQABgAIAAAAIQA2 +Njx5QAAABIBAAAPAAAAZHJzL2Rvd25yZXYueG1sTE9NT8MwDL0j8R8iI3FjCawE2jWdJj5OSBNd OXBMm6yt1jilybby7zEnuFh+9vPze/l6dgM72Sn0HhXcLgQwi403PbYKPqrXm0dgIWo0evBoFXzb AOvi8iLXmfFnLO1pF1tGIhgyraCLccw4D01nnQ4LP1qk3d5PTkeCU8vNpM8k7gZ+J4TkTvdIHzo9 2qfONofd0SnYfGL50n9t6/dyX/ZVlQp8kwelrq/m5xWVzQpYtHP8u4DfDOQfCjJW+yOawAbCyzQh KjX3D6kERhSZJEtgNY2kkCnwIuf/oxQ/AAAA//8DAFBLAQItABQABgAIAAAAIQC2gziS/gAAAOEB AAATAAAAAAAAAAAAAAAAAAAAAABbQ29udGVudF9UeXBlc10ueG1sUEsBAi0AFAAGAAgAAAAhADj9 If/WAAAAlAEAAAsAAAAAAAAAAAAAAAAALwEAAF9yZWxzLy5yZWxzUEsBAi0AFAAGAAgAAAAhAHen a/uZAQAAIgMAAA4AAAAAAAAAAAAAAAAALgIAAGRycy9lMm9Eb2MueG1sUEsBAi0AFAAGAAgAAAAh ADb42PHlAAAAEgEAAA8AAAAAAAAAAAAAAAAA8wMAAGRycy9kb3ducmV2LnhtbFBLBQYAAAAABAAE APMAAAAFBQAAAAA= " filled="f" stroked="f">
              <v:textbox inset="0,0,0,0">
                <w:txbxContent>
                  <w:p w14:paraId="513A68B1" w14:textId="77777777" w:rsidR="00834686" w:rsidRPr="00FB6791" w:rsidRDefault="003C19AD" w:rsidP="00FB6791">
                    <w:pPr>
                      <w:pStyle w:val="Footer"/>
                    </w:pPr>
                    <w:r>
                      <w:rPr>
                        <w:rStyle w:val="FooterChar"/>
                      </w:rPr>
                      <w:t>&lt;Doc Title&gt;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D1015">
      <w:rPr>
        <w:sz w:val="20"/>
      </w:rPr>
      <w:tab/>
    </w:r>
    <w:r w:rsidR="00A03094" w:rsidRPr="00880783">
      <w:rPr>
        <w:noProof/>
        <w:lang w:val="en-IN"/>
      </w:rPr>
      <mc:AlternateContent>
        <mc:Choice Requires="wps">
          <w:drawing>
            <wp:inline distT="0" distB="0" distL="0" distR="0" wp14:anchorId="0FBED377" wp14:editId="26C33E9E">
              <wp:extent cx="5943600" cy="6350"/>
              <wp:effectExtent l="0" t="0" r="0" b="0"/>
              <wp:docPr id="252650346" name="Freeform: Shap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943600" cy="6350"/>
                      </a:xfrm>
                      <a:custGeom>
                        <a:avLst/>
                        <a:gdLst>
                          <a:gd name="T0" fmla="*/ 9360 w 9360"/>
                          <a:gd name="T1" fmla="*/ 0 h 10"/>
                          <a:gd name="T2" fmla="*/ 0 w 9360"/>
                          <a:gd name="T3" fmla="*/ 0 h 10"/>
                          <a:gd name="T4" fmla="*/ 0 w 9360"/>
                          <a:gd name="T5" fmla="*/ 9 h 10"/>
                          <a:gd name="T6" fmla="*/ 9360 w 9360"/>
                          <a:gd name="T7" fmla="*/ 9 h 10"/>
                          <a:gd name="T8" fmla="*/ 9360 w 9360"/>
                          <a:gd name="T9" fmla="*/ 0 h 1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9360" h="10">
                            <a:moveTo>
                              <a:pt x="9360" y="0"/>
                            </a:moveTo>
                            <a:lnTo>
                              <a:pt x="0" y="0"/>
                            </a:lnTo>
                            <a:lnTo>
                              <a:pt x="0" y="9"/>
                            </a:lnTo>
                            <a:lnTo>
                              <a:pt x="9360" y="9"/>
                            </a:lnTo>
                            <a:lnTo>
                              <a:pt x="936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5AE93A" w14:textId="77777777" w:rsidR="00A03094" w:rsidRDefault="00A03094" w:rsidP="00A03094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 w14:anchorId="0FBED377" id="_x0000_s1035" style="width:468pt;height: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9360,10" o:spt="1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/5dP0zQIAAEAHAAAOAAAAZHJzL2Uyb0RvYy54bWysVdtu3CAQfa/Uf0A8Vmps77VrxRtViVJV Si9Sth+AMV5btYECu3b69Z3Bl3jTjbSq6gcbmMOBOQcP1zdtXZGjMLZUMqHRVUiJkFxlpdwn9Mfu /v0HSqxjMmOVkiKhT8LSm+3bN9eNjsVMFarKhCFAIm3c6IQWzuk4CCwvRM3sldJCQjBXpmYOumYf ZIY1wF5XwSwMV0GjTKaN4sJaGL3rgnTr+fNccPctz61wpEoo7M35t/HvFN/B9prFe8N0UfJ+G+wf dlGzUsKiI9Udc4wcTPkXVV1yo6zK3RVXdaDyvOTC5wDZROGLbB4LpoXPBcSxepTJ/j9a/vX4qL8b 3LrVD4r/tKBI0GgbjxHsWMCQtPmiMvCQHZzyyba5qXEmpEFar+nTqKloHeEwuNws5qsQpOcQW82X XvKAxcNcfrDuk1Cehx0frOscyaDl9cyIZDUsugOKvK7AnHcB2QAlafynd3CERRNYSAoSDR6PiNkJ 4jzL/ARzjmVxgjjPspxgNmf3spoiXk9qPYWdJYLf7BJ1NhPYszpgx34QnBWDB7yVvQnQIgx/6NDb rpVFu9ER8HQXoQVAASh07BUwqI7g+UVgEBfBy4vAoCGC1xeBQScEb6bgbu99rgZKxstiYSiBYpHi HBZr5lCioUmahOJxpKSA+tcJVKuj2CmPcKhUF4d1h8P/DKjkFNgpOqCG2PDVnqzDDAkMseHbYcYF L4S9XJFXyorOVUzX2zvmjXJNflqrqjK7L6sK87Vmn95WhhwZ1lv/9EqfwCp/UqTCad0yOOLLDlYa rN42dm3akjID+ZACR1KVPUEdMqor43DtQKNQ5jclDZTwhNpfB2YEJdVnCTVyEy0WoJbzncVyPYOO mUbSaYRJDlQJdRTOOjZvXXdPHLQp9wWsFPnTL9VHqH95iYXK77jbVd+BMu3V6q8UvAemfY96vvi2 fwAAAP//AwBQSwMEFAAGAAgAAAAhAFwqPffcAAAACAEAAA8AAABkcnMvZG93bnJldi54bWxMT9FO wkAQfDfxHy5r4ptcQUO09EoMxKjhCZCEx6Nd2obeXr1baP17V1/0ZZLJzM7OZPPBteqCITaeDIxH CSikwpcNVQY+ti93j6AiWypt6wkNfGGEeX59ldm09D2t8bLhSkkIxdQaqJm7VOtY1OhsHPkOSbSj D86y0FDpMthewl2rJ0ky1c42JB9q2+GixuK0OTsDx7A9PfBk9f72uuj3vBp2n9VyZ8ztzbCcCTzP QDEO/HcBPxukP+RS7ODPVEbVGpA1/IuiPd1PhR7ElIDOM/1/QP4NAAD//wMAUEsBAi0AFAAGAAgA AAAhALaDOJL+AAAA4QEAABMAAAAAAAAAAAAAAAAAAAAAAFtDb250ZW50X1R5cGVzXS54bWxQSwEC LQAUAAYACAAAACEAOP0h/9YAAACUAQAACwAAAAAAAAAAAAAAAAAvAQAAX3JlbHMvLnJlbHNQSwEC LQAUAAYACAAAACEAP+XT9M0CAABABwAADgAAAAAAAAAAAAAAAAAuAgAAZHJzL2Uyb0RvYy54bWxQ SwECLQAUAAYACAAAACEAXCo999wAAAAIAQAADwAAAAAAAAAAAAAAAAAnBQAAZHJzL2Rvd25yZXYu eG1sUEsFBgAAAAAEAAQA8wAAADAGAAAAAA== " adj="-11796480,,5400" path="m9360,l,,,9r9360,l9360,xe" fillcolor="black" stroked="f">
              <v:stroke joinstyle="round"/>
              <v:formulas/>
              <v:path arrowok="t" o:connecttype="custom" o:connectlocs="5943600,0;0,0;0,5715;5943600,5715;5943600,0" o:connectangles="0,0,0,0,0" textboxrect="0,0,9360,10"/>
              <v:textbox>
                <w:txbxContent>
                  <w:p w14:paraId="4D5AE93A" w14:textId="77777777" w:rsidR="00A03094" w:rsidRDefault="00A03094" w:rsidP="00A03094">
                    <w:pPr>
                      <w:jc w:val="center"/>
                    </w:pPr>
                  </w:p>
                </w:txbxContent>
              </v:textbox>
              <w10:anchorlock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A62EB" w14:textId="77777777" w:rsidR="00FA717F" w:rsidRPr="00744733" w:rsidRDefault="006F4B30" w:rsidP="009D1015">
    <w:pPr>
      <w:pStyle w:val="Footer"/>
      <w:tabs>
        <w:tab w:val="clear" w:pos="4513"/>
        <w:tab w:val="clear" w:pos="9026"/>
        <w:tab w:val="left" w:pos="6372"/>
      </w:tabs>
    </w:pPr>
    <w:r>
      <w:rPr>
        <w:noProof/>
      </w:rPr>
      <mc:AlternateContent>
        <mc:Choice Requires="wps">
          <w:drawing>
            <wp:anchor distT="0" distB="0" distL="0" distR="0" simplePos="0" relativeHeight="251673600" behindDoc="1" locked="0" layoutInCell="1" allowOverlap="1" wp14:anchorId="2B460AB1" wp14:editId="3914F33B">
              <wp:simplePos x="0" y="0"/>
              <wp:positionH relativeFrom="page">
                <wp:posOffset>6577965</wp:posOffset>
              </wp:positionH>
              <wp:positionV relativeFrom="page">
                <wp:posOffset>10157460</wp:posOffset>
              </wp:positionV>
              <wp:extent cx="188595" cy="236220"/>
              <wp:effectExtent l="0" t="0" r="0" b="0"/>
              <wp:wrapNone/>
              <wp:docPr id="317003402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595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1BC3E1" w14:textId="77777777" w:rsidR="006F4B30" w:rsidRPr="00FB6791" w:rsidRDefault="006F4B30" w:rsidP="006F4B30">
                          <w:pPr>
                            <w:pStyle w:val="Footer"/>
                          </w:pPr>
                          <w:r w:rsidRPr="006F4B30">
                            <w:rPr>
                              <w:rStyle w:val="FooterChar"/>
                            </w:rPr>
                            <w:fldChar w:fldCharType="begin"/>
                          </w:r>
                          <w:r w:rsidRPr="006F4B30">
                            <w:rPr>
                              <w:rStyle w:val="FooterChar"/>
                            </w:rPr>
                            <w:instrText xml:space="preserve"> PAGE   \* MERGEFORMAT </w:instrText>
                          </w:r>
                          <w:r w:rsidRPr="006F4B30">
                            <w:rPr>
                              <w:rStyle w:val="FooterChar"/>
                            </w:rPr>
                            <w:fldChar w:fldCharType="separate"/>
                          </w:r>
                          <w:r w:rsidRPr="006F4B30">
                            <w:rPr>
                              <w:rStyle w:val="FooterChar"/>
                              <w:noProof/>
                            </w:rPr>
                            <w:t>1</w:t>
                          </w:r>
                          <w:r w:rsidRPr="006F4B30">
                            <w:rPr>
                              <w:rStyle w:val="FooterChar"/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B460AB1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margin-left:517.95pt;margin-top:799.8pt;width:14.85pt;height:18.6pt;z-index:-2516428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SQC8HmAEAACIDAAAOAAAAZHJzL2Uyb0RvYy54bWysUsFuEzEQvSP1Hyzfm00XtQqrbCqgKkKq AKnwAY7XzlqsPe6Mk938PWN3kyC4IS7jsT1+894br+8nP4iDQXIQWnmzWEphgobOhV0rf3x/vF5J QUmFTg0QTCuPhuT95urNeoyNqaGHoTMoGCRQM8ZW9inFpqpI98YrWkA0gS8toFeJt7irOlQjo/uh qpfLu2oE7CKCNkR8+vB6KTcF31qj01drySQxtJK5pRKxxG2O1Watmh2q2Ds901D/wMIrF7jpGepB JSX26P6C8k4jENi00OArsNZpUzSwmpvlH2qeexVN0cLmUDzbRP8PVn85PMdvKNL0ASYeYBFB8Qn0 T2JvqjFSM9dkT6khrs5CJ4s+ryxB8EP29nj200xJ6Iy2Wt2+u5VC81X99q6ui9/V5XFESp8MeJGT ViKPqxBQhydKub1qTiUzl9f2mUiatpNwHXcpqPloC92RtYw8zlbSy16hkWL4HNivPPtTgqdke0ow DR+h/JAsKcD7fQLrCoML7syAB1GIzZ8mT/r3fam6fO3NLwAAAP//AwBQSwMEFAAGAAgAAAAhAFUU qG3lAAAAFAEAAA8AAABkcnMvZG93bnJldi54bWxMT8tOwzAQvCPxD9YicaM2VLGaNE5V8TghIdJw 4OgkbmI1XofYbcPfsz2Vy2pGOzs7k29mN7CTmYL1qOBxIYAZbHxrsVPwVb09rICFqLHVg0ej4NcE 2BS3N7nOWn/G0px2sWNkgiHTCvoYx4zz0PTG6bDwo0Ha7f3kdCQ6dbyd9JnM3cCfhJDcaYv0odej ee5Nc9gdnYLtN5av9uej/iz3pa2qVOC7PCh1fze/rGls18CimeP1Ai4dKD8UFKz2R2wDG4iLZZKS llCSphLYRSNkQqgmJJdyBbzI+f8yxR8AAAD//wMAUEsBAi0AFAAGAAgAAAAhALaDOJL+AAAA4QEA ABMAAAAAAAAAAAAAAAAAAAAAAFtDb250ZW50X1R5cGVzXS54bWxQSwECLQAUAAYACAAAACEAOP0h /9YAAACUAQAACwAAAAAAAAAAAAAAAAAvAQAAX3JlbHMvLnJlbHNQSwECLQAUAAYACAAAACEAEkAv B5gBAAAiAwAADgAAAAAAAAAAAAAAAAAuAgAAZHJzL2Uyb0RvYy54bWxQSwECLQAUAAYACAAAACEA VRSobeUAAAAUAQAADwAAAAAAAAAAAAAAAADyAwAAZHJzL2Rvd25yZXYueG1sUEsFBgAAAAAEAAQA 8wAAAAQFAAAAAA== " filled="f" stroked="f">
              <v:textbox inset="0,0,0,0">
                <w:txbxContent>
                  <w:p w14:paraId="541BC3E1" w14:textId="77777777" w:rsidR="006F4B30" w:rsidRPr="00FB6791" w:rsidRDefault="006F4B30" w:rsidP="006F4B30">
                    <w:pPr>
                      <w:pStyle w:val="Footer"/>
                    </w:pPr>
                    <w:r w:rsidRPr="006F4B30">
                      <w:rPr>
                        <w:rStyle w:val="FooterChar"/>
                      </w:rPr>
                      <w:fldChar w:fldCharType="begin"/>
                    </w:r>
                    <w:r w:rsidRPr="006F4B30">
                      <w:rPr>
                        <w:rStyle w:val="FooterChar"/>
                      </w:rPr>
                      <w:instrText xml:space="preserve"> PAGE   \* MERGEFORMAT </w:instrText>
                    </w:r>
                    <w:r w:rsidRPr="006F4B30">
                      <w:rPr>
                        <w:rStyle w:val="FooterChar"/>
                      </w:rPr>
                      <w:fldChar w:fldCharType="separate"/>
                    </w:r>
                    <w:r w:rsidRPr="006F4B30">
                      <w:rPr>
                        <w:rStyle w:val="FooterChar"/>
                        <w:noProof/>
                      </w:rPr>
                      <w:t>1</w:t>
                    </w:r>
                    <w:r w:rsidRPr="006F4B30">
                      <w:rPr>
                        <w:rStyle w:val="FooterChar"/>
                        <w:noProof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79012A">
      <w:rPr>
        <w:noProof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73C3EA7C" wp14:editId="3E077EE6">
              <wp:simplePos x="0" y="0"/>
              <wp:positionH relativeFrom="page">
                <wp:posOffset>824230</wp:posOffset>
              </wp:positionH>
              <wp:positionV relativeFrom="page">
                <wp:posOffset>10153650</wp:posOffset>
              </wp:positionV>
              <wp:extent cx="3206188" cy="173620"/>
              <wp:effectExtent l="0" t="0" r="0" b="0"/>
              <wp:wrapNone/>
              <wp:docPr id="787934324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06188" cy="1736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BB62E9" w14:textId="77777777" w:rsidR="00744733" w:rsidRPr="00FB6791" w:rsidRDefault="00E834CD" w:rsidP="00744733">
                          <w:pPr>
                            <w:pStyle w:val="Footer"/>
                          </w:pPr>
                          <w:r>
                            <w:rPr>
                              <w:rStyle w:val="FooterChar"/>
                            </w:rPr>
                            <w:t>&lt;Doc Title&gt;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3C3EA7C" id="_x0000_s1037" type="#_x0000_t202" style="position:absolute;margin-left:64.9pt;margin-top:799.5pt;width:252.45pt;height:13.65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a7N8ymQEAACMDAAAOAAAAZHJzL2Uyb0RvYy54bWysUt1u2yAUvq+0d0DcL9iplFVWnGpbtapS tVVq9wAEQ4xmOIxDYuftd6BOMm13VW/wMRw+vp+zvp3cwA46ogXf8npRcaa9gs76Xct/vnz7eMMZ Juk7OYDXLT9q5LebD1frMTR6CT0MnY6MQDw2Y2h5n1JohEDVaydxAUF7OjQQnUz0G3eii3IkdDeI ZVWtxAixCxGURqTdu9dDvin4xmiVfhiDOrGh5cQtlTWWdZtXsVnLZhdl6K2aacg3sHDSenr0DHUn k2T7aP+DclZFQDBpocAJMMYqXTSQmrr6R81zL4MuWsgcDGeb8P1g1ffDc3iKLE1fYKIAiwgMj6B+ IXkjxoDN3JM9xQapOwudTHT5SxIYXSRvj2c/9ZSYos3rZbWqb2gCFJ3Vn65Xy2K4uNwOEdO9Bsdy 0fJIeRUG8vCIKb8vm1PLTOb1/cwkTduJ2Y6Q6xxj3tpCdyQxI+XZcvy9l1FzNjx4MiyHfyriqdie ipiGr1BGJGvy8HmfwNjC4II7M6AkCrF5anLUf/+Xrstsb/4AAAD//wMAUEsDBBQABgAIAAAAIQDY MALn5AAAABIBAAAPAAAAZHJzL2Rvd25yZXYueG1sTE/JTsMwEL0j8Q/WIHGjDikYksapKpYTUkUa Dhyd2E2sxuMQu234e4YTXEbzZnlLsZ7dwE5mCtajhNtFAsxg67XFTsJH/XrzCCxEhVoNHo2EbxNg XV5eFCrX/oyVOe1ix4gEQ64k9DGOOeeh7Y1TYeFHg7Tb+8mpSHDquJ7UmcjdwNMkEdwpi6TQq9E8 9aY97I5OwuYTqxf7tW3eq31l6zpL8E0cpLy+mp9XVDYrYNHM8e8DfjOQfyjJWOOPqAMbCKcZ+Y/U 3GcZRaMTsbx7ANbQSKRiCbws+P8o5Q8AAAD//wMAUEsBAi0AFAAGAAgAAAAhALaDOJL+AAAA4QEA ABMAAAAAAAAAAAAAAAAAAAAAAFtDb250ZW50X1R5cGVzXS54bWxQSwECLQAUAAYACAAAACEAOP0h /9YAAACUAQAACwAAAAAAAAAAAAAAAAAvAQAAX3JlbHMvLnJlbHNQSwECLQAUAAYACAAAACEAWuzf MpkBAAAjAwAADgAAAAAAAAAAAAAAAAAuAgAAZHJzL2Uyb0RvYy54bWxQSwECLQAUAAYACAAAACEA 2DAC5+QAAAASAQAADwAAAAAAAAAAAAAAAADzAwAAZHJzL2Rvd25yZXYueG1sUEsFBgAAAAAEAAQA 8wAAAAQFAAAAAA== " filled="f" stroked="f">
              <v:textbox inset="0,0,0,0">
                <w:txbxContent>
                  <w:p w14:paraId="6ABB62E9" w14:textId="77777777" w:rsidR="00744733" w:rsidRPr="00FB6791" w:rsidRDefault="00E834CD" w:rsidP="00744733">
                    <w:pPr>
                      <w:pStyle w:val="Footer"/>
                    </w:pPr>
                    <w:r>
                      <w:rPr>
                        <w:rStyle w:val="FooterChar"/>
                      </w:rPr>
                      <w:t>&lt;Doc Title&gt;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507C2" w:rsidRPr="00880783">
      <w:rPr>
        <w:noProof/>
        <w:lang w:val="en-IN"/>
      </w:rPr>
      <mc:AlternateContent>
        <mc:Choice Requires="wps">
          <w:drawing>
            <wp:inline distT="0" distB="0" distL="0" distR="0" wp14:anchorId="409C0DF4" wp14:editId="3DD01FA9">
              <wp:extent cx="5943600" cy="6350"/>
              <wp:effectExtent l="0" t="0" r="0" b="0"/>
              <wp:docPr id="286054528" name="Freeform: Shap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943600" cy="6350"/>
                      </a:xfrm>
                      <a:custGeom>
                        <a:avLst/>
                        <a:gdLst>
                          <a:gd name="T0" fmla="*/ 9360 w 9360"/>
                          <a:gd name="T1" fmla="*/ 0 h 10"/>
                          <a:gd name="T2" fmla="*/ 0 w 9360"/>
                          <a:gd name="T3" fmla="*/ 0 h 10"/>
                          <a:gd name="T4" fmla="*/ 0 w 9360"/>
                          <a:gd name="T5" fmla="*/ 9 h 10"/>
                          <a:gd name="T6" fmla="*/ 9360 w 9360"/>
                          <a:gd name="T7" fmla="*/ 9 h 10"/>
                          <a:gd name="T8" fmla="*/ 9360 w 9360"/>
                          <a:gd name="T9" fmla="*/ 0 h 1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9360" h="10">
                            <a:moveTo>
                              <a:pt x="9360" y="0"/>
                            </a:moveTo>
                            <a:lnTo>
                              <a:pt x="0" y="0"/>
                            </a:lnTo>
                            <a:lnTo>
                              <a:pt x="0" y="9"/>
                            </a:lnTo>
                            <a:lnTo>
                              <a:pt x="9360" y="9"/>
                            </a:lnTo>
                            <a:lnTo>
                              <a:pt x="936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5BDD96" w14:textId="77777777" w:rsidR="00C507C2" w:rsidRDefault="00C507C2" w:rsidP="00C507C2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 w14:anchorId="409C0DF4" id="_x0000_s1038" style="width:468pt;height: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9360,10" o:spt="1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eMxNzgIAAEEHAAAOAAAAZHJzL2Uyb0RvYy54bWysVdtu3CAQfa/Uf0A8Vmps77VrxRtViVJV Si9Sth+AMV5btYECu3b69Z3Bl3jTjbSq6gcbmMOBOQcP1zdtXZGjMLZUMqHRVUiJkFxlpdwn9Mfu /v0HSqxjMmOVkiKhT8LSm+3bN9eNjsVMFarKhCFAIm3c6IQWzuk4CCwvRM3sldJCQjBXpmYOumYf ZIY1wF5XwSwMV0GjTKaN4sJaGL3rgnTr+fNccPctz61wpEoo7M35t/HvFN/B9prFe8N0UfJ+G+wf dlGzUsKiI9Udc4wcTPkXVV1yo6zK3RVXdaDyvOTC5wDZROGLbB4LpoXPBcSxepTJ/j9a/vX4qL8b 3LrVD4r/tKBI0GgbjxHsWMCQtPmiMvCQHZzyyba5qXEmpEFar+nTqKloHeEwuNws5qsQpOcQW82X XvKAxcNcfrDuk1Cehx0frOscyaDl9cyIZDUsugOKvK7AnHcB2QAlafynd3CERRNYSAoSDR6PiNkJ 4jzL/ARzjmVxgjjPspxgNmf3spoiXk9qPYWdJYLf7BJ1NhPYszpgx34QnBWDB7yVvQnQIgx/6NDb rpVFu9ER8HQXoQVAASh07BUwqI7g+UVgEBfBy4vAoCGC1xeBQScEb6bgbu99rgZKxstiYSiBYpHi HBZr5lCioUmahOJxpKSA+tcJVKuj2CmPcKhUF4d1h8P/DKjkFNgpOqCG2PDVnqzDDAkMseHbYcYF L4S9XJFXyorOVUzX2zvmjXJNflqrqjK7L6sK87Vmn95WhhwZ1lv/9EqfwCp/UqTCad0yOOLLDlYa rN42dm3akjIDVWfIgUOpyp6gEBnV1XG4d6BRKPObkgZqeELtrwMzgpLqs4QiuYkWC5DL+c5iuZ5B x0wj6TTCJAeqhDoKhx2bt667KA7alPsCVor88ZfqIxTAvMRK5bfc7arvQJ32cvV3Cl4E075HPd98 2z8AAAD//wMAUEsDBBQABgAIAAAAIQBcKj333AAAAAgBAAAPAAAAZHJzL2Rvd25yZXYueG1sTE/R TsJAEHw38R8ua+KbXEFDtPRKDMSo4QmQhMejXdqG3l69W2j9e1df9GWSyczOzmTzwbXqgiE2ngyM RwkopMKXDVUGPrYvd4+gIlsqbesJDXxhhHl+fZXZtPQ9rfGy4UpJCMXUGqiZu1TrWNTobBz5Dkm0 ow/OstBQ6TLYXsJdqydJMtXONiQfatvhosbitDk7A8ewPT3wZPX+9rro97wadp/VcmfM7c2wnAk8 z0AxDvx3AT8bpD/kUuzgz1RG1RqQNfyLoj3dT4UexJSAzjP9f0D+DQAA//8DAFBLAQItABQABgAI AAAAIQC2gziS/gAAAOEBAAATAAAAAAAAAAAAAAAAAAAAAABbQ29udGVudF9UeXBlc10ueG1sUEsB Ai0AFAAGAAgAAAAhADj9If/WAAAAlAEAAAsAAAAAAAAAAAAAAAAALwEAAF9yZWxzLy5yZWxzUEsB Ai0AFAAGAAgAAAAhAN54zE3OAgAAQQcAAA4AAAAAAAAAAAAAAAAALgIAAGRycy9lMm9Eb2MueG1s UEsBAi0AFAAGAAgAAAAhAFwqPffcAAAACAEAAA8AAAAAAAAAAAAAAAAAKAUAAGRycy9kb3ducmV2 LnhtbFBLBQYAAAAABAAEAPMAAAAxBgAAAAA= " adj="-11796480,,5400" path="m9360,l,,,9r9360,l9360,xe" fillcolor="black" stroked="f">
              <v:stroke joinstyle="round"/>
              <v:formulas/>
              <v:path arrowok="t" o:connecttype="custom" o:connectlocs="5943600,0;0,0;0,5715;5943600,5715;5943600,0" o:connectangles="0,0,0,0,0" textboxrect="0,0,9360,10"/>
              <v:textbox>
                <w:txbxContent>
                  <w:p w14:paraId="565BDD96" w14:textId="77777777" w:rsidR="00C507C2" w:rsidRDefault="00C507C2" w:rsidP="00C507C2">
                    <w:pPr>
                      <w:jc w:val="center"/>
                    </w:pPr>
                  </w:p>
                </w:txbxContent>
              </v:textbox>
              <w10:anchorlock/>
            </v:shape>
          </w:pict>
        </mc:Fallback>
      </mc:AlternateContent>
    </w:r>
    <w:r w:rsidR="009D1015">
      <w:tab/>
    </w:r>
    <w:r w:rsidR="009D1015">
      <w:tab/>
    </w:r>
    <w:r w:rsidR="009D1015">
      <w:tab/>
    </w:r>
    <w:r w:rsidR="009D1015">
      <w:tab/>
    </w:r>
    <w:r w:rsidR="009D1015">
      <w:tab/>
    </w:r>
    <w:r w:rsidR="00C507C2"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8C34A" w14:textId="77777777" w:rsidR="002D6C59" w:rsidRDefault="002D6C59">
      <w:r>
        <w:separator/>
      </w:r>
    </w:p>
  </w:footnote>
  <w:footnote w:type="continuationSeparator" w:id="0">
    <w:p w14:paraId="76AA0AC1" w14:textId="77777777" w:rsidR="002D6C59" w:rsidRDefault="002D6C59">
      <w:r>
        <w:continuationSeparator/>
      </w:r>
    </w:p>
  </w:footnote>
  <w:footnote w:type="continuationNotice" w:id="1">
    <w:p w14:paraId="5BCF9BBA" w14:textId="77777777" w:rsidR="002D6C59" w:rsidRDefault="002D6C5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BAA59" w14:textId="77777777" w:rsidR="008F3FDC" w:rsidRDefault="008F3FDC" w:rsidP="008F3FDC">
    <w:pPr>
      <w:pStyle w:val="BodyText"/>
      <w:ind w:left="8640"/>
      <w:rPr>
        <w:rFonts w:ascii="Times New Roman"/>
        <w:sz w:val="20"/>
      </w:rPr>
    </w:pPr>
    <w:r>
      <w:rPr>
        <w:rFonts w:ascii="Times New Roman"/>
        <w:noProof/>
        <w:sz w:val="20"/>
      </w:rPr>
      <mc:AlternateContent>
        <mc:Choice Requires="wpg">
          <w:drawing>
            <wp:inline distT="0" distB="0" distL="0" distR="0" wp14:anchorId="726CCB80" wp14:editId="52C7DB1F">
              <wp:extent cx="764540" cy="305435"/>
              <wp:effectExtent l="0" t="0" r="0" b="0"/>
              <wp:docPr id="1248219171" name="Group 12482191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64540" cy="305435"/>
                        <a:chOff x="-972273" y="75235"/>
                        <a:chExt cx="764540" cy="305435"/>
                      </a:xfrm>
                    </wpg:grpSpPr>
                    <wps:wsp>
                      <wps:cNvPr id="994109457" name="Graphic 2"/>
                      <wps:cNvSpPr/>
                      <wps:spPr>
                        <a:xfrm>
                          <a:off x="-972273" y="75235"/>
                          <a:ext cx="764540" cy="305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4540" h="305435">
                              <a:moveTo>
                                <a:pt x="148562" y="304842"/>
                              </a:moveTo>
                              <a:lnTo>
                                <a:pt x="0" y="304842"/>
                              </a:lnTo>
                              <a:lnTo>
                                <a:pt x="0" y="283619"/>
                              </a:lnTo>
                              <a:lnTo>
                                <a:pt x="148562" y="283619"/>
                              </a:lnTo>
                              <a:lnTo>
                                <a:pt x="148562" y="304842"/>
                              </a:lnTo>
                              <a:close/>
                            </a:path>
                            <a:path w="764540" h="305435">
                              <a:moveTo>
                                <a:pt x="148562" y="264325"/>
                              </a:moveTo>
                              <a:lnTo>
                                <a:pt x="0" y="264325"/>
                              </a:lnTo>
                              <a:lnTo>
                                <a:pt x="0" y="243102"/>
                              </a:lnTo>
                              <a:lnTo>
                                <a:pt x="148562" y="243102"/>
                              </a:lnTo>
                              <a:lnTo>
                                <a:pt x="148562" y="264325"/>
                              </a:lnTo>
                              <a:close/>
                            </a:path>
                            <a:path w="764540" h="305435">
                              <a:moveTo>
                                <a:pt x="106116" y="223808"/>
                              </a:moveTo>
                              <a:lnTo>
                                <a:pt x="42446" y="223808"/>
                              </a:lnTo>
                              <a:lnTo>
                                <a:pt x="42446" y="202585"/>
                              </a:lnTo>
                              <a:lnTo>
                                <a:pt x="106116" y="202585"/>
                              </a:lnTo>
                              <a:lnTo>
                                <a:pt x="106116" y="223808"/>
                              </a:lnTo>
                              <a:close/>
                            </a:path>
                            <a:path w="764540" h="305435">
                              <a:moveTo>
                                <a:pt x="106116" y="183291"/>
                              </a:moveTo>
                              <a:lnTo>
                                <a:pt x="42446" y="183291"/>
                              </a:lnTo>
                              <a:lnTo>
                                <a:pt x="42446" y="162068"/>
                              </a:lnTo>
                              <a:lnTo>
                                <a:pt x="106116" y="162068"/>
                              </a:lnTo>
                              <a:lnTo>
                                <a:pt x="106116" y="183291"/>
                              </a:lnTo>
                              <a:close/>
                            </a:path>
                            <a:path w="764540" h="305435">
                              <a:moveTo>
                                <a:pt x="106116" y="142774"/>
                              </a:moveTo>
                              <a:lnTo>
                                <a:pt x="42446" y="142774"/>
                              </a:lnTo>
                              <a:lnTo>
                                <a:pt x="42446" y="121551"/>
                              </a:lnTo>
                              <a:lnTo>
                                <a:pt x="106116" y="121551"/>
                              </a:lnTo>
                              <a:lnTo>
                                <a:pt x="106116" y="142774"/>
                              </a:lnTo>
                              <a:close/>
                            </a:path>
                            <a:path w="764540" h="305435">
                              <a:moveTo>
                                <a:pt x="106116" y="102257"/>
                              </a:moveTo>
                              <a:lnTo>
                                <a:pt x="42446" y="102257"/>
                              </a:lnTo>
                              <a:lnTo>
                                <a:pt x="42446" y="81034"/>
                              </a:lnTo>
                              <a:lnTo>
                                <a:pt x="106116" y="81034"/>
                              </a:lnTo>
                              <a:lnTo>
                                <a:pt x="106116" y="102257"/>
                              </a:lnTo>
                              <a:close/>
                            </a:path>
                            <a:path w="764540" h="305435">
                              <a:moveTo>
                                <a:pt x="148562" y="61740"/>
                              </a:moveTo>
                              <a:lnTo>
                                <a:pt x="0" y="61740"/>
                              </a:lnTo>
                              <a:lnTo>
                                <a:pt x="0" y="40517"/>
                              </a:lnTo>
                              <a:lnTo>
                                <a:pt x="148562" y="40517"/>
                              </a:lnTo>
                              <a:lnTo>
                                <a:pt x="148562" y="61740"/>
                              </a:lnTo>
                              <a:close/>
                            </a:path>
                            <a:path w="764540" h="305435">
                              <a:moveTo>
                                <a:pt x="148562" y="21223"/>
                              </a:moveTo>
                              <a:lnTo>
                                <a:pt x="0" y="21223"/>
                              </a:lnTo>
                              <a:lnTo>
                                <a:pt x="0" y="0"/>
                              </a:lnTo>
                              <a:lnTo>
                                <a:pt x="148562" y="0"/>
                              </a:lnTo>
                              <a:lnTo>
                                <a:pt x="148562" y="21223"/>
                              </a:lnTo>
                              <a:close/>
                            </a:path>
                            <a:path w="764540" h="305435">
                              <a:moveTo>
                                <a:pt x="396237" y="264325"/>
                              </a:moveTo>
                              <a:lnTo>
                                <a:pt x="169805" y="264325"/>
                              </a:lnTo>
                              <a:lnTo>
                                <a:pt x="169805" y="243102"/>
                              </a:lnTo>
                              <a:lnTo>
                                <a:pt x="404784" y="243102"/>
                              </a:lnTo>
                              <a:lnTo>
                                <a:pt x="402932" y="250646"/>
                              </a:lnTo>
                              <a:lnTo>
                                <a:pt x="400038" y="257765"/>
                              </a:lnTo>
                              <a:lnTo>
                                <a:pt x="396237" y="264325"/>
                              </a:lnTo>
                              <a:close/>
                            </a:path>
                            <a:path w="764540" h="305435">
                              <a:moveTo>
                                <a:pt x="396218" y="183291"/>
                              </a:moveTo>
                              <a:lnTo>
                                <a:pt x="212232" y="183291"/>
                              </a:lnTo>
                              <a:lnTo>
                                <a:pt x="212232" y="162068"/>
                              </a:lnTo>
                              <a:lnTo>
                                <a:pt x="378506" y="162068"/>
                              </a:lnTo>
                              <a:lnTo>
                                <a:pt x="383596" y="166784"/>
                              </a:lnTo>
                              <a:lnTo>
                                <a:pt x="388259" y="171912"/>
                              </a:lnTo>
                              <a:lnTo>
                                <a:pt x="392474" y="177424"/>
                              </a:lnTo>
                              <a:lnTo>
                                <a:pt x="396218" y="183291"/>
                              </a:lnTo>
                              <a:close/>
                            </a:path>
                            <a:path w="764540" h="305435">
                              <a:moveTo>
                                <a:pt x="378506" y="142774"/>
                              </a:moveTo>
                              <a:lnTo>
                                <a:pt x="212232" y="142774"/>
                              </a:lnTo>
                              <a:lnTo>
                                <a:pt x="212232" y="121551"/>
                              </a:lnTo>
                              <a:lnTo>
                                <a:pt x="396218" y="121551"/>
                              </a:lnTo>
                              <a:lnTo>
                                <a:pt x="392471" y="127417"/>
                              </a:lnTo>
                              <a:lnTo>
                                <a:pt x="388252" y="132929"/>
                              </a:lnTo>
                              <a:lnTo>
                                <a:pt x="383588" y="138058"/>
                              </a:lnTo>
                              <a:lnTo>
                                <a:pt x="378506" y="142774"/>
                              </a:lnTo>
                              <a:close/>
                            </a:path>
                            <a:path w="764540" h="305435">
                              <a:moveTo>
                                <a:pt x="404765" y="61740"/>
                              </a:moveTo>
                              <a:lnTo>
                                <a:pt x="169785" y="61740"/>
                              </a:lnTo>
                              <a:lnTo>
                                <a:pt x="169785" y="40517"/>
                              </a:lnTo>
                              <a:lnTo>
                                <a:pt x="396218" y="40517"/>
                              </a:lnTo>
                              <a:lnTo>
                                <a:pt x="400019" y="47076"/>
                              </a:lnTo>
                              <a:lnTo>
                                <a:pt x="402913" y="54196"/>
                              </a:lnTo>
                              <a:lnTo>
                                <a:pt x="404765" y="61740"/>
                              </a:lnTo>
                              <a:close/>
                            </a:path>
                            <a:path w="764540" h="305435">
                              <a:moveTo>
                                <a:pt x="380725" y="21223"/>
                              </a:moveTo>
                              <a:lnTo>
                                <a:pt x="169785" y="21223"/>
                              </a:lnTo>
                              <a:lnTo>
                                <a:pt x="169785" y="0"/>
                              </a:lnTo>
                              <a:lnTo>
                                <a:pt x="326065" y="0"/>
                              </a:lnTo>
                              <a:lnTo>
                                <a:pt x="341468" y="1463"/>
                              </a:lnTo>
                              <a:lnTo>
                                <a:pt x="355891" y="5669"/>
                              </a:lnTo>
                              <a:lnTo>
                                <a:pt x="369067" y="12347"/>
                              </a:lnTo>
                              <a:lnTo>
                                <a:pt x="380725" y="21223"/>
                              </a:lnTo>
                              <a:close/>
                            </a:path>
                            <a:path w="764540" h="305435">
                              <a:moveTo>
                                <a:pt x="275901" y="102257"/>
                              </a:moveTo>
                              <a:lnTo>
                                <a:pt x="212232" y="102257"/>
                              </a:lnTo>
                              <a:lnTo>
                                <a:pt x="212232" y="81034"/>
                              </a:lnTo>
                              <a:lnTo>
                                <a:pt x="275901" y="81034"/>
                              </a:lnTo>
                              <a:lnTo>
                                <a:pt x="275901" y="102257"/>
                              </a:lnTo>
                              <a:close/>
                            </a:path>
                            <a:path w="764540" h="305435">
                              <a:moveTo>
                                <a:pt x="404263" y="102257"/>
                              </a:moveTo>
                              <a:lnTo>
                                <a:pt x="335712" y="102257"/>
                              </a:lnTo>
                              <a:lnTo>
                                <a:pt x="335712" y="81034"/>
                              </a:lnTo>
                              <a:lnTo>
                                <a:pt x="407100" y="81034"/>
                              </a:lnTo>
                              <a:lnTo>
                                <a:pt x="407100" y="88385"/>
                              </a:lnTo>
                              <a:lnTo>
                                <a:pt x="406096" y="95485"/>
                              </a:lnTo>
                              <a:lnTo>
                                <a:pt x="404263" y="102257"/>
                              </a:lnTo>
                              <a:close/>
                            </a:path>
                            <a:path w="764540" h="305435">
                              <a:moveTo>
                                <a:pt x="275901" y="223808"/>
                              </a:moveTo>
                              <a:lnTo>
                                <a:pt x="212232" y="223808"/>
                              </a:lnTo>
                              <a:lnTo>
                                <a:pt x="212232" y="202585"/>
                              </a:lnTo>
                              <a:lnTo>
                                <a:pt x="275901" y="202585"/>
                              </a:lnTo>
                              <a:lnTo>
                                <a:pt x="275901" y="223808"/>
                              </a:lnTo>
                              <a:close/>
                            </a:path>
                            <a:path w="764540" h="305435">
                              <a:moveTo>
                                <a:pt x="407100" y="223808"/>
                              </a:moveTo>
                              <a:lnTo>
                                <a:pt x="335712" y="223808"/>
                              </a:lnTo>
                              <a:lnTo>
                                <a:pt x="335712" y="202585"/>
                              </a:lnTo>
                              <a:lnTo>
                                <a:pt x="404263" y="202585"/>
                              </a:lnTo>
                              <a:lnTo>
                                <a:pt x="406096" y="209357"/>
                              </a:lnTo>
                              <a:lnTo>
                                <a:pt x="407100" y="216457"/>
                              </a:lnTo>
                              <a:lnTo>
                                <a:pt x="407100" y="223808"/>
                              </a:lnTo>
                              <a:close/>
                            </a:path>
                            <a:path w="764540" h="305435">
                              <a:moveTo>
                                <a:pt x="326065" y="304842"/>
                              </a:moveTo>
                              <a:lnTo>
                                <a:pt x="169785" y="304842"/>
                              </a:lnTo>
                              <a:lnTo>
                                <a:pt x="169785" y="283619"/>
                              </a:lnTo>
                              <a:lnTo>
                                <a:pt x="380725" y="283619"/>
                              </a:lnTo>
                              <a:lnTo>
                                <a:pt x="369089" y="292494"/>
                              </a:lnTo>
                              <a:lnTo>
                                <a:pt x="355949" y="299172"/>
                              </a:lnTo>
                              <a:lnTo>
                                <a:pt x="341533" y="303379"/>
                              </a:lnTo>
                              <a:lnTo>
                                <a:pt x="326065" y="304842"/>
                              </a:lnTo>
                              <a:close/>
                            </a:path>
                            <a:path w="764540" h="305435">
                              <a:moveTo>
                                <a:pt x="594250" y="304842"/>
                              </a:moveTo>
                              <a:lnTo>
                                <a:pt x="586860" y="283619"/>
                              </a:lnTo>
                              <a:lnTo>
                                <a:pt x="601620" y="283619"/>
                              </a:lnTo>
                              <a:lnTo>
                                <a:pt x="594250" y="304842"/>
                              </a:lnTo>
                              <a:close/>
                            </a:path>
                            <a:path w="764540" h="305435">
                              <a:moveTo>
                                <a:pt x="608411" y="264325"/>
                              </a:moveTo>
                              <a:lnTo>
                                <a:pt x="580107" y="264325"/>
                              </a:lnTo>
                              <a:lnTo>
                                <a:pt x="572660" y="243102"/>
                              </a:lnTo>
                              <a:lnTo>
                                <a:pt x="615859" y="243102"/>
                              </a:lnTo>
                              <a:lnTo>
                                <a:pt x="608411" y="264325"/>
                              </a:lnTo>
                              <a:close/>
                            </a:path>
                            <a:path w="764540" h="305435">
                              <a:moveTo>
                                <a:pt x="622612" y="223808"/>
                              </a:moveTo>
                              <a:lnTo>
                                <a:pt x="565849" y="223808"/>
                              </a:lnTo>
                              <a:lnTo>
                                <a:pt x="558402" y="202585"/>
                              </a:lnTo>
                              <a:lnTo>
                                <a:pt x="630059" y="202585"/>
                              </a:lnTo>
                              <a:lnTo>
                                <a:pt x="622612" y="223808"/>
                              </a:lnTo>
                              <a:close/>
                            </a:path>
                            <a:path w="764540" h="305435">
                              <a:moveTo>
                                <a:pt x="636851" y="183291"/>
                              </a:moveTo>
                              <a:lnTo>
                                <a:pt x="551649" y="183291"/>
                              </a:lnTo>
                              <a:lnTo>
                                <a:pt x="544202" y="162068"/>
                              </a:lnTo>
                              <a:lnTo>
                                <a:pt x="644298" y="162068"/>
                              </a:lnTo>
                              <a:lnTo>
                                <a:pt x="636851" y="183291"/>
                              </a:lnTo>
                              <a:close/>
                            </a:path>
                            <a:path w="764540" h="305435">
                              <a:moveTo>
                                <a:pt x="581574" y="102257"/>
                              </a:moveTo>
                              <a:lnTo>
                                <a:pt x="466891" y="102257"/>
                              </a:lnTo>
                              <a:lnTo>
                                <a:pt x="466891" y="81034"/>
                              </a:lnTo>
                              <a:lnTo>
                                <a:pt x="574184" y="81034"/>
                              </a:lnTo>
                              <a:lnTo>
                                <a:pt x="581574" y="102257"/>
                              </a:lnTo>
                              <a:close/>
                            </a:path>
                            <a:path w="764540" h="305435">
                              <a:moveTo>
                                <a:pt x="764036" y="61740"/>
                              </a:moveTo>
                              <a:lnTo>
                                <a:pt x="621010" y="61740"/>
                              </a:lnTo>
                              <a:lnTo>
                                <a:pt x="628400" y="40517"/>
                              </a:lnTo>
                              <a:lnTo>
                                <a:pt x="764036" y="40517"/>
                              </a:lnTo>
                              <a:lnTo>
                                <a:pt x="764036" y="61740"/>
                              </a:lnTo>
                              <a:close/>
                            </a:path>
                            <a:path w="764540" h="305435">
                              <a:moveTo>
                                <a:pt x="764036" y="21223"/>
                              </a:moveTo>
                              <a:lnTo>
                                <a:pt x="635114" y="21223"/>
                              </a:lnTo>
                              <a:lnTo>
                                <a:pt x="642484" y="0"/>
                              </a:lnTo>
                              <a:lnTo>
                                <a:pt x="764036" y="0"/>
                              </a:lnTo>
                              <a:lnTo>
                                <a:pt x="764036" y="21223"/>
                              </a:lnTo>
                              <a:close/>
                            </a:path>
                            <a:path w="764540" h="305435">
                              <a:moveTo>
                                <a:pt x="530580" y="304842"/>
                              </a:moveTo>
                              <a:lnTo>
                                <a:pt x="424464" y="304842"/>
                              </a:lnTo>
                              <a:lnTo>
                                <a:pt x="424464" y="283619"/>
                              </a:lnTo>
                              <a:lnTo>
                                <a:pt x="530580" y="283619"/>
                              </a:lnTo>
                              <a:lnTo>
                                <a:pt x="530580" y="304842"/>
                              </a:lnTo>
                              <a:close/>
                            </a:path>
                            <a:path w="764540" h="305435">
                              <a:moveTo>
                                <a:pt x="530580" y="264325"/>
                              </a:moveTo>
                              <a:lnTo>
                                <a:pt x="424464" y="264325"/>
                              </a:lnTo>
                              <a:lnTo>
                                <a:pt x="424464" y="243102"/>
                              </a:lnTo>
                              <a:lnTo>
                                <a:pt x="530580" y="243102"/>
                              </a:lnTo>
                              <a:lnTo>
                                <a:pt x="530580" y="264325"/>
                              </a:lnTo>
                              <a:close/>
                            </a:path>
                            <a:path w="764540" h="305435">
                              <a:moveTo>
                                <a:pt x="530580" y="223808"/>
                              </a:moveTo>
                              <a:lnTo>
                                <a:pt x="466910" y="223808"/>
                              </a:lnTo>
                              <a:lnTo>
                                <a:pt x="466910" y="202585"/>
                              </a:lnTo>
                              <a:lnTo>
                                <a:pt x="530580" y="202585"/>
                              </a:lnTo>
                              <a:lnTo>
                                <a:pt x="530580" y="223808"/>
                              </a:lnTo>
                              <a:close/>
                            </a:path>
                            <a:path w="764540" h="305435">
                              <a:moveTo>
                                <a:pt x="530580" y="183291"/>
                              </a:moveTo>
                              <a:lnTo>
                                <a:pt x="466910" y="183291"/>
                              </a:lnTo>
                              <a:lnTo>
                                <a:pt x="466910" y="162068"/>
                              </a:lnTo>
                              <a:lnTo>
                                <a:pt x="530580" y="162068"/>
                              </a:lnTo>
                              <a:lnTo>
                                <a:pt x="530580" y="183291"/>
                              </a:lnTo>
                              <a:close/>
                            </a:path>
                            <a:path w="764540" h="305435">
                              <a:moveTo>
                                <a:pt x="721570" y="102257"/>
                              </a:moveTo>
                              <a:lnTo>
                                <a:pt x="606907" y="102257"/>
                              </a:lnTo>
                              <a:lnTo>
                                <a:pt x="614296" y="81034"/>
                              </a:lnTo>
                              <a:lnTo>
                                <a:pt x="721570" y="81034"/>
                              </a:lnTo>
                              <a:lnTo>
                                <a:pt x="721570" y="102257"/>
                              </a:lnTo>
                              <a:close/>
                            </a:path>
                            <a:path w="764540" h="305435">
                              <a:moveTo>
                                <a:pt x="530580" y="142774"/>
                              </a:moveTo>
                              <a:lnTo>
                                <a:pt x="466910" y="142774"/>
                              </a:lnTo>
                              <a:lnTo>
                                <a:pt x="466910" y="121551"/>
                              </a:lnTo>
                              <a:lnTo>
                                <a:pt x="588288" y="121551"/>
                              </a:lnTo>
                              <a:lnTo>
                                <a:pt x="588885" y="123268"/>
                              </a:lnTo>
                              <a:lnTo>
                                <a:pt x="530580" y="123268"/>
                              </a:lnTo>
                              <a:lnTo>
                                <a:pt x="530580" y="142774"/>
                              </a:lnTo>
                              <a:close/>
                            </a:path>
                            <a:path w="764540" h="305435">
                              <a:moveTo>
                                <a:pt x="652500" y="138703"/>
                              </a:moveTo>
                              <a:lnTo>
                                <a:pt x="594250" y="138703"/>
                              </a:lnTo>
                              <a:lnTo>
                                <a:pt x="600212" y="121551"/>
                              </a:lnTo>
                              <a:lnTo>
                                <a:pt x="721589" y="121551"/>
                              </a:lnTo>
                              <a:lnTo>
                                <a:pt x="721589" y="123268"/>
                              </a:lnTo>
                              <a:lnTo>
                                <a:pt x="657919" y="123268"/>
                              </a:lnTo>
                              <a:lnTo>
                                <a:pt x="652500" y="138703"/>
                              </a:lnTo>
                              <a:close/>
                            </a:path>
                            <a:path w="764540" h="305435">
                              <a:moveTo>
                                <a:pt x="651070" y="142774"/>
                              </a:moveTo>
                              <a:lnTo>
                                <a:pt x="537429" y="142774"/>
                              </a:lnTo>
                              <a:lnTo>
                                <a:pt x="530580" y="123268"/>
                              </a:lnTo>
                              <a:lnTo>
                                <a:pt x="588885" y="123268"/>
                              </a:lnTo>
                              <a:lnTo>
                                <a:pt x="594250" y="138703"/>
                              </a:lnTo>
                              <a:lnTo>
                                <a:pt x="652500" y="138703"/>
                              </a:lnTo>
                              <a:lnTo>
                                <a:pt x="651070" y="142774"/>
                              </a:lnTo>
                              <a:close/>
                            </a:path>
                            <a:path w="764540" h="305435">
                              <a:moveTo>
                                <a:pt x="721589" y="142774"/>
                              </a:moveTo>
                              <a:lnTo>
                                <a:pt x="657919" y="142774"/>
                              </a:lnTo>
                              <a:lnTo>
                                <a:pt x="657919" y="123268"/>
                              </a:lnTo>
                              <a:lnTo>
                                <a:pt x="721589" y="123268"/>
                              </a:lnTo>
                              <a:lnTo>
                                <a:pt x="721589" y="142774"/>
                              </a:lnTo>
                              <a:close/>
                            </a:path>
                            <a:path w="764540" h="305435">
                              <a:moveTo>
                                <a:pt x="721589" y="183291"/>
                              </a:moveTo>
                              <a:lnTo>
                                <a:pt x="657919" y="183291"/>
                              </a:lnTo>
                              <a:lnTo>
                                <a:pt x="657919" y="162068"/>
                              </a:lnTo>
                              <a:lnTo>
                                <a:pt x="721589" y="162068"/>
                              </a:lnTo>
                              <a:lnTo>
                                <a:pt x="721589" y="183291"/>
                              </a:lnTo>
                              <a:close/>
                            </a:path>
                            <a:path w="764540" h="305435">
                              <a:moveTo>
                                <a:pt x="721589" y="223808"/>
                              </a:moveTo>
                              <a:lnTo>
                                <a:pt x="657919" y="223808"/>
                              </a:lnTo>
                              <a:lnTo>
                                <a:pt x="657919" y="202585"/>
                              </a:lnTo>
                              <a:lnTo>
                                <a:pt x="721589" y="202585"/>
                              </a:lnTo>
                              <a:lnTo>
                                <a:pt x="721589" y="223808"/>
                              </a:lnTo>
                              <a:close/>
                            </a:path>
                            <a:path w="764540" h="305435">
                              <a:moveTo>
                                <a:pt x="764036" y="264325"/>
                              </a:moveTo>
                              <a:lnTo>
                                <a:pt x="657919" y="264325"/>
                              </a:lnTo>
                              <a:lnTo>
                                <a:pt x="657919" y="243102"/>
                              </a:lnTo>
                              <a:lnTo>
                                <a:pt x="764036" y="243102"/>
                              </a:lnTo>
                              <a:lnTo>
                                <a:pt x="764036" y="264325"/>
                              </a:lnTo>
                              <a:close/>
                            </a:path>
                            <a:path w="764540" h="305435">
                              <a:moveTo>
                                <a:pt x="764036" y="304842"/>
                              </a:moveTo>
                              <a:lnTo>
                                <a:pt x="657919" y="304842"/>
                              </a:lnTo>
                              <a:lnTo>
                                <a:pt x="657919" y="283619"/>
                              </a:lnTo>
                              <a:lnTo>
                                <a:pt x="764036" y="283619"/>
                              </a:lnTo>
                              <a:lnTo>
                                <a:pt x="764036" y="304842"/>
                              </a:lnTo>
                              <a:close/>
                            </a:path>
                            <a:path w="764540" h="305435">
                              <a:moveTo>
                                <a:pt x="567489" y="61740"/>
                              </a:moveTo>
                              <a:lnTo>
                                <a:pt x="424464" y="61740"/>
                              </a:lnTo>
                              <a:lnTo>
                                <a:pt x="424464" y="40517"/>
                              </a:lnTo>
                              <a:lnTo>
                                <a:pt x="560100" y="40517"/>
                              </a:lnTo>
                              <a:lnTo>
                                <a:pt x="567489" y="61740"/>
                              </a:lnTo>
                              <a:close/>
                            </a:path>
                            <a:path w="764540" h="305435">
                              <a:moveTo>
                                <a:pt x="553405" y="21223"/>
                              </a:moveTo>
                              <a:lnTo>
                                <a:pt x="424464" y="21223"/>
                              </a:lnTo>
                              <a:lnTo>
                                <a:pt x="424464" y="0"/>
                              </a:lnTo>
                              <a:lnTo>
                                <a:pt x="546015" y="0"/>
                              </a:lnTo>
                              <a:lnTo>
                                <a:pt x="553405" y="212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7E195918" id="Group 1248219171" o:spid="_x0000_s1026" style="width:60.2pt;height:24.05pt;mso-position-horizontal-relative:char;mso-position-vertical-relative:line" coordorigin="-9722,752" coordsize="7645,3054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DghX7ggAADk1AAAOAAAAZHJzL2Uyb0RvYy54bWy0W11v6zYSfV9g/4Ph917zW5Jxc4tFu71Y oGgL9C72WfFHYqxteSUlzv33OxQ59iiSTKpy8pCRoxPq8HDIGY7Mzz++Hfaz101Z7Yrjw5x/YvPZ 5rgq1rvj08P8399++SGdz6o6P67zfXHcPMy/b6r5j1/+/rfP59NyI4rnYr/elDNo5Fgtz6eH+XNd n5aLRbV63hzy6lNx2hzh5rYoD3kNH8unxbrMz9D6Yb8QjJnFuSjXp7JYbaoK/vqzuzn/0rS/3W5W 9e/bbbWpZ/uHOXCrm99l8/vR/l58+Zwvn8r89LxbeRr5X2BxyHdHeOilqZ/zOp+9lLtOU4fdqiyq Ylt/WhWHRbHd7labpg/QG87e9eZrWbycmr48Lc9Pp4tMIO07nf5ys6vfXr+Wpz9Pf5SOPVz+Wqz+ W4Eui/PpaUnv289PV/DbtjzYf4JOzN4aRb9fFN281bMV/DExSivQfQW3JNNKaqf46hmGxf7XD1ki RCLnMwAkWlzv//NmC4t86R7fkLyQOp/Ai6qrUNU0of58zk+bRv/KCvFHOdutH+ZZpjjLlE7ms2N+ AJ/+6t1H2L5ZCoC1ivpPlRf3nV4DPb+t3KXf+XL1UtVfN0UzBPnrr1XtXHmNV/kzXq3ejnhZwoSw U2HfTIV6PoOpUM5nMBUe3cCc8tr+nx1Xezk7X8fw+TKE9u6heN18KxpcbQeSq1Qb0YyjZCpVjRhA 94rbHykenKLxCQJFANpT07ADilQanlmO0CYC0DogYTAO3eKLba72RbVxj7NCTBJEGCVF4/lBQVpQ 5IK2JYiSnKHICEDbFWQcmvLFNqcLwgznphl2IWTKUj+aQx6ihFI9cOSD1vWVgJnQKYqNILReGMJk HJryxjbvKQxPpch4tDAtOPJB+14YbgQzKDqC0HaEGYmmvLHNuwqjRJKoeGEoHPmg7QgjuNYoOoLQ doUZh+4jcldhmBAQitxKFZ5KsGZc4dhHtO+FSTmTqDli0HZ0GQXupTFdlmsMMjyBvOO2Ki6yUCR2 Dq3rpMMppjnqjPfRejGujx8F7mNwTy0Eh/U2SguKxL6hpVqgsngPbUeHaGDfkydrIDMjJKRpkGi0 4urQNOEmS5nu4rF7aH03CTocXhVTSapc2zFokUmXTQnNDMTBW5mPYoxJ2GjZfuokMbej35Aq2Lu7 yM4dnVaAGpK9GXvX2RYeCaF1slN0OKLJJAX9GmkiIppMpc4Qbex43ZJdpqnQmWs74Rm/nY3JTCiI YHaQOIQyEWgbXLdPQ9Ri+iARYWiMihkkikdCaLuDFI6X1iOxszFoEJI7IUWiAotyM0jeuSC3Erf3 ENYBUu+6kKLq2+kSda4+TSYPkl00YDZbn6FBYmiMYP2CUe3AcWjQXpYvBIejFRmhMNguR7BXs6xV wpLQ2gUJr9v/a8Vh8t2acQN6YMcm6w1DnsBGrVlII4Im0bsvfiGtjt63o6IUhvlBDwAVV5DQNyuK Mhjh8alo3dOl1ilsLCxWGxOYBCZjxoVNLqS6nfQMSIZPnzwkItEZ87Od5q5Dc4CGB4pHQmg761Q4 fyVURoE/JtmFuSBg0JvRpx0dEkZKnUCI6uBRELTeX67ocF8VSzhzWfI4cCoDO3XFDPMBOdOQXodW h15FsGf39MWoCgbxxRYeCaHt+KIIVyWIM45Ef0gNg7hAq6sR3tjCoyRoO94Y0VkyM6LQFxcTLAO3 D/jYxdUFh+J2PPpDZCexolXFHJKdRKwWHuVG62Qn6IiKKo0E4WqthCCTuiQBsjKVBdJhrTOF6Iwn gVRbcS3d0iiZlEkg3F3jba8mk5cNoA6buGblbT1gaJB0alLj8BGyG2Y3Nk3rEeghLjjwkztrWKq4 i9dRe26dwnuvnj06EkLrPFInwqA04V204VAJ9l4TgR5gjgymSyOE8RG4teYN+oHRKTp93+qBxLw0 AIYXAja+R6x6RjKG0oSDjRlgjgymSyNNCiXYJjmhpeRBaTQsvm5kI0oGWimQxLUeLhkYQGc+rY5A DzC/mzQ65RrrBjF5njIGM/3exBOJOa8h6HDqBjy4r2FFgAd44/Mn+wy8W2bSFWtiNsdQYoCVpnEC Ckc6aJ0sRsBkcuDwfpcQGQXuo3FPVeiedGgiGak592VJsuNFNdB6VaBq5cf/9s6UKBINpGzxsZPV 0PClg9SNY1TobV4jOjlaeCSE1k8e+4bSixfOeAiXmEA9wBwZ3FOaqEBNpGnhkRDarjTh0EulGYf+ kDfVlA4NvEOTCBbRzC8trcCOkqD10hB0OPRSLuPQlDkyuKfXtAJvhDQtPBJC25EmolpPpBmJpikG MpgsTQKl68StNa3AOyQNVPkyn/m28EgIrZPGcMhKXLQLx15CZRS4l8dkYeg40TL5kDBkOkGnr6/9 URC0XZ8JvzyA6r7AAn8UOvUFdaiEisC3J2g/x6H7ejlZdqNh1+n9UaYJwwLxkOxka8gpHuVG6/2R MYjYLqcOC2kd0u/2+Uh0UHajk8y/bogYpCFVsHd3kB32s152Oq6Dskt4Gei3MhSPhNA62Uf6WAo/ 7n1GhDQjHWDAvZAvWu8uul8VRE2WnXoYlXFIduo1FI+E0CL9MT5GuYQXAoruY3JXaWjki5GG4lES tF1pwttl2tlx6D4m95SmlblFSNPCoyRoO9JElGSINCPRH5LpkT1cK9+PkaYvKx+WJpzxUy7j0H1M pnvNtfLQ2iVGSNPCoyRou14T3lVSaUahe5lMlkabRPlAT8sbQ8qQTSWFoyBonTAEHK6zaKiLR1dw Bljj46eroiUwbpIlWuaIUIXCkQ7ajiq3ay1agSSORADYzxYf21EDvtR+OTYA1/RgQlXsd+tfdvu9 /f58VT49/rQvZ6+5PYzT/Ph3bQQGBzqqpTsyYa8ei/V3OHdxhiMWD/Pqfy95uZnP9v86wskOyLFq vCjx4hEvynr/U9Ec+mm+ul9W9be3/+TlaXaCy4d5DecsfivwgEe+xBMUti8XrP3PY/GPl7rY7uzx ioabY+Q/wGETf1AGzuc0ZxP8WSJ7AIh+blDXE09f/g8AAP//AwBQSwMEFAAGAAgAAAAhAP2VNdff AAAACQEAAA8AAABkcnMvZG93bnJldi54bWxMj0FrwkAQhe+F/odlCr3VTawVidmI2NaTFNRC6W3M jkkwOxuyaxL/vWsv9fJgeLw370sXg6lFR62rLCuIRxEI4tzqigsF3/vPlxkI55E11pZJwYUcLLLH hxQTbXveUrfzhQgl7BJUUHrfJFK6vCSDbmQb4uAdbWvQh7MtpG6xD+WmluMomkqDFYcPJTa0Kik/ 7c5GwbrHfvkaf3Sb03F1+d2/ff1sYlLq+Wl4nwdZzkF4Gvx/Am4MYT9kYdjBnlk7USsINP5Pb944 moA4KJjMYpBZKu8JsisAAAD//wMAUEsBAi0AFAAGAAgAAAAhALaDOJL+AAAA4QEAABMAAAAAAAAA AAAAAAAAAAAAAFtDb250ZW50X1R5cGVzXS54bWxQSwECLQAUAAYACAAAACEAOP0h/9YAAACUAQAA CwAAAAAAAAAAAAAAAAAvAQAAX3JlbHMvLnJlbHNQSwECLQAUAAYACAAAACEANg4IV+4IAAA5NQAA DgAAAAAAAAAAAAAAAAAuAgAAZHJzL2Uyb0RvYy54bWxQSwECLQAUAAYACAAAACEA/ZU1198AAAAJ AQAADwAAAAAAAAAAAAAAAABICwAAZHJzL2Rvd25yZXYueG1sUEsFBgAAAAAEAAQA8wAAAFQMAAAA AA== ">
              <v:shape id="Graphic 2" o:spid="_x0000_s1027" style="position:absolute;left:-9722;top:752;width:7645;height:3054;visibility:visible;mso-wrap-style:square;v-text-anchor:top" coordsize="764540,30543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pKixC0AAAAOcAAAAPAAAAZHJzL2Rvd25yZXYueG1sRI9PS8NA FMTvgt9heYI3u1vpH5N2W2xDtRV6sHrw+Mg+k2D2bchum7Sf3hUKXgaGYX7DzJe9rcWJWl851jAc KBDEuTMVFxo+PzYPTyB8QDZYOyYNZ/KwXNzezDE1ruN3Oh1CISKEfYoayhCaVEqfl2TRD1xDHLNv 11oM0baFNC12EW5r+ajURFqsOC6U2NC6pPzncLQaXi5y1RVv+y+Xve7GK5/tlVoHre/v+mwW5XkG IlAf/htXxNZoSJLRUCWj8RT+fsVPIBe/AAAA//8DAFBLAQItABQABgAIAAAAIQDb4fbL7gAAAIUB AAATAAAAAAAAAAAAAAAAAAAAAABbQ29udGVudF9UeXBlc10ueG1sUEsBAi0AFAAGAAgAAAAhAFr0 LFu/AAAAFQEAAAsAAAAAAAAAAAAAAAAAHwEAAF9yZWxzLy5yZWxzUEsBAi0AFAAGAAgAAAAhAKkq LELQAAAA5wAAAA8AAAAAAAAAAAAAAAAABwIAAGRycy9kb3ducmV2LnhtbFBLBQYAAAAAAwADALcA AAAEAwAAAAA= " path="m148562,304842l,304842,,283619r148562,l148562,304842xem148562,264325l,264325,,243102r148562,l148562,264325xem106116,223808r-63670,l42446,202585r63670,l106116,223808xem106116,183291r-63670,l42446,162068r63670,l106116,183291xem106116,142774r-63670,l42446,121551r63670,l106116,142774xem106116,102257r-63670,l42446,81034r63670,l106116,102257xem148562,61740l,61740,,40517r148562,l148562,61740xem148562,21223l,21223,,,148562,r,21223xem396237,264325r-226432,l169805,243102r234979,l402932,250646r-2894,7119l396237,264325xem396218,183291r-183986,l212232,162068r166274,l383596,166784r4663,5128l392474,177424r3744,5867xem378506,142774r-166274,l212232,121551r183986,l392471,127417r-4219,5512l383588,138058r-5082,4716xem404765,61740r-234980,l169785,40517r226433,l400019,47076r2894,7120l404765,61740xem380725,21223r-210940,l169785,,326065,r15403,1463l355891,5669r13176,6678l380725,21223xem275901,102257r-63669,l212232,81034r63669,l275901,102257xem404263,102257r-68551,l335712,81034r71388,l407100,88385r-1004,7100l404263,102257xem275901,223808r-63669,l212232,202585r63669,l275901,223808xem407100,223808r-71388,l335712,202585r68551,l406096,209357r1004,7100l407100,223808xem326065,304842r-156280,l169785,283619r210940,l369089,292494r-13140,6678l341533,303379r-15468,1463xem594250,304842r-7390,-21223l601620,283619r-7370,21223xem608411,264325r-28304,l572660,243102r43199,l608411,264325xem622612,223808r-56763,l558402,202585r71657,l622612,223808xem636851,183291r-85202,l544202,162068r100096,l636851,183291xem581574,102257r-114683,l466891,81034r107293,l581574,102257xem764036,61740r-143026,l628400,40517r135636,l764036,61740xem764036,21223r-128922,l642484,,764036,r,21223xem530580,304842r-106116,l424464,283619r106116,l530580,304842xem530580,264325r-106116,l424464,243102r106116,l530580,264325xem530580,223808r-63670,l466910,202585r63670,l530580,223808xem530580,183291r-63670,l466910,162068r63670,l530580,183291xem721570,102257r-114663,l614296,81034r107274,l721570,102257xem530580,142774r-63670,l466910,121551r121378,l588885,123268r-58305,l530580,142774xem652500,138703r-58250,l600212,121551r121377,l721589,123268r-63670,l652500,138703xem651070,142774r-113641,l530580,123268r58305,l594250,138703r58250,l651070,142774xem721589,142774r-63670,l657919,123268r63670,l721589,142774xem721589,183291r-63670,l657919,162068r63670,l721589,183291xem721589,223808r-63670,l657919,202585r63670,l721589,223808xem764036,264325r-106117,l657919,243102r106117,l764036,264325xem764036,304842r-106117,l657919,283619r106117,l764036,304842xem567489,61740r-143025,l424464,40517r135636,l567489,61740xem553405,21223r-128941,l424464,,546015,r7390,21223xe" fillcolor="black" stroked="f">
                <v:path arrowok="t"/>
              </v:shape>
              <w10:anchorlock/>
            </v:group>
          </w:pict>
        </mc:Fallback>
      </mc:AlternateContent>
    </w:r>
  </w:p>
  <w:p w14:paraId="2752E85B" w14:textId="77777777" w:rsidR="008F3FDC" w:rsidRDefault="008F3FDC" w:rsidP="008F3FDC">
    <w:pPr>
      <w:pStyle w:val="BodyText"/>
      <w:spacing w:before="3"/>
      <w:rPr>
        <w:rFonts w:ascii="Times New Roman"/>
        <w:sz w:val="16"/>
      </w:rPr>
    </w:pPr>
    <w:r>
      <w:rPr>
        <w:noProof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582E0436" wp14:editId="78645E2F">
              <wp:simplePos x="0" y="0"/>
              <wp:positionH relativeFrom="page">
                <wp:posOffset>1143000</wp:posOffset>
              </wp:positionH>
              <wp:positionV relativeFrom="paragraph">
                <wp:posOffset>134416</wp:posOffset>
              </wp:positionV>
              <wp:extent cx="5943600" cy="6350"/>
              <wp:effectExtent l="0" t="0" r="0" b="0"/>
              <wp:wrapTopAndBottom/>
              <wp:docPr id="471984590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4360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 h="6350">
                            <a:moveTo>
                              <a:pt x="5943600" y="0"/>
                            </a:moveTo>
                            <a:lnTo>
                              <a:pt x="0" y="0"/>
                            </a:lnTo>
                            <a:lnTo>
                              <a:pt x="0" y="6350"/>
                            </a:lnTo>
                            <a:lnTo>
                              <a:pt x="5943600" y="6350"/>
                            </a:lnTo>
                            <a:lnTo>
                              <a:pt x="59436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A208DC" id="Graphic 3" o:spid="_x0000_s1026" style="position:absolute;margin-left:90pt;margin-top:10.6pt;width:468pt;height:.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635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JOhL9GAIAAL0EAAAOAAAAZHJzL2Uyb0RvYy54bWysVN9v0zAQfkfif7D8TtNtbIKo6YQ2DSFN Y9KKeHYdp4lwfObObdr/nrNTZxE8gciDc/Z9vnzf/cjq9thbcTBIHbhKXiyWUhinoe7crpLfNg/v PkhBQblaWXCmkidD8nb99s1q8KW5hBZsbVBwEEfl4CvZhuDLoiDdml7RArxx7GwAexV4i7uiRjVw 9N4Wl8vlTTEA1h5BGyI+vR+dcp3iN43R4WvTkAnCVpK5hbRiWrdxLdYrVe5Q+bbTZxrqH1j0qnP8 0SnUvQpK7LH7I1TfaQSCJiw09AU0TadN0sBqLpa/qXlplTdJCyeH/JQm+n9h9dPhxT9jpE7+EfQP 4owUg6dy8sQNnTHHBvuIZeLimLJ4mrJojkFoPrz++P7qZsnJ1uy7ubpOSS5Ume/qPYXPBlIcdXik MNagzpZqs6WPLpvIlYw1tKmGQQquIUrBNdyONfQqxHuRXDTFMCPSnnlEZw8Hs4EEC1HCxDYLYaav GOvmWNY0Q2VffvsUb8TMZGd3fo+w+Wf/CpyzmcNpC2RizUbdk5FywYfzbBPYrn7orI3yCXfbO4vi oOJopCdmkq/MYKkTxuLHNthCfXpGMfC8VJJ+7hUaKewXxw0ZhysbmI1tNjDYO0gjmDKPFDbH7wq9 8GxWMnDvPEFud1XmtoiiJmy86eDTPkDTxZ5J3EZG5w3PSBJwnuc4hPN9Qr3+dda/AAAA//8DAFBL AwQUAAYACAAAACEAHeEF6+EAAAAPAQAADwAAAGRycy9kb3ducmV2LnhtbExPPU/DMBDdkfgP1lVi o44tVKo0TlUVMYBgaEHMbnwkVmI7xG6b8Ou5TnQ56b27ex/FenQdO+EQbfAKxDwDhr4KxvpawefH 8/0SWEzaG90FjwomjLAub28KnZtw9js87VPNSMTHXCtoUupzzmPVoNNxHnr0tPsOg9OJ4FBzM+gz ibuOyyxbcKetJ4dG97htsGr3R6fgK6ETD3aqdr+PL6/2Z9tO72+tUnez8WlFY7MClnBM/x9w6UD5 oaRgh3D0JrKO8DKjQkmBFBLY5UCIBTEHYqQEXhb8ukf5BwAA//8DAFBLAQItABQABgAIAAAAIQC2 gziS/gAAAOEBAAATAAAAAAAAAAAAAAAAAAAAAABbQ29udGVudF9UeXBlc10ueG1sUEsBAi0AFAAG AAgAAAAhADj9If/WAAAAlAEAAAsAAAAAAAAAAAAAAAAALwEAAF9yZWxzLy5yZWxzUEsBAi0AFAAG AAgAAAAhAMk6Ev0YAgAAvQQAAA4AAAAAAAAAAAAAAAAALgIAAGRycy9lMm9Eb2MueG1sUEsBAi0A FAAGAAgAAAAhAB3hBevhAAAADwEAAA8AAAAAAAAAAAAAAAAAcgQAAGRycy9kb3ducmV2LnhtbFBL BQYAAAAABAAEAPMAAACABQAAAAA= " path="m5943600,l,,,6350r5943600,l5943600,xe" fillcolor="black" stroked="f">
              <v:path arrowok="t"/>
              <w10:wrap type="topAndBottom" anchorx="page"/>
            </v:shape>
          </w:pict>
        </mc:Fallback>
      </mc:AlternateContent>
    </w:r>
  </w:p>
  <w:p w14:paraId="32A8C499" w14:textId="77777777" w:rsidR="008F3FDC" w:rsidRDefault="008F3FDC" w:rsidP="008F3FDC">
    <w:pPr>
      <w:pStyle w:val="BodyText"/>
      <w:rPr>
        <w:rFonts w:ascii="Times New Roman"/>
        <w:sz w:val="40"/>
      </w:rPr>
    </w:pPr>
  </w:p>
  <w:p w14:paraId="0F8AFDBF" w14:textId="77777777" w:rsidR="008F3FDC" w:rsidRDefault="008F3FDC" w:rsidP="008F3FDC">
    <w:pPr>
      <w:pStyle w:val="BodyText"/>
      <w:rPr>
        <w:rFonts w:ascii="Times New Roman"/>
        <w:sz w:val="40"/>
      </w:rPr>
    </w:pPr>
  </w:p>
  <w:p w14:paraId="62354BE5" w14:textId="77777777" w:rsidR="004B0B9A" w:rsidRDefault="004B0B9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3B552" w14:textId="77777777" w:rsidR="008E07D5" w:rsidRDefault="000B4EC6" w:rsidP="000B4EC6">
    <w:pPr>
      <w:pStyle w:val="Header"/>
      <w:jc w:val="right"/>
    </w:pPr>
    <w:r>
      <w:rPr>
        <w:noProof/>
      </w:rPr>
      <w:drawing>
        <wp:inline distT="0" distB="0" distL="0" distR="0" wp14:anchorId="2B84591E" wp14:editId="0F5B9EE8">
          <wp:extent cx="804440" cy="399598"/>
          <wp:effectExtent l="0" t="0" r="0" b="635"/>
          <wp:docPr id="1712279398" name="Picture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1740" cy="4081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77006CB" w14:textId="77777777" w:rsidR="000B4EC6" w:rsidRPr="008E07D5" w:rsidRDefault="000B4EC6" w:rsidP="000B4EC6">
    <w:pPr>
      <w:pStyle w:val="Header"/>
      <w:jc w:val="right"/>
    </w:pPr>
    <w:r w:rsidRPr="00880783">
      <w:rPr>
        <w:noProof/>
        <w:lang w:val="en-IN"/>
      </w:rPr>
      <mc:AlternateContent>
        <mc:Choice Requires="wps">
          <w:drawing>
            <wp:inline distT="0" distB="0" distL="0" distR="0" wp14:anchorId="48EBD6F0" wp14:editId="1AA198EB">
              <wp:extent cx="5943600" cy="6350"/>
              <wp:effectExtent l="0" t="0" r="0" b="0"/>
              <wp:docPr id="791312527" name="Freeform: Shap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943600" cy="6350"/>
                      </a:xfrm>
                      <a:custGeom>
                        <a:avLst/>
                        <a:gdLst>
                          <a:gd name="T0" fmla="*/ 9360 w 9360"/>
                          <a:gd name="T1" fmla="*/ 0 h 10"/>
                          <a:gd name="T2" fmla="*/ 0 w 9360"/>
                          <a:gd name="T3" fmla="*/ 0 h 10"/>
                          <a:gd name="T4" fmla="*/ 0 w 9360"/>
                          <a:gd name="T5" fmla="*/ 9 h 10"/>
                          <a:gd name="T6" fmla="*/ 9360 w 9360"/>
                          <a:gd name="T7" fmla="*/ 9 h 10"/>
                          <a:gd name="T8" fmla="*/ 9360 w 9360"/>
                          <a:gd name="T9" fmla="*/ 0 h 1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9360" h="10">
                            <a:moveTo>
                              <a:pt x="9360" y="0"/>
                            </a:moveTo>
                            <a:lnTo>
                              <a:pt x="0" y="0"/>
                            </a:lnTo>
                            <a:lnTo>
                              <a:pt x="0" y="9"/>
                            </a:lnTo>
                            <a:lnTo>
                              <a:pt x="9360" y="9"/>
                            </a:lnTo>
                            <a:lnTo>
                              <a:pt x="936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5AB4D6" w14:textId="77777777" w:rsidR="0079012A" w:rsidRDefault="0079012A" w:rsidP="0079012A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 w14:anchorId="48EBD6F0" id="_x0000_s1029" style="width:468pt;height: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9360,10" o:spt="1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6Eib8zQIAAEAHAAAOAAAAZHJzL2Uyb0RvYy54bWysVdtu3CAQfa/Uf0A8Vmps77VrxRtViVJV Si9Sth+AMV5btYECu3b69Z3Bl3jTjbSq6gcbmMOBOQcP1zdtXZGjMLZUMqHRVUiJkFxlpdwn9Mfu /v0HSqxjMmOVkiKhT8LSm+3bN9eNjsVMFarKhCFAIm3c6IQWzuk4CCwvRM3sldJCQjBXpmYOumYf ZIY1wF5XwSwMV0GjTKaN4sJaGL3rgnTr+fNccPctz61wpEoo7M35t/HvFN/B9prFe8N0UfJ+G+wf dlGzUsKiI9Udc4wcTPkXVV1yo6zK3RVXdaDyvOTC5wDZROGLbB4LpoXPBcSxepTJ/j9a/vX4qL8b 3LrVD4r/tKBI0GgbjxHsWMCQtPmiMvCQHZzyyba5qXEmpEFar+nTqKloHeEwuNws5qsQpOcQW82X XvKAxcNcfrDuk1Cehx0frOscyaDl9cyIZDUsugOKvK7AnHcB2QAlafynd3CERRNYSAoSDR6PiNkJ 4jzL/ARzjmVxgjjPspxgNmf3spoiXk9qPYWdJYLf7BJ1NhPYszpgx34QnBWDB7yVvQnQIgx/6NDb rpVFu9ER8HQXoQVAASh07BUwqI7g+UVgEBfBy4vAoCGC1xeBQScEb6bgbu99rgZKxstiYSiBYpHi HBZr5lCioUmahOJxpKSA+tcJVKuj2CmPcKhUF4d1h8P/DKjkFNgpOqCG2PDVnqzDDAkMseHbYcYF L4S9XJFXyorOVUzX2zvmjXJNflqrqjK7L6sK87Vmn95WhhwZ1lv/9EqfwCp/UqTCad0yOOLLDlYa rN42dm3akjJLqD8zOJKq7AnqkFFdGYdrBxqFMr8paaCEJ9T+OjAjKKk+S6iRm2ixALWc7yyW6xl0 zDSSTiNMcqBKqKNw1rF567p74qBNuS9gpciffqk+Qv3LSyxUfsfdrvoOlGmvVn+l4D0w7XvU88W3 /QMAAP//AwBQSwMEFAAGAAgAAAAhAFwqPffcAAAACAEAAA8AAABkcnMvZG93bnJldi54bWxMT9FO wkAQfDfxHy5r4ptcQUO09EoMxKjhCZCEx6Nd2obeXr1baP17V1/0ZZLJzM7OZPPBteqCITaeDIxH CSikwpcNVQY+ti93j6AiWypt6wkNfGGEeX59ldm09D2t8bLhSkkIxdQaqJm7VOtY1OhsHPkOSbSj D86y0FDpMthewl2rJ0ky1c42JB9q2+GixuK0OTsDx7A9PfBk9f72uuj3vBp2n9VyZ8ztzbCcCTzP QDEO/HcBPxukP+RS7ODPVEbVGpA1/IuiPd1PhR7ElIDOM/1/QP4NAAD//wMAUEsBAi0AFAAGAAgA AAAhALaDOJL+AAAA4QEAABMAAAAAAAAAAAAAAAAAAAAAAFtDb250ZW50X1R5cGVzXS54bWxQSwEC LQAUAAYACAAAACEAOP0h/9YAAACUAQAACwAAAAAAAAAAAAAAAAAvAQAAX3JlbHMvLnJlbHNQSwEC LQAUAAYACAAAACEAOhIm/M0CAABABwAADgAAAAAAAAAAAAAAAAAuAgAAZHJzL2Uyb0RvYy54bWxQ SwECLQAUAAYACAAAACEAXCo999wAAAAIAQAADwAAAAAAAAAAAAAAAAAnBQAAZHJzL2Rvd25yZXYu eG1sUEsFBgAAAAAEAAQA8wAAADAGAAAAAA== " adj="-11796480,,5400" path="m9360,l,,,9r9360,l9360,xe" fillcolor="black" stroked="f">
              <v:stroke joinstyle="round"/>
              <v:formulas/>
              <v:path arrowok="t" o:connecttype="custom" o:connectlocs="5943600,0;0,0;0,5715;5943600,5715;5943600,0" o:connectangles="0,0,0,0,0" textboxrect="0,0,9360,10"/>
              <v:textbox>
                <w:txbxContent>
                  <w:p w14:paraId="285AB4D6" w14:textId="77777777" w:rsidR="0079012A" w:rsidRDefault="0079012A" w:rsidP="0079012A">
                    <w:pPr>
                      <w:jc w:val="center"/>
                    </w:pPr>
                  </w:p>
                </w:txbxContent>
              </v:textbox>
              <w10:anchorlock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0EC4F" w14:textId="77777777" w:rsidR="00FA717F" w:rsidRPr="00FA717F" w:rsidRDefault="00FA717F" w:rsidP="00FA717F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C9D6E" w14:textId="24C53061" w:rsidR="00BF36AA" w:rsidRDefault="00A732E3" w:rsidP="009D1015">
    <w:pPr>
      <w:pStyle w:val="Header"/>
    </w:pPr>
    <w:r>
      <w:fldChar w:fldCharType="begin"/>
    </w:r>
    <w:r>
      <w:instrText xml:space="preserve"> STYLEREF  "Heading 1,IBM_Heading1"  \* MERGEFORMAT </w:instrText>
    </w:r>
    <w:r>
      <w:fldChar w:fldCharType="separate"/>
    </w:r>
    <w:r w:rsidR="0048755C">
      <w:rPr>
        <w:b/>
        <w:bCs/>
        <w:noProof/>
        <w:lang w:val="en-GB"/>
      </w:rPr>
      <w:t>Error! No text of specified style in document.</w:t>
    </w:r>
    <w:r>
      <w:rPr>
        <w:noProof/>
      </w:rPr>
      <w:fldChar w:fldCharType="end"/>
    </w:r>
    <w:r w:rsidR="0079012A" w:rsidRPr="00880783">
      <w:rPr>
        <w:noProof/>
        <w:lang w:val="en-IN"/>
      </w:rPr>
      <mc:AlternateContent>
        <mc:Choice Requires="wps">
          <w:drawing>
            <wp:inline distT="0" distB="0" distL="0" distR="0" wp14:anchorId="7C730235" wp14:editId="6328A430">
              <wp:extent cx="5943600" cy="6350"/>
              <wp:effectExtent l="0" t="0" r="0" b="0"/>
              <wp:docPr id="16895570" name="Freeform: Shap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943600" cy="6350"/>
                      </a:xfrm>
                      <a:custGeom>
                        <a:avLst/>
                        <a:gdLst>
                          <a:gd name="T0" fmla="*/ 9360 w 9360"/>
                          <a:gd name="T1" fmla="*/ 0 h 10"/>
                          <a:gd name="T2" fmla="*/ 0 w 9360"/>
                          <a:gd name="T3" fmla="*/ 0 h 10"/>
                          <a:gd name="T4" fmla="*/ 0 w 9360"/>
                          <a:gd name="T5" fmla="*/ 9 h 10"/>
                          <a:gd name="T6" fmla="*/ 9360 w 9360"/>
                          <a:gd name="T7" fmla="*/ 9 h 10"/>
                          <a:gd name="T8" fmla="*/ 9360 w 9360"/>
                          <a:gd name="T9" fmla="*/ 0 h 1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9360" h="10">
                            <a:moveTo>
                              <a:pt x="9360" y="0"/>
                            </a:moveTo>
                            <a:lnTo>
                              <a:pt x="0" y="0"/>
                            </a:lnTo>
                            <a:lnTo>
                              <a:pt x="0" y="9"/>
                            </a:lnTo>
                            <a:lnTo>
                              <a:pt x="9360" y="9"/>
                            </a:lnTo>
                            <a:lnTo>
                              <a:pt x="936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8A1B8F" w14:textId="77777777" w:rsidR="0079012A" w:rsidRDefault="0079012A" w:rsidP="0079012A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 w14:anchorId="7C730235" id="_x0000_s1031" style="width:468pt;height: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9360,10" o:spt="1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5v4r7zQIAAEAHAAAOAAAAZHJzL2Uyb0RvYy54bWysVdtu3CAQfa/Uf0A8Vmps77VrxRtViVJV Si9Sth+AMV5btYECu3b69Z3Bl3jTjbSq6gcbmMOBOYMP1zdtXZGjMLZUMqHRVUiJkFxlpdwn9Mfu /v0HSqxjMmOVkiKhT8LSm+3bN9eNjsVMFarKhCFAIm3c6IQWzuk4CCwvRM3sldJCQjBXpmYOumYf ZIY1wF5XwSwMV0GjTKaN4sJaGL3rgnTr+fNccPctz61wpEoo7M35t/HvFN/B9prFe8N0UfJ+G+wf dlGzUsKiI9Udc4wcTPkXVV1yo6zK3RVXdaDyvOTC5wDZROGLbB4LpoXPBcSxepTJ/j9a/vX4qL8b 3LrVD4r/tKBI0GgbjxHsWMCQtPmiMqghOzjlk21zU+NMSIO0XtOnUVPROsJhcLlZzFchSM8htpov veQBi4e5/GDdJ6E8Dzs+WNdVJIOW1zMjktWw6A4o8rqC4rwLyAYoSeM/fQVHWDSBhaQg0VDjETE7 QZxnmZ9gzrEsThDnWZYTzObsXlZTxOtJraews0Twm12izmYCe1YHyrEfBGfFUAPeyr4I0CIMf+jQ l10ri+XGikBNdxGWACgAhRV7BQyqI3h+ERjERfDyIjBoiOD1RWDQCcGbKbjbe5+rAct4aRaGEjCL FOewWDOHEg1N0iQUjyMlBfhfJ1CtjmKnPMKhUl0c1h0O/zOgklNgp+iAGmLDV3uyDjMkMMSGb4cZ F7wQ9nJFXikruqpiur68Y94o1+Sntaoqs/uyqjBfa/bpbWXIkaHf+qdX+gRW+ZMiFU7rlsERbzvo NOjeNnZt2pIyAwtBChxJVfYEPmRUZ+Nw7UCjUOY3JQ1YeELtrwMzgpLqswSP3ESLBajlfGexXM+g Y6aRdBphkgNVQh2Fs47NW9fdEwdtyn0BK0X+9Ev1EfwvL9Go/I67XfUdsGmvVn+l4D0w7XvU88W3 /QMAAP//AwBQSwMEFAAGAAgAAAAhAFwqPffcAAAACAEAAA8AAABkcnMvZG93bnJldi54bWxMT9FO wkAQfDfxHy5r4ptcQUO09EoMxKjhCZCEx6Nd2obeXr1baP17V1/0ZZLJzM7OZPPBteqCITaeDIxH CSikwpcNVQY+ti93j6AiWypt6wkNfGGEeX59ldm09D2t8bLhSkkIxdQaqJm7VOtY1OhsHPkOSbSj D86y0FDpMthewl2rJ0ky1c42JB9q2+GixuK0OTsDx7A9PfBk9f72uuj3vBp2n9VyZ8ztzbCcCTzP QDEO/HcBPxukP+RS7ODPVEbVGpA1/IuiPd1PhR7ElIDOM/1/QP4NAAD//wMAUEsBAi0AFAAGAAgA AAAhALaDOJL+AAAA4QEAABMAAAAAAAAAAAAAAAAAAAAAAFtDb250ZW50X1R5cGVzXS54bWxQSwEC LQAUAAYACAAAACEAOP0h/9YAAACUAQAACwAAAAAAAAAAAAAAAAAvAQAAX3JlbHMvLnJlbHNQSwEC LQAUAAYACAAAACEAOb+K+80CAABABwAADgAAAAAAAAAAAAAAAAAuAgAAZHJzL2Uyb0RvYy54bWxQ SwECLQAUAAYACAAAACEAXCo999wAAAAIAQAADwAAAAAAAAAAAAAAAAAnBQAAZHJzL2Rvd25yZXYu eG1sUEsFBgAAAAAEAAQA8wAAADAGAAAAAA== " adj="-11796480,,5400" path="m9360,l,,,9r9360,l9360,xe" fillcolor="black" stroked="f">
              <v:stroke joinstyle="round"/>
              <v:formulas/>
              <v:path arrowok="t" o:connecttype="custom" o:connectlocs="5943600,0;0,0;0,5715;5943600,5715;5943600,0" o:connectangles="0,0,0,0,0" textboxrect="0,0,9360,10"/>
              <v:textbox>
                <w:txbxContent>
                  <w:p w14:paraId="1C8A1B8F" w14:textId="77777777" w:rsidR="0079012A" w:rsidRDefault="0079012A" w:rsidP="0079012A">
                    <w:pPr>
                      <w:jc w:val="center"/>
                    </w:pPr>
                  </w:p>
                </w:txbxContent>
              </v:textbox>
              <w10:anchorlock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2C3DC" w14:textId="3388EA8F" w:rsidR="00834686" w:rsidRPr="0092132F" w:rsidRDefault="00BF5C31" w:rsidP="0079012A">
    <w:pPr>
      <w:pStyle w:val="Header"/>
    </w:pPr>
    <w:r w:rsidRPr="0092132F">
      <w:rPr>
        <w:color w:val="000000" w:themeColor="text1"/>
      </w:rPr>
      <w:tab/>
    </w:r>
    <w:r w:rsidRPr="0092132F">
      <w:rPr>
        <w:color w:val="000000" w:themeColor="text1"/>
      </w:rPr>
      <w:tab/>
    </w:r>
    <w:r w:rsidR="00744733" w:rsidRPr="0092132F">
      <w:rPr>
        <w:color w:val="000000" w:themeColor="text1"/>
      </w:rPr>
      <w:fldChar w:fldCharType="begin"/>
    </w:r>
    <w:r w:rsidR="00744733" w:rsidRPr="0092132F">
      <w:rPr>
        <w:color w:val="000000" w:themeColor="text1"/>
      </w:rPr>
      <w:instrText xml:space="preserve"> STYLEREF  "Heading 1,IBM_Heading1"  \* MERGEFORMAT </w:instrText>
    </w:r>
    <w:r w:rsidR="00744733" w:rsidRPr="0092132F">
      <w:rPr>
        <w:color w:val="000000" w:themeColor="text1"/>
      </w:rPr>
      <w:fldChar w:fldCharType="separate"/>
    </w:r>
    <w:r w:rsidR="001959AD">
      <w:rPr>
        <w:noProof/>
        <w:color w:val="000000" w:themeColor="text1"/>
      </w:rPr>
      <w:t>&lt;Heading 1&gt;</w:t>
    </w:r>
    <w:r w:rsidR="00744733" w:rsidRPr="0092132F">
      <w:rPr>
        <w:color w:val="000000" w:themeColor="text1"/>
      </w:rPr>
      <w:fldChar w:fldCharType="end"/>
    </w:r>
    <w:r w:rsidR="0079012A" w:rsidRPr="0092132F">
      <w:rPr>
        <w:noProof/>
        <w:lang w:val="en-IN"/>
      </w:rPr>
      <mc:AlternateContent>
        <mc:Choice Requires="wps">
          <w:drawing>
            <wp:inline distT="0" distB="0" distL="0" distR="0" wp14:anchorId="292FA5B9" wp14:editId="23F56D58">
              <wp:extent cx="5943600" cy="6350"/>
              <wp:effectExtent l="0" t="0" r="0" b="0"/>
              <wp:docPr id="961992474" name="Freeform: Shap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943600" cy="6350"/>
                      </a:xfrm>
                      <a:custGeom>
                        <a:avLst/>
                        <a:gdLst>
                          <a:gd name="T0" fmla="*/ 9360 w 9360"/>
                          <a:gd name="T1" fmla="*/ 0 h 10"/>
                          <a:gd name="T2" fmla="*/ 0 w 9360"/>
                          <a:gd name="T3" fmla="*/ 0 h 10"/>
                          <a:gd name="T4" fmla="*/ 0 w 9360"/>
                          <a:gd name="T5" fmla="*/ 9 h 10"/>
                          <a:gd name="T6" fmla="*/ 9360 w 9360"/>
                          <a:gd name="T7" fmla="*/ 9 h 10"/>
                          <a:gd name="T8" fmla="*/ 9360 w 9360"/>
                          <a:gd name="T9" fmla="*/ 0 h 1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9360" h="10">
                            <a:moveTo>
                              <a:pt x="9360" y="0"/>
                            </a:moveTo>
                            <a:lnTo>
                              <a:pt x="0" y="0"/>
                            </a:lnTo>
                            <a:lnTo>
                              <a:pt x="0" y="9"/>
                            </a:lnTo>
                            <a:lnTo>
                              <a:pt x="9360" y="9"/>
                            </a:lnTo>
                            <a:lnTo>
                              <a:pt x="936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84E33A" w14:textId="77777777" w:rsidR="0079012A" w:rsidRDefault="0079012A" w:rsidP="0079012A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 w14:anchorId="292FA5B9" id="_x0000_s1032" style="width:468pt;height: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9360,10" o:spt="1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YauQVzQIAAEAHAAAOAAAAZHJzL2Uyb0RvYy54bWysVdtu3CAQfa/Uf0A8Vmps77VrxRtViVJV Si9Sth+AMV5btYECu3b69Z3Bl3jTjbSq6gcbmMOBOYMP1zdtXZGjMLZUMqHRVUiJkFxlpdwn9Mfu /v0HSqxjMmOVkiKhT8LSm+3bN9eNjsVMFarKhCFAIm3c6IQWzuk4CCwvRM3sldJCQjBXpmYOumYf ZIY1wF5XwSwMV0GjTKaN4sJaGL3rgnTr+fNccPctz61wpEoo7M35t/HvFN/B9prFe8N0UfJ+G+wf dlGzUsKiI9Udc4wcTPkXVV1yo6zK3RVXdaDyvOTC5wDZROGLbB4LpoXPBcSxepTJ/j9a/vX4qL8b 3LrVD4r/tKBI0GgbjxHsWMCQtPmiMqghOzjlk21zU+NMSIO0XtOnUVPROsJhcLlZzFchSM8htpov veQBi4e5/GDdJ6E8Dzs+WNdVJIOW1zMjktWw6A4o8rqC4rwLyAYoSeM/fQVHWDSBhaQg0VDjETE7 QZxnmZ9gzrEsThDnWZYTzObsXlZTxOtJraews0Twm12izmYCe1YHyrEfBGfFUAPeyr4I0CIMf+jQ l10ri+XGikBNdxGWACgAhRV7BQyqI3h+ERjERfDyIjBoiOD1RWDQCcGbKbjbe5+rAct4aRaGEjCL FOewWDOHEg1N0iQUjyMlBfhfJ1CtjmKnPMKhUl0c1h0O/zOgklNgp+iAGmLDV3uyDjMkMMSGb4cZ F7wQ9nJFXikruqpiur68Y94o1+Sntaoqs/uyqjBfa/bpbWXIkaHf+qdX+gRW+ZMiFU7rlsERbzvo NOjeNnZt2pIyA9dAChxJVfYEPmRUZ+Nw7UCjUOY3JQ1YeELtrwMzgpLqswSP3ESLBajlfGexXM+g Y6aRdBphkgNVQh2Fs47NW9fdEwdtyn0BK0X+9Ev1EfwvL9Go/I67XfUdsGmvVn+l4D0w7XvU88W3 /QMAAP//AwBQSwMEFAAGAAgAAAAhAFwqPffcAAAACAEAAA8AAABkcnMvZG93bnJldi54bWxMT9FO wkAQfDfxHy5r4ptcQUO09EoMxKjhCZCEx6Nd2obeXr1baP17V1/0ZZLJzM7OZPPBteqCITaeDIxH CSikwpcNVQY+ti93j6AiWypt6wkNfGGEeX59ldm09D2t8bLhSkkIxdQaqJm7VOtY1OhsHPkOSbSj D86y0FDpMthewl2rJ0ky1c42JB9q2+GixuK0OTsDx7A9PfBk9f72uuj3vBp2n9VyZ8ztzbCcCTzP QDEO/HcBPxukP+RS7ODPVEbVGpA1/IuiPd1PhR7ElIDOM/1/QP4NAAD//wMAUEsBAi0AFAAGAAgA AAAhALaDOJL+AAAA4QEAABMAAAAAAAAAAAAAAAAAAAAAAFtDb250ZW50X1R5cGVzXS54bWxQSwEC LQAUAAYACAAAACEAOP0h/9YAAACUAQAACwAAAAAAAAAAAAAAAAAvAQAAX3JlbHMvLnJlbHNQSwEC LQAUAAYACAAAACEAmGrkFc0CAABABwAADgAAAAAAAAAAAAAAAAAuAgAAZHJzL2Uyb0RvYy54bWxQ SwECLQAUAAYACAAAACEAXCo999wAAAAIAQAADwAAAAAAAAAAAAAAAAAnBQAAZHJzL2Rvd25yZXYu eG1sUEsFBgAAAAAEAAQA8wAAADAGAAAAAA== " adj="-11796480,,5400" path="m9360,l,,,9r9360,l9360,xe" fillcolor="black" stroked="f">
              <v:stroke joinstyle="round"/>
              <v:formulas/>
              <v:path arrowok="t" o:connecttype="custom" o:connectlocs="5943600,0;0,0;0,5715;5943600,5715;5943600,0" o:connectangles="0,0,0,0,0" textboxrect="0,0,9360,10"/>
              <v:textbox>
                <w:txbxContent>
                  <w:p w14:paraId="0C84E33A" w14:textId="77777777" w:rsidR="0079012A" w:rsidRDefault="0079012A" w:rsidP="0079012A">
                    <w:pPr>
                      <w:jc w:val="center"/>
                    </w:pPr>
                  </w:p>
                </w:txbxContent>
              </v:textbox>
              <w10:anchorlock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B18E7" w14:textId="77777777" w:rsidR="00BF36AA" w:rsidRDefault="00BF36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56" type="#_x0000_t75" style="width:13.7pt;height:13.7pt;visibility:visible;mso-wrap-style:square" o:bullet="t">
        <v:imagedata r:id="rId1" o:title=""/>
      </v:shape>
    </w:pict>
  </w:numPicBullet>
  <w:numPicBullet w:numPicBulletId="1">
    <w:pict>
      <v:shape id="_x0000_i1357" type="#_x0000_t75" style="width:14.55pt;height:14.55pt;visibility:visible;mso-wrap-style:square" o:bullet="t">
        <v:imagedata r:id="rId2" o:title=""/>
      </v:shape>
    </w:pict>
  </w:numPicBullet>
  <w:numPicBullet w:numPicBulletId="2">
    <w:pict>
      <v:shape id="_x0000_i1358" type="#_x0000_t75" style="width:14.55pt;height:13.7pt;visibility:visible;mso-wrap-style:square" o:bullet="t">
        <v:imagedata r:id="rId3" o:title=""/>
      </v:shape>
    </w:pict>
  </w:numPicBullet>
  <w:abstractNum w:abstractNumId="0" w15:restartNumberingAfterBreak="0">
    <w:nsid w:val="02133A0B"/>
    <w:multiLevelType w:val="multilevel"/>
    <w:tmpl w:val="05D06C82"/>
    <w:lvl w:ilvl="0">
      <w:start w:val="5"/>
      <w:numFmt w:val="decimal"/>
      <w:lvlText w:val="%1"/>
      <w:lvlJc w:val="left"/>
      <w:pPr>
        <w:ind w:left="1439" w:hanging="61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39" w:hanging="612"/>
      </w:pPr>
      <w:rPr>
        <w:rFonts w:hint="default"/>
        <w:lang w:val="en-US" w:eastAsia="en-US" w:bidi="ar-SA"/>
      </w:rPr>
    </w:lvl>
    <w:lvl w:ilvl="2">
      <w:start w:val="2"/>
      <w:numFmt w:val="decimal"/>
      <w:lvlText w:val="%1.%2.%3"/>
      <w:lvlJc w:val="left"/>
      <w:pPr>
        <w:ind w:left="1439" w:hanging="612"/>
      </w:pPr>
      <w:rPr>
        <w:rFonts w:ascii="Arial" w:eastAsia="Arial" w:hAnsi="Arial" w:cs="Arial" w:hint="default"/>
        <w:b w:val="0"/>
        <w:bCs w:val="0"/>
        <w:i w:val="0"/>
        <w:iCs w:val="0"/>
        <w:color w:val="011F3C"/>
        <w:spacing w:val="-1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955" w:hanging="61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94" w:hanging="61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33" w:hanging="61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71" w:hanging="61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10" w:hanging="61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49" w:hanging="612"/>
      </w:pPr>
      <w:rPr>
        <w:rFonts w:hint="default"/>
        <w:lang w:val="en-US" w:eastAsia="en-US" w:bidi="ar-SA"/>
      </w:rPr>
    </w:lvl>
  </w:abstractNum>
  <w:abstractNum w:abstractNumId="1" w15:restartNumberingAfterBreak="0">
    <w:nsid w:val="046676FB"/>
    <w:multiLevelType w:val="hybridMultilevel"/>
    <w:tmpl w:val="75F4A8E2"/>
    <w:lvl w:ilvl="0" w:tplc="525C1F5A">
      <w:start w:val="1"/>
      <w:numFmt w:val="lowerLetter"/>
      <w:pStyle w:val="SubOrderedList"/>
      <w:lvlText w:val="%1."/>
      <w:lvlJc w:val="left"/>
      <w:pPr>
        <w:ind w:left="2097" w:hanging="360"/>
      </w:pPr>
    </w:lvl>
    <w:lvl w:ilvl="1" w:tplc="40090019" w:tentative="1">
      <w:start w:val="1"/>
      <w:numFmt w:val="lowerLetter"/>
      <w:lvlText w:val="%2."/>
      <w:lvlJc w:val="left"/>
      <w:pPr>
        <w:ind w:left="2817" w:hanging="360"/>
      </w:pPr>
    </w:lvl>
    <w:lvl w:ilvl="2" w:tplc="4009001B" w:tentative="1">
      <w:start w:val="1"/>
      <w:numFmt w:val="lowerRoman"/>
      <w:lvlText w:val="%3."/>
      <w:lvlJc w:val="right"/>
      <w:pPr>
        <w:ind w:left="3537" w:hanging="180"/>
      </w:pPr>
    </w:lvl>
    <w:lvl w:ilvl="3" w:tplc="4009000F" w:tentative="1">
      <w:start w:val="1"/>
      <w:numFmt w:val="decimal"/>
      <w:lvlText w:val="%4."/>
      <w:lvlJc w:val="left"/>
      <w:pPr>
        <w:ind w:left="4257" w:hanging="360"/>
      </w:pPr>
    </w:lvl>
    <w:lvl w:ilvl="4" w:tplc="40090019" w:tentative="1">
      <w:start w:val="1"/>
      <w:numFmt w:val="lowerLetter"/>
      <w:lvlText w:val="%5."/>
      <w:lvlJc w:val="left"/>
      <w:pPr>
        <w:ind w:left="4977" w:hanging="360"/>
      </w:pPr>
    </w:lvl>
    <w:lvl w:ilvl="5" w:tplc="4009001B" w:tentative="1">
      <w:start w:val="1"/>
      <w:numFmt w:val="lowerRoman"/>
      <w:lvlText w:val="%6."/>
      <w:lvlJc w:val="right"/>
      <w:pPr>
        <w:ind w:left="5697" w:hanging="180"/>
      </w:pPr>
    </w:lvl>
    <w:lvl w:ilvl="6" w:tplc="4009000F" w:tentative="1">
      <w:start w:val="1"/>
      <w:numFmt w:val="decimal"/>
      <w:lvlText w:val="%7."/>
      <w:lvlJc w:val="left"/>
      <w:pPr>
        <w:ind w:left="6417" w:hanging="360"/>
      </w:pPr>
    </w:lvl>
    <w:lvl w:ilvl="7" w:tplc="40090019" w:tentative="1">
      <w:start w:val="1"/>
      <w:numFmt w:val="lowerLetter"/>
      <w:lvlText w:val="%8."/>
      <w:lvlJc w:val="left"/>
      <w:pPr>
        <w:ind w:left="7137" w:hanging="360"/>
      </w:pPr>
    </w:lvl>
    <w:lvl w:ilvl="8" w:tplc="4009001B" w:tentative="1">
      <w:start w:val="1"/>
      <w:numFmt w:val="lowerRoman"/>
      <w:lvlText w:val="%9."/>
      <w:lvlJc w:val="right"/>
      <w:pPr>
        <w:ind w:left="7857" w:hanging="180"/>
      </w:pPr>
    </w:lvl>
  </w:abstractNum>
  <w:abstractNum w:abstractNumId="2" w15:restartNumberingAfterBreak="0">
    <w:nsid w:val="0C293723"/>
    <w:multiLevelType w:val="hybridMultilevel"/>
    <w:tmpl w:val="896EC528"/>
    <w:lvl w:ilvl="0" w:tplc="A5C02D76">
      <w:start w:val="1"/>
      <w:numFmt w:val="bullet"/>
      <w:pStyle w:val="ListParagraphIBMBulleted"/>
      <w:lvlText w:val=""/>
      <w:lvlJc w:val="left"/>
      <w:pPr>
        <w:ind w:left="838" w:hanging="360"/>
      </w:pPr>
      <w:rPr>
        <w:rFonts w:ascii="Symbol" w:hAnsi="Symbol" w:hint="default"/>
        <w:spacing w:val="0"/>
        <w:w w:val="99"/>
        <w:lang w:val="en-US" w:eastAsia="en-US" w:bidi="ar-SA"/>
      </w:rPr>
    </w:lvl>
    <w:lvl w:ilvl="1" w:tplc="37DE8D44">
      <w:numFmt w:val="bullet"/>
      <w:lvlText w:val="•"/>
      <w:lvlJc w:val="left"/>
      <w:pPr>
        <w:ind w:left="1738" w:hanging="360"/>
      </w:pPr>
      <w:rPr>
        <w:rFonts w:hint="default"/>
        <w:lang w:val="en-US" w:eastAsia="en-US" w:bidi="ar-SA"/>
      </w:rPr>
    </w:lvl>
    <w:lvl w:ilvl="2" w:tplc="5302EB74">
      <w:numFmt w:val="bullet"/>
      <w:lvlText w:val="•"/>
      <w:lvlJc w:val="left"/>
      <w:pPr>
        <w:ind w:left="2637" w:hanging="360"/>
      </w:pPr>
      <w:rPr>
        <w:rFonts w:hint="default"/>
        <w:lang w:val="en-US" w:eastAsia="en-US" w:bidi="ar-SA"/>
      </w:rPr>
    </w:lvl>
    <w:lvl w:ilvl="3" w:tplc="635085EA">
      <w:numFmt w:val="bullet"/>
      <w:lvlText w:val="•"/>
      <w:lvlJc w:val="left"/>
      <w:pPr>
        <w:ind w:left="3535" w:hanging="360"/>
      </w:pPr>
      <w:rPr>
        <w:rFonts w:hint="default"/>
        <w:lang w:val="en-US" w:eastAsia="en-US" w:bidi="ar-SA"/>
      </w:rPr>
    </w:lvl>
    <w:lvl w:ilvl="4" w:tplc="00225C8C">
      <w:numFmt w:val="bullet"/>
      <w:lvlText w:val="•"/>
      <w:lvlJc w:val="left"/>
      <w:pPr>
        <w:ind w:left="4434" w:hanging="360"/>
      </w:pPr>
      <w:rPr>
        <w:rFonts w:hint="default"/>
        <w:lang w:val="en-US" w:eastAsia="en-US" w:bidi="ar-SA"/>
      </w:rPr>
    </w:lvl>
    <w:lvl w:ilvl="5" w:tplc="002AA2C6">
      <w:numFmt w:val="bullet"/>
      <w:lvlText w:val="•"/>
      <w:lvlJc w:val="left"/>
      <w:pPr>
        <w:ind w:left="5333" w:hanging="360"/>
      </w:pPr>
      <w:rPr>
        <w:rFonts w:hint="default"/>
        <w:lang w:val="en-US" w:eastAsia="en-US" w:bidi="ar-SA"/>
      </w:rPr>
    </w:lvl>
    <w:lvl w:ilvl="6" w:tplc="36D85A52">
      <w:numFmt w:val="bullet"/>
      <w:lvlText w:val="•"/>
      <w:lvlJc w:val="left"/>
      <w:pPr>
        <w:ind w:left="6231" w:hanging="360"/>
      </w:pPr>
      <w:rPr>
        <w:rFonts w:hint="default"/>
        <w:lang w:val="en-US" w:eastAsia="en-US" w:bidi="ar-SA"/>
      </w:rPr>
    </w:lvl>
    <w:lvl w:ilvl="7" w:tplc="584A75B0">
      <w:numFmt w:val="bullet"/>
      <w:lvlText w:val="•"/>
      <w:lvlJc w:val="left"/>
      <w:pPr>
        <w:ind w:left="7130" w:hanging="360"/>
      </w:pPr>
      <w:rPr>
        <w:rFonts w:hint="default"/>
        <w:lang w:val="en-US" w:eastAsia="en-US" w:bidi="ar-SA"/>
      </w:rPr>
    </w:lvl>
    <w:lvl w:ilvl="8" w:tplc="47005B8E">
      <w:numFmt w:val="bullet"/>
      <w:lvlText w:val="•"/>
      <w:lvlJc w:val="left"/>
      <w:pPr>
        <w:ind w:left="802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CBC3CEF"/>
    <w:multiLevelType w:val="hybridMultilevel"/>
    <w:tmpl w:val="C57235F2"/>
    <w:lvl w:ilvl="0" w:tplc="E3EEDBD0">
      <w:numFmt w:val="bullet"/>
      <w:lvlText w:val=""/>
      <w:lvlJc w:val="left"/>
      <w:pPr>
        <w:ind w:left="838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011F3C"/>
        <w:spacing w:val="0"/>
        <w:w w:val="100"/>
        <w:sz w:val="22"/>
        <w:szCs w:val="22"/>
        <w:lang w:val="en-US" w:eastAsia="en-US" w:bidi="ar-SA"/>
      </w:rPr>
    </w:lvl>
    <w:lvl w:ilvl="1" w:tplc="7504AF74">
      <w:numFmt w:val="bullet"/>
      <w:lvlText w:val="•"/>
      <w:lvlJc w:val="left"/>
      <w:pPr>
        <w:ind w:left="1738" w:hanging="361"/>
      </w:pPr>
      <w:rPr>
        <w:rFonts w:hint="default"/>
        <w:lang w:val="en-US" w:eastAsia="en-US" w:bidi="ar-SA"/>
      </w:rPr>
    </w:lvl>
    <w:lvl w:ilvl="2" w:tplc="82D24690">
      <w:numFmt w:val="bullet"/>
      <w:lvlText w:val="•"/>
      <w:lvlJc w:val="left"/>
      <w:pPr>
        <w:ind w:left="2637" w:hanging="361"/>
      </w:pPr>
      <w:rPr>
        <w:rFonts w:hint="default"/>
        <w:lang w:val="en-US" w:eastAsia="en-US" w:bidi="ar-SA"/>
      </w:rPr>
    </w:lvl>
    <w:lvl w:ilvl="3" w:tplc="823478C6">
      <w:numFmt w:val="bullet"/>
      <w:lvlText w:val="•"/>
      <w:lvlJc w:val="left"/>
      <w:pPr>
        <w:ind w:left="3535" w:hanging="361"/>
      </w:pPr>
      <w:rPr>
        <w:rFonts w:hint="default"/>
        <w:lang w:val="en-US" w:eastAsia="en-US" w:bidi="ar-SA"/>
      </w:rPr>
    </w:lvl>
    <w:lvl w:ilvl="4" w:tplc="B91CD890">
      <w:numFmt w:val="bullet"/>
      <w:lvlText w:val="•"/>
      <w:lvlJc w:val="left"/>
      <w:pPr>
        <w:ind w:left="4434" w:hanging="361"/>
      </w:pPr>
      <w:rPr>
        <w:rFonts w:hint="default"/>
        <w:lang w:val="en-US" w:eastAsia="en-US" w:bidi="ar-SA"/>
      </w:rPr>
    </w:lvl>
    <w:lvl w:ilvl="5" w:tplc="8CAACE24">
      <w:numFmt w:val="bullet"/>
      <w:lvlText w:val="•"/>
      <w:lvlJc w:val="left"/>
      <w:pPr>
        <w:ind w:left="5333" w:hanging="361"/>
      </w:pPr>
      <w:rPr>
        <w:rFonts w:hint="default"/>
        <w:lang w:val="en-US" w:eastAsia="en-US" w:bidi="ar-SA"/>
      </w:rPr>
    </w:lvl>
    <w:lvl w:ilvl="6" w:tplc="DBA6E868">
      <w:numFmt w:val="bullet"/>
      <w:lvlText w:val="•"/>
      <w:lvlJc w:val="left"/>
      <w:pPr>
        <w:ind w:left="6231" w:hanging="361"/>
      </w:pPr>
      <w:rPr>
        <w:rFonts w:hint="default"/>
        <w:lang w:val="en-US" w:eastAsia="en-US" w:bidi="ar-SA"/>
      </w:rPr>
    </w:lvl>
    <w:lvl w:ilvl="7" w:tplc="A310201E">
      <w:numFmt w:val="bullet"/>
      <w:lvlText w:val="•"/>
      <w:lvlJc w:val="left"/>
      <w:pPr>
        <w:ind w:left="7130" w:hanging="361"/>
      </w:pPr>
      <w:rPr>
        <w:rFonts w:hint="default"/>
        <w:lang w:val="en-US" w:eastAsia="en-US" w:bidi="ar-SA"/>
      </w:rPr>
    </w:lvl>
    <w:lvl w:ilvl="8" w:tplc="9328CFB4">
      <w:numFmt w:val="bullet"/>
      <w:lvlText w:val="•"/>
      <w:lvlJc w:val="left"/>
      <w:pPr>
        <w:ind w:left="8029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13F020EF"/>
    <w:multiLevelType w:val="hybridMultilevel"/>
    <w:tmpl w:val="567C6062"/>
    <w:lvl w:ilvl="0" w:tplc="14F43A06">
      <w:start w:val="1"/>
      <w:numFmt w:val="decimal"/>
      <w:lvlText w:val="%1."/>
      <w:lvlJc w:val="left"/>
      <w:pPr>
        <w:ind w:left="838" w:hanging="361"/>
      </w:pPr>
      <w:rPr>
        <w:rFonts w:hint="default"/>
        <w:spacing w:val="0"/>
        <w:w w:val="100"/>
        <w:lang w:val="en-US" w:eastAsia="en-US" w:bidi="ar-SA"/>
      </w:rPr>
    </w:lvl>
    <w:lvl w:ilvl="1" w:tplc="75722F58">
      <w:numFmt w:val="bullet"/>
      <w:lvlText w:val="•"/>
      <w:lvlJc w:val="left"/>
      <w:pPr>
        <w:ind w:left="1738" w:hanging="361"/>
      </w:pPr>
      <w:rPr>
        <w:rFonts w:hint="default"/>
        <w:lang w:val="en-US" w:eastAsia="en-US" w:bidi="ar-SA"/>
      </w:rPr>
    </w:lvl>
    <w:lvl w:ilvl="2" w:tplc="BFE657E8">
      <w:numFmt w:val="bullet"/>
      <w:lvlText w:val="•"/>
      <w:lvlJc w:val="left"/>
      <w:pPr>
        <w:ind w:left="2637" w:hanging="361"/>
      </w:pPr>
      <w:rPr>
        <w:rFonts w:hint="default"/>
        <w:lang w:val="en-US" w:eastAsia="en-US" w:bidi="ar-SA"/>
      </w:rPr>
    </w:lvl>
    <w:lvl w:ilvl="3" w:tplc="BC9E87F2">
      <w:numFmt w:val="bullet"/>
      <w:lvlText w:val="•"/>
      <w:lvlJc w:val="left"/>
      <w:pPr>
        <w:ind w:left="3535" w:hanging="361"/>
      </w:pPr>
      <w:rPr>
        <w:rFonts w:hint="default"/>
        <w:lang w:val="en-US" w:eastAsia="en-US" w:bidi="ar-SA"/>
      </w:rPr>
    </w:lvl>
    <w:lvl w:ilvl="4" w:tplc="C25CEBD0">
      <w:numFmt w:val="bullet"/>
      <w:lvlText w:val="•"/>
      <w:lvlJc w:val="left"/>
      <w:pPr>
        <w:ind w:left="4434" w:hanging="361"/>
      </w:pPr>
      <w:rPr>
        <w:rFonts w:hint="default"/>
        <w:lang w:val="en-US" w:eastAsia="en-US" w:bidi="ar-SA"/>
      </w:rPr>
    </w:lvl>
    <w:lvl w:ilvl="5" w:tplc="2C309238">
      <w:numFmt w:val="bullet"/>
      <w:lvlText w:val="•"/>
      <w:lvlJc w:val="left"/>
      <w:pPr>
        <w:ind w:left="5333" w:hanging="361"/>
      </w:pPr>
      <w:rPr>
        <w:rFonts w:hint="default"/>
        <w:lang w:val="en-US" w:eastAsia="en-US" w:bidi="ar-SA"/>
      </w:rPr>
    </w:lvl>
    <w:lvl w:ilvl="6" w:tplc="094E79D4">
      <w:numFmt w:val="bullet"/>
      <w:lvlText w:val="•"/>
      <w:lvlJc w:val="left"/>
      <w:pPr>
        <w:ind w:left="6231" w:hanging="361"/>
      </w:pPr>
      <w:rPr>
        <w:rFonts w:hint="default"/>
        <w:lang w:val="en-US" w:eastAsia="en-US" w:bidi="ar-SA"/>
      </w:rPr>
    </w:lvl>
    <w:lvl w:ilvl="7" w:tplc="5996470C">
      <w:numFmt w:val="bullet"/>
      <w:lvlText w:val="•"/>
      <w:lvlJc w:val="left"/>
      <w:pPr>
        <w:ind w:left="7130" w:hanging="361"/>
      </w:pPr>
      <w:rPr>
        <w:rFonts w:hint="default"/>
        <w:lang w:val="en-US" w:eastAsia="en-US" w:bidi="ar-SA"/>
      </w:rPr>
    </w:lvl>
    <w:lvl w:ilvl="8" w:tplc="20360988">
      <w:numFmt w:val="bullet"/>
      <w:lvlText w:val="•"/>
      <w:lvlJc w:val="left"/>
      <w:pPr>
        <w:ind w:left="8029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210916B1"/>
    <w:multiLevelType w:val="hybridMultilevel"/>
    <w:tmpl w:val="5D38A30C"/>
    <w:lvl w:ilvl="0" w:tplc="B1DA6DB8">
      <w:numFmt w:val="bullet"/>
      <w:lvlText w:val=""/>
      <w:lvlJc w:val="left"/>
      <w:pPr>
        <w:ind w:left="898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011F3C"/>
        <w:spacing w:val="0"/>
        <w:w w:val="100"/>
        <w:sz w:val="22"/>
        <w:szCs w:val="22"/>
        <w:lang w:val="en-US" w:eastAsia="en-US" w:bidi="ar-SA"/>
      </w:rPr>
    </w:lvl>
    <w:lvl w:ilvl="1" w:tplc="8640D4CE">
      <w:numFmt w:val="bullet"/>
      <w:lvlText w:val="•"/>
      <w:lvlJc w:val="left"/>
      <w:pPr>
        <w:ind w:left="1792" w:hanging="361"/>
      </w:pPr>
      <w:rPr>
        <w:rFonts w:hint="default"/>
        <w:lang w:val="en-US" w:eastAsia="en-US" w:bidi="ar-SA"/>
      </w:rPr>
    </w:lvl>
    <w:lvl w:ilvl="2" w:tplc="8DF20632">
      <w:numFmt w:val="bullet"/>
      <w:lvlText w:val="•"/>
      <w:lvlJc w:val="left"/>
      <w:pPr>
        <w:ind w:left="2685" w:hanging="361"/>
      </w:pPr>
      <w:rPr>
        <w:rFonts w:hint="default"/>
        <w:lang w:val="en-US" w:eastAsia="en-US" w:bidi="ar-SA"/>
      </w:rPr>
    </w:lvl>
    <w:lvl w:ilvl="3" w:tplc="2624AF48">
      <w:numFmt w:val="bullet"/>
      <w:lvlText w:val="•"/>
      <w:lvlJc w:val="left"/>
      <w:pPr>
        <w:ind w:left="3577" w:hanging="361"/>
      </w:pPr>
      <w:rPr>
        <w:rFonts w:hint="default"/>
        <w:lang w:val="en-US" w:eastAsia="en-US" w:bidi="ar-SA"/>
      </w:rPr>
    </w:lvl>
    <w:lvl w:ilvl="4" w:tplc="C9FEB41E">
      <w:numFmt w:val="bullet"/>
      <w:lvlText w:val="•"/>
      <w:lvlJc w:val="left"/>
      <w:pPr>
        <w:ind w:left="4470" w:hanging="361"/>
      </w:pPr>
      <w:rPr>
        <w:rFonts w:hint="default"/>
        <w:lang w:val="en-US" w:eastAsia="en-US" w:bidi="ar-SA"/>
      </w:rPr>
    </w:lvl>
    <w:lvl w:ilvl="5" w:tplc="86F6024C">
      <w:numFmt w:val="bullet"/>
      <w:lvlText w:val="•"/>
      <w:lvlJc w:val="left"/>
      <w:pPr>
        <w:ind w:left="5363" w:hanging="361"/>
      </w:pPr>
      <w:rPr>
        <w:rFonts w:hint="default"/>
        <w:lang w:val="en-US" w:eastAsia="en-US" w:bidi="ar-SA"/>
      </w:rPr>
    </w:lvl>
    <w:lvl w:ilvl="6" w:tplc="5546EC40">
      <w:numFmt w:val="bullet"/>
      <w:lvlText w:val="•"/>
      <w:lvlJc w:val="left"/>
      <w:pPr>
        <w:ind w:left="6255" w:hanging="361"/>
      </w:pPr>
      <w:rPr>
        <w:rFonts w:hint="default"/>
        <w:lang w:val="en-US" w:eastAsia="en-US" w:bidi="ar-SA"/>
      </w:rPr>
    </w:lvl>
    <w:lvl w:ilvl="7" w:tplc="F7DA01AE">
      <w:numFmt w:val="bullet"/>
      <w:lvlText w:val="•"/>
      <w:lvlJc w:val="left"/>
      <w:pPr>
        <w:ind w:left="7148" w:hanging="361"/>
      </w:pPr>
      <w:rPr>
        <w:rFonts w:hint="default"/>
        <w:lang w:val="en-US" w:eastAsia="en-US" w:bidi="ar-SA"/>
      </w:rPr>
    </w:lvl>
    <w:lvl w:ilvl="8" w:tplc="ECAE7B5E">
      <w:numFmt w:val="bullet"/>
      <w:lvlText w:val="•"/>
      <w:lvlJc w:val="left"/>
      <w:pPr>
        <w:ind w:left="8041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22FD0E37"/>
    <w:multiLevelType w:val="hybridMultilevel"/>
    <w:tmpl w:val="2A207676"/>
    <w:lvl w:ilvl="0" w:tplc="30C2D79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8527BA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5EE307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94AC7D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240B1A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A3E909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434AF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22A1CB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DD0A1C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2401701E"/>
    <w:multiLevelType w:val="hybridMultilevel"/>
    <w:tmpl w:val="82C66E30"/>
    <w:lvl w:ilvl="0" w:tplc="8EE6A834">
      <w:numFmt w:val="bullet"/>
      <w:lvlText w:val=""/>
      <w:lvlJc w:val="left"/>
      <w:pPr>
        <w:ind w:left="838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E97AB29E">
      <w:numFmt w:val="bullet"/>
      <w:lvlText w:val="•"/>
      <w:lvlJc w:val="left"/>
      <w:pPr>
        <w:ind w:left="1738" w:hanging="360"/>
      </w:pPr>
      <w:rPr>
        <w:rFonts w:hint="default"/>
        <w:lang w:val="en-US" w:eastAsia="en-US" w:bidi="ar-SA"/>
      </w:rPr>
    </w:lvl>
    <w:lvl w:ilvl="2" w:tplc="EFF073C4">
      <w:numFmt w:val="bullet"/>
      <w:lvlText w:val="•"/>
      <w:lvlJc w:val="left"/>
      <w:pPr>
        <w:ind w:left="2637" w:hanging="360"/>
      </w:pPr>
      <w:rPr>
        <w:rFonts w:hint="default"/>
        <w:lang w:val="en-US" w:eastAsia="en-US" w:bidi="ar-SA"/>
      </w:rPr>
    </w:lvl>
    <w:lvl w:ilvl="3" w:tplc="80ACEE64">
      <w:numFmt w:val="bullet"/>
      <w:lvlText w:val="•"/>
      <w:lvlJc w:val="left"/>
      <w:pPr>
        <w:ind w:left="3535" w:hanging="360"/>
      </w:pPr>
      <w:rPr>
        <w:rFonts w:hint="default"/>
        <w:lang w:val="en-US" w:eastAsia="en-US" w:bidi="ar-SA"/>
      </w:rPr>
    </w:lvl>
    <w:lvl w:ilvl="4" w:tplc="F88EFE22">
      <w:numFmt w:val="bullet"/>
      <w:lvlText w:val="•"/>
      <w:lvlJc w:val="left"/>
      <w:pPr>
        <w:ind w:left="4434" w:hanging="360"/>
      </w:pPr>
      <w:rPr>
        <w:rFonts w:hint="default"/>
        <w:lang w:val="en-US" w:eastAsia="en-US" w:bidi="ar-SA"/>
      </w:rPr>
    </w:lvl>
    <w:lvl w:ilvl="5" w:tplc="174C21D8">
      <w:numFmt w:val="bullet"/>
      <w:lvlText w:val="•"/>
      <w:lvlJc w:val="left"/>
      <w:pPr>
        <w:ind w:left="5333" w:hanging="360"/>
      </w:pPr>
      <w:rPr>
        <w:rFonts w:hint="default"/>
        <w:lang w:val="en-US" w:eastAsia="en-US" w:bidi="ar-SA"/>
      </w:rPr>
    </w:lvl>
    <w:lvl w:ilvl="6" w:tplc="D4F0B940">
      <w:numFmt w:val="bullet"/>
      <w:lvlText w:val="•"/>
      <w:lvlJc w:val="left"/>
      <w:pPr>
        <w:ind w:left="6231" w:hanging="360"/>
      </w:pPr>
      <w:rPr>
        <w:rFonts w:hint="default"/>
        <w:lang w:val="en-US" w:eastAsia="en-US" w:bidi="ar-SA"/>
      </w:rPr>
    </w:lvl>
    <w:lvl w:ilvl="7" w:tplc="82986F6E">
      <w:numFmt w:val="bullet"/>
      <w:lvlText w:val="•"/>
      <w:lvlJc w:val="left"/>
      <w:pPr>
        <w:ind w:left="7130" w:hanging="360"/>
      </w:pPr>
      <w:rPr>
        <w:rFonts w:hint="default"/>
        <w:lang w:val="en-US" w:eastAsia="en-US" w:bidi="ar-SA"/>
      </w:rPr>
    </w:lvl>
    <w:lvl w:ilvl="8" w:tplc="65EA250C">
      <w:numFmt w:val="bullet"/>
      <w:lvlText w:val="•"/>
      <w:lvlJc w:val="left"/>
      <w:pPr>
        <w:ind w:left="8029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8027E8E"/>
    <w:multiLevelType w:val="hybridMultilevel"/>
    <w:tmpl w:val="D9922DD8"/>
    <w:lvl w:ilvl="0" w:tplc="2A989538">
      <w:start w:val="1"/>
      <w:numFmt w:val="decimal"/>
      <w:lvlText w:val="%1."/>
      <w:lvlJc w:val="left"/>
      <w:pPr>
        <w:ind w:left="1198" w:hanging="361"/>
      </w:pPr>
      <w:rPr>
        <w:rFonts w:ascii="Calibri" w:eastAsia="Calibri" w:hAnsi="Calibri" w:cs="Calibri" w:hint="default"/>
        <w:b w:val="0"/>
        <w:bCs w:val="0"/>
        <w:i w:val="0"/>
        <w:iCs w:val="0"/>
        <w:color w:val="011F3C"/>
        <w:spacing w:val="0"/>
        <w:w w:val="100"/>
        <w:sz w:val="22"/>
        <w:szCs w:val="22"/>
        <w:lang w:val="en-US" w:eastAsia="en-US" w:bidi="ar-SA"/>
      </w:rPr>
    </w:lvl>
    <w:lvl w:ilvl="1" w:tplc="02E09972">
      <w:numFmt w:val="bullet"/>
      <w:lvlText w:val="•"/>
      <w:lvlJc w:val="left"/>
      <w:pPr>
        <w:ind w:left="2062" w:hanging="361"/>
      </w:pPr>
      <w:rPr>
        <w:rFonts w:hint="default"/>
        <w:lang w:val="en-US" w:eastAsia="en-US" w:bidi="ar-SA"/>
      </w:rPr>
    </w:lvl>
    <w:lvl w:ilvl="2" w:tplc="30F2294C">
      <w:numFmt w:val="bullet"/>
      <w:lvlText w:val="•"/>
      <w:lvlJc w:val="left"/>
      <w:pPr>
        <w:ind w:left="2925" w:hanging="361"/>
      </w:pPr>
      <w:rPr>
        <w:rFonts w:hint="default"/>
        <w:lang w:val="en-US" w:eastAsia="en-US" w:bidi="ar-SA"/>
      </w:rPr>
    </w:lvl>
    <w:lvl w:ilvl="3" w:tplc="ADAE6E94">
      <w:numFmt w:val="bullet"/>
      <w:lvlText w:val="•"/>
      <w:lvlJc w:val="left"/>
      <w:pPr>
        <w:ind w:left="3787" w:hanging="361"/>
      </w:pPr>
      <w:rPr>
        <w:rFonts w:hint="default"/>
        <w:lang w:val="en-US" w:eastAsia="en-US" w:bidi="ar-SA"/>
      </w:rPr>
    </w:lvl>
    <w:lvl w:ilvl="4" w:tplc="9A2E4656">
      <w:numFmt w:val="bullet"/>
      <w:lvlText w:val="•"/>
      <w:lvlJc w:val="left"/>
      <w:pPr>
        <w:ind w:left="4650" w:hanging="361"/>
      </w:pPr>
      <w:rPr>
        <w:rFonts w:hint="default"/>
        <w:lang w:val="en-US" w:eastAsia="en-US" w:bidi="ar-SA"/>
      </w:rPr>
    </w:lvl>
    <w:lvl w:ilvl="5" w:tplc="9E629F66">
      <w:numFmt w:val="bullet"/>
      <w:lvlText w:val="•"/>
      <w:lvlJc w:val="left"/>
      <w:pPr>
        <w:ind w:left="5513" w:hanging="361"/>
      </w:pPr>
      <w:rPr>
        <w:rFonts w:hint="default"/>
        <w:lang w:val="en-US" w:eastAsia="en-US" w:bidi="ar-SA"/>
      </w:rPr>
    </w:lvl>
    <w:lvl w:ilvl="6" w:tplc="86CEFAFC">
      <w:numFmt w:val="bullet"/>
      <w:lvlText w:val="•"/>
      <w:lvlJc w:val="left"/>
      <w:pPr>
        <w:ind w:left="6375" w:hanging="361"/>
      </w:pPr>
      <w:rPr>
        <w:rFonts w:hint="default"/>
        <w:lang w:val="en-US" w:eastAsia="en-US" w:bidi="ar-SA"/>
      </w:rPr>
    </w:lvl>
    <w:lvl w:ilvl="7" w:tplc="5DE0DFB8">
      <w:numFmt w:val="bullet"/>
      <w:lvlText w:val="•"/>
      <w:lvlJc w:val="left"/>
      <w:pPr>
        <w:ind w:left="7238" w:hanging="361"/>
      </w:pPr>
      <w:rPr>
        <w:rFonts w:hint="default"/>
        <w:lang w:val="en-US" w:eastAsia="en-US" w:bidi="ar-SA"/>
      </w:rPr>
    </w:lvl>
    <w:lvl w:ilvl="8" w:tplc="18C6C922">
      <w:numFmt w:val="bullet"/>
      <w:lvlText w:val="•"/>
      <w:lvlJc w:val="left"/>
      <w:pPr>
        <w:ind w:left="8101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29FB328D"/>
    <w:multiLevelType w:val="hybridMultilevel"/>
    <w:tmpl w:val="0B76E908"/>
    <w:lvl w:ilvl="0" w:tplc="98C0A0EC">
      <w:start w:val="1"/>
      <w:numFmt w:val="decimal"/>
      <w:lvlText w:val="%1."/>
      <w:lvlJc w:val="left"/>
      <w:pPr>
        <w:ind w:left="478" w:hanging="361"/>
      </w:pPr>
      <w:rPr>
        <w:rFonts w:ascii="Calibri" w:eastAsia="Calibri" w:hAnsi="Calibri" w:cs="Calibri" w:hint="default"/>
        <w:b w:val="0"/>
        <w:bCs w:val="0"/>
        <w:i w:val="0"/>
        <w:iCs w:val="0"/>
        <w:color w:val="011F3C"/>
        <w:spacing w:val="0"/>
        <w:w w:val="100"/>
        <w:sz w:val="22"/>
        <w:szCs w:val="22"/>
        <w:lang w:val="en-US" w:eastAsia="en-US" w:bidi="ar-SA"/>
      </w:rPr>
    </w:lvl>
    <w:lvl w:ilvl="1" w:tplc="EA323E00">
      <w:numFmt w:val="bullet"/>
      <w:lvlText w:val="•"/>
      <w:lvlJc w:val="left"/>
      <w:pPr>
        <w:ind w:left="1414" w:hanging="361"/>
      </w:pPr>
      <w:rPr>
        <w:rFonts w:hint="default"/>
        <w:lang w:val="en-US" w:eastAsia="en-US" w:bidi="ar-SA"/>
      </w:rPr>
    </w:lvl>
    <w:lvl w:ilvl="2" w:tplc="F27C3758">
      <w:numFmt w:val="bullet"/>
      <w:lvlText w:val="•"/>
      <w:lvlJc w:val="left"/>
      <w:pPr>
        <w:ind w:left="2349" w:hanging="361"/>
      </w:pPr>
      <w:rPr>
        <w:rFonts w:hint="default"/>
        <w:lang w:val="en-US" w:eastAsia="en-US" w:bidi="ar-SA"/>
      </w:rPr>
    </w:lvl>
    <w:lvl w:ilvl="3" w:tplc="76983E6A">
      <w:numFmt w:val="bullet"/>
      <w:lvlText w:val="•"/>
      <w:lvlJc w:val="left"/>
      <w:pPr>
        <w:ind w:left="3283" w:hanging="361"/>
      </w:pPr>
      <w:rPr>
        <w:rFonts w:hint="default"/>
        <w:lang w:val="en-US" w:eastAsia="en-US" w:bidi="ar-SA"/>
      </w:rPr>
    </w:lvl>
    <w:lvl w:ilvl="4" w:tplc="B30EB654">
      <w:numFmt w:val="bullet"/>
      <w:lvlText w:val="•"/>
      <w:lvlJc w:val="left"/>
      <w:pPr>
        <w:ind w:left="4218" w:hanging="361"/>
      </w:pPr>
      <w:rPr>
        <w:rFonts w:hint="default"/>
        <w:lang w:val="en-US" w:eastAsia="en-US" w:bidi="ar-SA"/>
      </w:rPr>
    </w:lvl>
    <w:lvl w:ilvl="5" w:tplc="4C12BA20">
      <w:numFmt w:val="bullet"/>
      <w:lvlText w:val="•"/>
      <w:lvlJc w:val="left"/>
      <w:pPr>
        <w:ind w:left="5153" w:hanging="361"/>
      </w:pPr>
      <w:rPr>
        <w:rFonts w:hint="default"/>
        <w:lang w:val="en-US" w:eastAsia="en-US" w:bidi="ar-SA"/>
      </w:rPr>
    </w:lvl>
    <w:lvl w:ilvl="6" w:tplc="D47AD822">
      <w:numFmt w:val="bullet"/>
      <w:lvlText w:val="•"/>
      <w:lvlJc w:val="left"/>
      <w:pPr>
        <w:ind w:left="6087" w:hanging="361"/>
      </w:pPr>
      <w:rPr>
        <w:rFonts w:hint="default"/>
        <w:lang w:val="en-US" w:eastAsia="en-US" w:bidi="ar-SA"/>
      </w:rPr>
    </w:lvl>
    <w:lvl w:ilvl="7" w:tplc="0A64D968">
      <w:numFmt w:val="bullet"/>
      <w:lvlText w:val="•"/>
      <w:lvlJc w:val="left"/>
      <w:pPr>
        <w:ind w:left="7022" w:hanging="361"/>
      </w:pPr>
      <w:rPr>
        <w:rFonts w:hint="default"/>
        <w:lang w:val="en-US" w:eastAsia="en-US" w:bidi="ar-SA"/>
      </w:rPr>
    </w:lvl>
    <w:lvl w:ilvl="8" w:tplc="00760B9C">
      <w:numFmt w:val="bullet"/>
      <w:lvlText w:val="•"/>
      <w:lvlJc w:val="left"/>
      <w:pPr>
        <w:ind w:left="7957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2C2D060C"/>
    <w:multiLevelType w:val="hybridMultilevel"/>
    <w:tmpl w:val="31F4D94A"/>
    <w:lvl w:ilvl="0" w:tplc="AF1A1842">
      <w:numFmt w:val="bullet"/>
      <w:lvlText w:val=""/>
      <w:lvlJc w:val="left"/>
      <w:pPr>
        <w:ind w:left="826" w:hanging="164"/>
      </w:pPr>
      <w:rPr>
        <w:rFonts w:ascii="Symbol" w:eastAsia="Symbol" w:hAnsi="Symbol" w:cs="Symbol" w:hint="default"/>
        <w:b w:val="0"/>
        <w:bCs w:val="0"/>
        <w:i w:val="0"/>
        <w:iCs w:val="0"/>
        <w:color w:val="011F3C"/>
        <w:spacing w:val="0"/>
        <w:w w:val="100"/>
        <w:sz w:val="22"/>
        <w:szCs w:val="22"/>
        <w:lang w:val="en-US" w:eastAsia="en-US" w:bidi="ar-SA"/>
      </w:rPr>
    </w:lvl>
    <w:lvl w:ilvl="1" w:tplc="1B7268BE">
      <w:numFmt w:val="bullet"/>
      <w:lvlText w:val="•"/>
      <w:lvlJc w:val="left"/>
      <w:pPr>
        <w:ind w:left="1720" w:hanging="164"/>
      </w:pPr>
      <w:rPr>
        <w:rFonts w:hint="default"/>
        <w:lang w:val="en-US" w:eastAsia="en-US" w:bidi="ar-SA"/>
      </w:rPr>
    </w:lvl>
    <w:lvl w:ilvl="2" w:tplc="CFCEB93A">
      <w:numFmt w:val="bullet"/>
      <w:lvlText w:val="•"/>
      <w:lvlJc w:val="left"/>
      <w:pPr>
        <w:ind w:left="2621" w:hanging="164"/>
      </w:pPr>
      <w:rPr>
        <w:rFonts w:hint="default"/>
        <w:lang w:val="en-US" w:eastAsia="en-US" w:bidi="ar-SA"/>
      </w:rPr>
    </w:lvl>
    <w:lvl w:ilvl="3" w:tplc="75A82C60">
      <w:numFmt w:val="bullet"/>
      <w:lvlText w:val="•"/>
      <w:lvlJc w:val="left"/>
      <w:pPr>
        <w:ind w:left="3521" w:hanging="164"/>
      </w:pPr>
      <w:rPr>
        <w:rFonts w:hint="default"/>
        <w:lang w:val="en-US" w:eastAsia="en-US" w:bidi="ar-SA"/>
      </w:rPr>
    </w:lvl>
    <w:lvl w:ilvl="4" w:tplc="E6781FA8">
      <w:numFmt w:val="bullet"/>
      <w:lvlText w:val="•"/>
      <w:lvlJc w:val="left"/>
      <w:pPr>
        <w:ind w:left="4422" w:hanging="164"/>
      </w:pPr>
      <w:rPr>
        <w:rFonts w:hint="default"/>
        <w:lang w:val="en-US" w:eastAsia="en-US" w:bidi="ar-SA"/>
      </w:rPr>
    </w:lvl>
    <w:lvl w:ilvl="5" w:tplc="F0B26230">
      <w:numFmt w:val="bullet"/>
      <w:lvlText w:val="•"/>
      <w:lvlJc w:val="left"/>
      <w:pPr>
        <w:ind w:left="5323" w:hanging="164"/>
      </w:pPr>
      <w:rPr>
        <w:rFonts w:hint="default"/>
        <w:lang w:val="en-US" w:eastAsia="en-US" w:bidi="ar-SA"/>
      </w:rPr>
    </w:lvl>
    <w:lvl w:ilvl="6" w:tplc="48A44B7A">
      <w:numFmt w:val="bullet"/>
      <w:lvlText w:val="•"/>
      <w:lvlJc w:val="left"/>
      <w:pPr>
        <w:ind w:left="6223" w:hanging="164"/>
      </w:pPr>
      <w:rPr>
        <w:rFonts w:hint="default"/>
        <w:lang w:val="en-US" w:eastAsia="en-US" w:bidi="ar-SA"/>
      </w:rPr>
    </w:lvl>
    <w:lvl w:ilvl="7" w:tplc="FB8266A6">
      <w:numFmt w:val="bullet"/>
      <w:lvlText w:val="•"/>
      <w:lvlJc w:val="left"/>
      <w:pPr>
        <w:ind w:left="7124" w:hanging="164"/>
      </w:pPr>
      <w:rPr>
        <w:rFonts w:hint="default"/>
        <w:lang w:val="en-US" w:eastAsia="en-US" w:bidi="ar-SA"/>
      </w:rPr>
    </w:lvl>
    <w:lvl w:ilvl="8" w:tplc="8C761618">
      <w:numFmt w:val="bullet"/>
      <w:lvlText w:val="•"/>
      <w:lvlJc w:val="left"/>
      <w:pPr>
        <w:ind w:left="8025" w:hanging="164"/>
      </w:pPr>
      <w:rPr>
        <w:rFonts w:hint="default"/>
        <w:lang w:val="en-US" w:eastAsia="en-US" w:bidi="ar-SA"/>
      </w:rPr>
    </w:lvl>
  </w:abstractNum>
  <w:abstractNum w:abstractNumId="11" w15:restartNumberingAfterBreak="0">
    <w:nsid w:val="2C9A4668"/>
    <w:multiLevelType w:val="hybridMultilevel"/>
    <w:tmpl w:val="760649BE"/>
    <w:lvl w:ilvl="0" w:tplc="8A0C8A9C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454439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656F6C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DF84AA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F9660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0E2B31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6DC3ED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5D0133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0BAEB6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2F481167"/>
    <w:multiLevelType w:val="hybridMultilevel"/>
    <w:tmpl w:val="A7DE7C38"/>
    <w:lvl w:ilvl="0" w:tplc="16D0ADD4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CC5E1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1F2B9E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366E64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0FA479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50E6F0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1A2F20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CDC27F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9E28E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 w15:restartNumberingAfterBreak="0">
    <w:nsid w:val="34B70308"/>
    <w:multiLevelType w:val="hybridMultilevel"/>
    <w:tmpl w:val="D4484A96"/>
    <w:lvl w:ilvl="0" w:tplc="D67ABA4A">
      <w:numFmt w:val="bullet"/>
      <w:lvlText w:val=""/>
      <w:lvlJc w:val="left"/>
      <w:pPr>
        <w:ind w:left="826" w:hanging="152"/>
      </w:pPr>
      <w:rPr>
        <w:rFonts w:ascii="Symbol" w:eastAsia="Symbol" w:hAnsi="Symbol" w:cs="Symbol" w:hint="default"/>
        <w:b w:val="0"/>
        <w:bCs w:val="0"/>
        <w:i w:val="0"/>
        <w:iCs w:val="0"/>
        <w:color w:val="011F3C"/>
        <w:spacing w:val="0"/>
        <w:w w:val="100"/>
        <w:sz w:val="22"/>
        <w:szCs w:val="22"/>
        <w:lang w:val="en-US" w:eastAsia="en-US" w:bidi="ar-SA"/>
      </w:rPr>
    </w:lvl>
    <w:lvl w:ilvl="1" w:tplc="3D94C474">
      <w:numFmt w:val="bullet"/>
      <w:lvlText w:val="•"/>
      <w:lvlJc w:val="left"/>
      <w:pPr>
        <w:ind w:left="1720" w:hanging="152"/>
      </w:pPr>
      <w:rPr>
        <w:rFonts w:hint="default"/>
        <w:lang w:val="en-US" w:eastAsia="en-US" w:bidi="ar-SA"/>
      </w:rPr>
    </w:lvl>
    <w:lvl w:ilvl="2" w:tplc="2CFC373A">
      <w:numFmt w:val="bullet"/>
      <w:lvlText w:val="•"/>
      <w:lvlJc w:val="left"/>
      <w:pPr>
        <w:ind w:left="2621" w:hanging="152"/>
      </w:pPr>
      <w:rPr>
        <w:rFonts w:hint="default"/>
        <w:lang w:val="en-US" w:eastAsia="en-US" w:bidi="ar-SA"/>
      </w:rPr>
    </w:lvl>
    <w:lvl w:ilvl="3" w:tplc="39721538">
      <w:numFmt w:val="bullet"/>
      <w:lvlText w:val="•"/>
      <w:lvlJc w:val="left"/>
      <w:pPr>
        <w:ind w:left="3521" w:hanging="152"/>
      </w:pPr>
      <w:rPr>
        <w:rFonts w:hint="default"/>
        <w:lang w:val="en-US" w:eastAsia="en-US" w:bidi="ar-SA"/>
      </w:rPr>
    </w:lvl>
    <w:lvl w:ilvl="4" w:tplc="79146120">
      <w:numFmt w:val="bullet"/>
      <w:lvlText w:val="•"/>
      <w:lvlJc w:val="left"/>
      <w:pPr>
        <w:ind w:left="4422" w:hanging="152"/>
      </w:pPr>
      <w:rPr>
        <w:rFonts w:hint="default"/>
        <w:lang w:val="en-US" w:eastAsia="en-US" w:bidi="ar-SA"/>
      </w:rPr>
    </w:lvl>
    <w:lvl w:ilvl="5" w:tplc="6562FF92">
      <w:numFmt w:val="bullet"/>
      <w:lvlText w:val="•"/>
      <w:lvlJc w:val="left"/>
      <w:pPr>
        <w:ind w:left="5323" w:hanging="152"/>
      </w:pPr>
      <w:rPr>
        <w:rFonts w:hint="default"/>
        <w:lang w:val="en-US" w:eastAsia="en-US" w:bidi="ar-SA"/>
      </w:rPr>
    </w:lvl>
    <w:lvl w:ilvl="6" w:tplc="1C4258EA">
      <w:numFmt w:val="bullet"/>
      <w:lvlText w:val="•"/>
      <w:lvlJc w:val="left"/>
      <w:pPr>
        <w:ind w:left="6223" w:hanging="152"/>
      </w:pPr>
      <w:rPr>
        <w:rFonts w:hint="default"/>
        <w:lang w:val="en-US" w:eastAsia="en-US" w:bidi="ar-SA"/>
      </w:rPr>
    </w:lvl>
    <w:lvl w:ilvl="7" w:tplc="5EE288B4">
      <w:numFmt w:val="bullet"/>
      <w:lvlText w:val="•"/>
      <w:lvlJc w:val="left"/>
      <w:pPr>
        <w:ind w:left="7124" w:hanging="152"/>
      </w:pPr>
      <w:rPr>
        <w:rFonts w:hint="default"/>
        <w:lang w:val="en-US" w:eastAsia="en-US" w:bidi="ar-SA"/>
      </w:rPr>
    </w:lvl>
    <w:lvl w:ilvl="8" w:tplc="FEF82B3A">
      <w:numFmt w:val="bullet"/>
      <w:lvlText w:val="•"/>
      <w:lvlJc w:val="left"/>
      <w:pPr>
        <w:ind w:left="8025" w:hanging="152"/>
      </w:pPr>
      <w:rPr>
        <w:rFonts w:hint="default"/>
        <w:lang w:val="en-US" w:eastAsia="en-US" w:bidi="ar-SA"/>
      </w:rPr>
    </w:lvl>
  </w:abstractNum>
  <w:abstractNum w:abstractNumId="14" w15:restartNumberingAfterBreak="0">
    <w:nsid w:val="3C27700D"/>
    <w:multiLevelType w:val="hybridMultilevel"/>
    <w:tmpl w:val="D86AE578"/>
    <w:lvl w:ilvl="0" w:tplc="E300F72E">
      <w:numFmt w:val="bullet"/>
      <w:lvlText w:val=""/>
      <w:lvlJc w:val="left"/>
      <w:pPr>
        <w:ind w:left="118" w:hanging="195"/>
      </w:pPr>
      <w:rPr>
        <w:rFonts w:ascii="Symbol" w:eastAsia="Symbol" w:hAnsi="Symbol" w:cs="Symbol" w:hint="default"/>
        <w:b w:val="0"/>
        <w:bCs w:val="0"/>
        <w:i w:val="0"/>
        <w:iCs w:val="0"/>
        <w:color w:val="011F3C"/>
        <w:spacing w:val="0"/>
        <w:w w:val="100"/>
        <w:sz w:val="22"/>
        <w:szCs w:val="22"/>
        <w:lang w:val="en-US" w:eastAsia="en-US" w:bidi="ar-SA"/>
      </w:rPr>
    </w:lvl>
    <w:lvl w:ilvl="1" w:tplc="432E8628">
      <w:numFmt w:val="bullet"/>
      <w:lvlText w:val="•"/>
      <w:lvlJc w:val="left"/>
      <w:pPr>
        <w:ind w:left="1090" w:hanging="195"/>
      </w:pPr>
      <w:rPr>
        <w:rFonts w:hint="default"/>
        <w:lang w:val="en-US" w:eastAsia="en-US" w:bidi="ar-SA"/>
      </w:rPr>
    </w:lvl>
    <w:lvl w:ilvl="2" w:tplc="51A4668A">
      <w:numFmt w:val="bullet"/>
      <w:lvlText w:val="•"/>
      <w:lvlJc w:val="left"/>
      <w:pPr>
        <w:ind w:left="2061" w:hanging="195"/>
      </w:pPr>
      <w:rPr>
        <w:rFonts w:hint="default"/>
        <w:lang w:val="en-US" w:eastAsia="en-US" w:bidi="ar-SA"/>
      </w:rPr>
    </w:lvl>
    <w:lvl w:ilvl="3" w:tplc="181C71DC">
      <w:numFmt w:val="bullet"/>
      <w:lvlText w:val="•"/>
      <w:lvlJc w:val="left"/>
      <w:pPr>
        <w:ind w:left="3031" w:hanging="195"/>
      </w:pPr>
      <w:rPr>
        <w:rFonts w:hint="default"/>
        <w:lang w:val="en-US" w:eastAsia="en-US" w:bidi="ar-SA"/>
      </w:rPr>
    </w:lvl>
    <w:lvl w:ilvl="4" w:tplc="63785952">
      <w:numFmt w:val="bullet"/>
      <w:lvlText w:val="•"/>
      <w:lvlJc w:val="left"/>
      <w:pPr>
        <w:ind w:left="4002" w:hanging="195"/>
      </w:pPr>
      <w:rPr>
        <w:rFonts w:hint="default"/>
        <w:lang w:val="en-US" w:eastAsia="en-US" w:bidi="ar-SA"/>
      </w:rPr>
    </w:lvl>
    <w:lvl w:ilvl="5" w:tplc="2E5CC91C">
      <w:numFmt w:val="bullet"/>
      <w:lvlText w:val="•"/>
      <w:lvlJc w:val="left"/>
      <w:pPr>
        <w:ind w:left="4973" w:hanging="195"/>
      </w:pPr>
      <w:rPr>
        <w:rFonts w:hint="default"/>
        <w:lang w:val="en-US" w:eastAsia="en-US" w:bidi="ar-SA"/>
      </w:rPr>
    </w:lvl>
    <w:lvl w:ilvl="6" w:tplc="B610FF58">
      <w:numFmt w:val="bullet"/>
      <w:lvlText w:val="•"/>
      <w:lvlJc w:val="left"/>
      <w:pPr>
        <w:ind w:left="5943" w:hanging="195"/>
      </w:pPr>
      <w:rPr>
        <w:rFonts w:hint="default"/>
        <w:lang w:val="en-US" w:eastAsia="en-US" w:bidi="ar-SA"/>
      </w:rPr>
    </w:lvl>
    <w:lvl w:ilvl="7" w:tplc="8218400E">
      <w:numFmt w:val="bullet"/>
      <w:lvlText w:val="•"/>
      <w:lvlJc w:val="left"/>
      <w:pPr>
        <w:ind w:left="6914" w:hanging="195"/>
      </w:pPr>
      <w:rPr>
        <w:rFonts w:hint="default"/>
        <w:lang w:val="en-US" w:eastAsia="en-US" w:bidi="ar-SA"/>
      </w:rPr>
    </w:lvl>
    <w:lvl w:ilvl="8" w:tplc="AA2E13F4">
      <w:numFmt w:val="bullet"/>
      <w:lvlText w:val="•"/>
      <w:lvlJc w:val="left"/>
      <w:pPr>
        <w:ind w:left="7885" w:hanging="195"/>
      </w:pPr>
      <w:rPr>
        <w:rFonts w:hint="default"/>
        <w:lang w:val="en-US" w:eastAsia="en-US" w:bidi="ar-SA"/>
      </w:rPr>
    </w:lvl>
  </w:abstractNum>
  <w:abstractNum w:abstractNumId="15" w15:restartNumberingAfterBreak="0">
    <w:nsid w:val="3DD54806"/>
    <w:multiLevelType w:val="multilevel"/>
    <w:tmpl w:val="AC247F0A"/>
    <w:lvl w:ilvl="0">
      <w:start w:val="1"/>
      <w:numFmt w:val="decimal"/>
      <w:lvlText w:val="%1"/>
      <w:lvlJc w:val="left"/>
      <w:pPr>
        <w:ind w:left="658" w:hanging="540"/>
      </w:pPr>
      <w:rPr>
        <w:rFonts w:ascii="Arial" w:eastAsia="Arial" w:hAnsi="Arial" w:cs="Arial" w:hint="default"/>
        <w:b/>
        <w:bCs/>
        <w:i w:val="0"/>
        <w:iCs w:val="0"/>
        <w:color w:val="011F3C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99" w:hanging="653"/>
      </w:pPr>
      <w:rPr>
        <w:rFonts w:hint="default"/>
        <w:spacing w:val="-1"/>
        <w:w w:val="10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37" w:hanging="653"/>
      </w:pPr>
      <w:rPr>
        <w:rFonts w:ascii="Calibri" w:eastAsia="Calibri" w:hAnsi="Calibri" w:cs="Calibri" w:hint="default"/>
        <w:b w:val="0"/>
        <w:bCs w:val="0"/>
        <w:i w:val="0"/>
        <w:iCs w:val="0"/>
        <w:color w:val="011F3C"/>
        <w:spacing w:val="-1"/>
        <w:w w:val="100"/>
        <w:sz w:val="22"/>
        <w:szCs w:val="22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658" w:hanging="653"/>
      </w:pPr>
      <w:rPr>
        <w:rFonts w:ascii="Calibri" w:eastAsia="Calibri" w:hAnsi="Calibri" w:cs="Calibri" w:hint="default"/>
        <w:b w:val="0"/>
        <w:bCs w:val="0"/>
        <w:i w:val="0"/>
        <w:iCs w:val="0"/>
        <w:color w:val="011F3C"/>
        <w:spacing w:val="-3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2826" w:hanging="65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993" w:hanging="65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59" w:hanging="65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26" w:hanging="65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93" w:hanging="653"/>
      </w:pPr>
      <w:rPr>
        <w:rFonts w:hint="default"/>
        <w:lang w:val="en-US" w:eastAsia="en-US" w:bidi="ar-SA"/>
      </w:rPr>
    </w:lvl>
  </w:abstractNum>
  <w:abstractNum w:abstractNumId="16" w15:restartNumberingAfterBreak="0">
    <w:nsid w:val="418E27E1"/>
    <w:multiLevelType w:val="hybridMultilevel"/>
    <w:tmpl w:val="45F2D6AA"/>
    <w:lvl w:ilvl="0" w:tplc="BD62DC46">
      <w:numFmt w:val="bullet"/>
      <w:lvlText w:val=""/>
      <w:lvlJc w:val="left"/>
      <w:pPr>
        <w:ind w:left="898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011F3C"/>
        <w:spacing w:val="0"/>
        <w:w w:val="100"/>
        <w:sz w:val="22"/>
        <w:szCs w:val="22"/>
        <w:lang w:val="en-US" w:eastAsia="en-US" w:bidi="ar-SA"/>
      </w:rPr>
    </w:lvl>
    <w:lvl w:ilvl="1" w:tplc="19485F66">
      <w:numFmt w:val="bullet"/>
      <w:lvlText w:val="•"/>
      <w:lvlJc w:val="left"/>
      <w:pPr>
        <w:ind w:left="1792" w:hanging="361"/>
      </w:pPr>
      <w:rPr>
        <w:rFonts w:hint="default"/>
        <w:lang w:val="en-US" w:eastAsia="en-US" w:bidi="ar-SA"/>
      </w:rPr>
    </w:lvl>
    <w:lvl w:ilvl="2" w:tplc="5B1CBD8E">
      <w:numFmt w:val="bullet"/>
      <w:lvlText w:val="•"/>
      <w:lvlJc w:val="left"/>
      <w:pPr>
        <w:ind w:left="2685" w:hanging="361"/>
      </w:pPr>
      <w:rPr>
        <w:rFonts w:hint="default"/>
        <w:lang w:val="en-US" w:eastAsia="en-US" w:bidi="ar-SA"/>
      </w:rPr>
    </w:lvl>
    <w:lvl w:ilvl="3" w:tplc="97C6F7B6">
      <w:numFmt w:val="bullet"/>
      <w:lvlText w:val="•"/>
      <w:lvlJc w:val="left"/>
      <w:pPr>
        <w:ind w:left="3577" w:hanging="361"/>
      </w:pPr>
      <w:rPr>
        <w:rFonts w:hint="default"/>
        <w:lang w:val="en-US" w:eastAsia="en-US" w:bidi="ar-SA"/>
      </w:rPr>
    </w:lvl>
    <w:lvl w:ilvl="4" w:tplc="C7DE0B6A">
      <w:numFmt w:val="bullet"/>
      <w:lvlText w:val="•"/>
      <w:lvlJc w:val="left"/>
      <w:pPr>
        <w:ind w:left="4470" w:hanging="361"/>
      </w:pPr>
      <w:rPr>
        <w:rFonts w:hint="default"/>
        <w:lang w:val="en-US" w:eastAsia="en-US" w:bidi="ar-SA"/>
      </w:rPr>
    </w:lvl>
    <w:lvl w:ilvl="5" w:tplc="33D830DA">
      <w:numFmt w:val="bullet"/>
      <w:lvlText w:val="•"/>
      <w:lvlJc w:val="left"/>
      <w:pPr>
        <w:ind w:left="5363" w:hanging="361"/>
      </w:pPr>
      <w:rPr>
        <w:rFonts w:hint="default"/>
        <w:lang w:val="en-US" w:eastAsia="en-US" w:bidi="ar-SA"/>
      </w:rPr>
    </w:lvl>
    <w:lvl w:ilvl="6" w:tplc="9EEE93AC">
      <w:numFmt w:val="bullet"/>
      <w:lvlText w:val="•"/>
      <w:lvlJc w:val="left"/>
      <w:pPr>
        <w:ind w:left="6255" w:hanging="361"/>
      </w:pPr>
      <w:rPr>
        <w:rFonts w:hint="default"/>
        <w:lang w:val="en-US" w:eastAsia="en-US" w:bidi="ar-SA"/>
      </w:rPr>
    </w:lvl>
    <w:lvl w:ilvl="7" w:tplc="B332F4A8">
      <w:numFmt w:val="bullet"/>
      <w:lvlText w:val="•"/>
      <w:lvlJc w:val="left"/>
      <w:pPr>
        <w:ind w:left="7148" w:hanging="361"/>
      </w:pPr>
      <w:rPr>
        <w:rFonts w:hint="default"/>
        <w:lang w:val="en-US" w:eastAsia="en-US" w:bidi="ar-SA"/>
      </w:rPr>
    </w:lvl>
    <w:lvl w:ilvl="8" w:tplc="7E62F9D8">
      <w:numFmt w:val="bullet"/>
      <w:lvlText w:val="•"/>
      <w:lvlJc w:val="left"/>
      <w:pPr>
        <w:ind w:left="8041" w:hanging="361"/>
      </w:pPr>
      <w:rPr>
        <w:rFonts w:hint="default"/>
        <w:lang w:val="en-US" w:eastAsia="en-US" w:bidi="ar-SA"/>
      </w:rPr>
    </w:lvl>
  </w:abstractNum>
  <w:abstractNum w:abstractNumId="17" w15:restartNumberingAfterBreak="0">
    <w:nsid w:val="489701E1"/>
    <w:multiLevelType w:val="hybridMultilevel"/>
    <w:tmpl w:val="A22E58BC"/>
    <w:lvl w:ilvl="0" w:tplc="8ABA686A">
      <w:numFmt w:val="bullet"/>
      <w:lvlText w:val=""/>
      <w:lvlJc w:val="left"/>
      <w:pPr>
        <w:ind w:left="898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011F3C"/>
        <w:spacing w:val="0"/>
        <w:w w:val="100"/>
        <w:sz w:val="22"/>
        <w:szCs w:val="22"/>
        <w:lang w:val="en-US" w:eastAsia="en-US" w:bidi="ar-SA"/>
      </w:rPr>
    </w:lvl>
    <w:lvl w:ilvl="1" w:tplc="413850BE">
      <w:numFmt w:val="bullet"/>
      <w:lvlText w:val="•"/>
      <w:lvlJc w:val="left"/>
      <w:pPr>
        <w:ind w:left="1792" w:hanging="361"/>
      </w:pPr>
      <w:rPr>
        <w:rFonts w:hint="default"/>
        <w:lang w:val="en-US" w:eastAsia="en-US" w:bidi="ar-SA"/>
      </w:rPr>
    </w:lvl>
    <w:lvl w:ilvl="2" w:tplc="03122120">
      <w:numFmt w:val="bullet"/>
      <w:lvlText w:val="•"/>
      <w:lvlJc w:val="left"/>
      <w:pPr>
        <w:ind w:left="2685" w:hanging="361"/>
      </w:pPr>
      <w:rPr>
        <w:rFonts w:hint="default"/>
        <w:lang w:val="en-US" w:eastAsia="en-US" w:bidi="ar-SA"/>
      </w:rPr>
    </w:lvl>
    <w:lvl w:ilvl="3" w:tplc="55482834">
      <w:numFmt w:val="bullet"/>
      <w:lvlText w:val="•"/>
      <w:lvlJc w:val="left"/>
      <w:pPr>
        <w:ind w:left="3577" w:hanging="361"/>
      </w:pPr>
      <w:rPr>
        <w:rFonts w:hint="default"/>
        <w:lang w:val="en-US" w:eastAsia="en-US" w:bidi="ar-SA"/>
      </w:rPr>
    </w:lvl>
    <w:lvl w:ilvl="4" w:tplc="C344AF06">
      <w:numFmt w:val="bullet"/>
      <w:lvlText w:val="•"/>
      <w:lvlJc w:val="left"/>
      <w:pPr>
        <w:ind w:left="4470" w:hanging="361"/>
      </w:pPr>
      <w:rPr>
        <w:rFonts w:hint="default"/>
        <w:lang w:val="en-US" w:eastAsia="en-US" w:bidi="ar-SA"/>
      </w:rPr>
    </w:lvl>
    <w:lvl w:ilvl="5" w:tplc="301C13F6">
      <w:numFmt w:val="bullet"/>
      <w:lvlText w:val="•"/>
      <w:lvlJc w:val="left"/>
      <w:pPr>
        <w:ind w:left="5363" w:hanging="361"/>
      </w:pPr>
      <w:rPr>
        <w:rFonts w:hint="default"/>
        <w:lang w:val="en-US" w:eastAsia="en-US" w:bidi="ar-SA"/>
      </w:rPr>
    </w:lvl>
    <w:lvl w:ilvl="6" w:tplc="0C4C1124">
      <w:numFmt w:val="bullet"/>
      <w:lvlText w:val="•"/>
      <w:lvlJc w:val="left"/>
      <w:pPr>
        <w:ind w:left="6255" w:hanging="361"/>
      </w:pPr>
      <w:rPr>
        <w:rFonts w:hint="default"/>
        <w:lang w:val="en-US" w:eastAsia="en-US" w:bidi="ar-SA"/>
      </w:rPr>
    </w:lvl>
    <w:lvl w:ilvl="7" w:tplc="FA00568A">
      <w:numFmt w:val="bullet"/>
      <w:lvlText w:val="•"/>
      <w:lvlJc w:val="left"/>
      <w:pPr>
        <w:ind w:left="7148" w:hanging="361"/>
      </w:pPr>
      <w:rPr>
        <w:rFonts w:hint="default"/>
        <w:lang w:val="en-US" w:eastAsia="en-US" w:bidi="ar-SA"/>
      </w:rPr>
    </w:lvl>
    <w:lvl w:ilvl="8" w:tplc="860E2D1C">
      <w:numFmt w:val="bullet"/>
      <w:lvlText w:val="•"/>
      <w:lvlJc w:val="left"/>
      <w:pPr>
        <w:ind w:left="8041" w:hanging="361"/>
      </w:pPr>
      <w:rPr>
        <w:rFonts w:hint="default"/>
        <w:lang w:val="en-US" w:eastAsia="en-US" w:bidi="ar-SA"/>
      </w:rPr>
    </w:lvl>
  </w:abstractNum>
  <w:abstractNum w:abstractNumId="18" w15:restartNumberingAfterBreak="0">
    <w:nsid w:val="4B5C4185"/>
    <w:multiLevelType w:val="hybridMultilevel"/>
    <w:tmpl w:val="8C8C4262"/>
    <w:lvl w:ilvl="0" w:tplc="04A2F4DE">
      <w:numFmt w:val="bullet"/>
      <w:lvlText w:val=""/>
      <w:lvlJc w:val="left"/>
      <w:pPr>
        <w:ind w:left="478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011F3C"/>
        <w:spacing w:val="0"/>
        <w:w w:val="100"/>
        <w:sz w:val="22"/>
        <w:szCs w:val="22"/>
        <w:lang w:val="en-US" w:eastAsia="en-US" w:bidi="ar-SA"/>
      </w:rPr>
    </w:lvl>
    <w:lvl w:ilvl="1" w:tplc="916E9390">
      <w:numFmt w:val="bullet"/>
      <w:lvlText w:val="•"/>
      <w:lvlJc w:val="left"/>
      <w:pPr>
        <w:ind w:left="1414" w:hanging="361"/>
      </w:pPr>
      <w:rPr>
        <w:rFonts w:hint="default"/>
        <w:lang w:val="en-US" w:eastAsia="en-US" w:bidi="ar-SA"/>
      </w:rPr>
    </w:lvl>
    <w:lvl w:ilvl="2" w:tplc="88989C06">
      <w:numFmt w:val="bullet"/>
      <w:lvlText w:val="•"/>
      <w:lvlJc w:val="left"/>
      <w:pPr>
        <w:ind w:left="2349" w:hanging="361"/>
      </w:pPr>
      <w:rPr>
        <w:rFonts w:hint="default"/>
        <w:lang w:val="en-US" w:eastAsia="en-US" w:bidi="ar-SA"/>
      </w:rPr>
    </w:lvl>
    <w:lvl w:ilvl="3" w:tplc="31CEFA78">
      <w:numFmt w:val="bullet"/>
      <w:lvlText w:val="•"/>
      <w:lvlJc w:val="left"/>
      <w:pPr>
        <w:ind w:left="3283" w:hanging="361"/>
      </w:pPr>
      <w:rPr>
        <w:rFonts w:hint="default"/>
        <w:lang w:val="en-US" w:eastAsia="en-US" w:bidi="ar-SA"/>
      </w:rPr>
    </w:lvl>
    <w:lvl w:ilvl="4" w:tplc="5D3C5ABE">
      <w:numFmt w:val="bullet"/>
      <w:lvlText w:val="•"/>
      <w:lvlJc w:val="left"/>
      <w:pPr>
        <w:ind w:left="4218" w:hanging="361"/>
      </w:pPr>
      <w:rPr>
        <w:rFonts w:hint="default"/>
        <w:lang w:val="en-US" w:eastAsia="en-US" w:bidi="ar-SA"/>
      </w:rPr>
    </w:lvl>
    <w:lvl w:ilvl="5" w:tplc="9A3C597A">
      <w:numFmt w:val="bullet"/>
      <w:lvlText w:val="•"/>
      <w:lvlJc w:val="left"/>
      <w:pPr>
        <w:ind w:left="5153" w:hanging="361"/>
      </w:pPr>
      <w:rPr>
        <w:rFonts w:hint="default"/>
        <w:lang w:val="en-US" w:eastAsia="en-US" w:bidi="ar-SA"/>
      </w:rPr>
    </w:lvl>
    <w:lvl w:ilvl="6" w:tplc="241CA4AC">
      <w:numFmt w:val="bullet"/>
      <w:lvlText w:val="•"/>
      <w:lvlJc w:val="left"/>
      <w:pPr>
        <w:ind w:left="6087" w:hanging="361"/>
      </w:pPr>
      <w:rPr>
        <w:rFonts w:hint="default"/>
        <w:lang w:val="en-US" w:eastAsia="en-US" w:bidi="ar-SA"/>
      </w:rPr>
    </w:lvl>
    <w:lvl w:ilvl="7" w:tplc="DD407780">
      <w:numFmt w:val="bullet"/>
      <w:lvlText w:val="•"/>
      <w:lvlJc w:val="left"/>
      <w:pPr>
        <w:ind w:left="7022" w:hanging="361"/>
      </w:pPr>
      <w:rPr>
        <w:rFonts w:hint="default"/>
        <w:lang w:val="en-US" w:eastAsia="en-US" w:bidi="ar-SA"/>
      </w:rPr>
    </w:lvl>
    <w:lvl w:ilvl="8" w:tplc="07F6D90E">
      <w:numFmt w:val="bullet"/>
      <w:lvlText w:val="•"/>
      <w:lvlJc w:val="left"/>
      <w:pPr>
        <w:ind w:left="7957" w:hanging="361"/>
      </w:pPr>
      <w:rPr>
        <w:rFonts w:hint="default"/>
        <w:lang w:val="en-US" w:eastAsia="en-US" w:bidi="ar-SA"/>
      </w:rPr>
    </w:lvl>
  </w:abstractNum>
  <w:abstractNum w:abstractNumId="19" w15:restartNumberingAfterBreak="0">
    <w:nsid w:val="560E1590"/>
    <w:multiLevelType w:val="hybridMultilevel"/>
    <w:tmpl w:val="BD26FDFC"/>
    <w:lvl w:ilvl="0" w:tplc="380A3B68">
      <w:numFmt w:val="bullet"/>
      <w:lvlText w:val=""/>
      <w:lvlJc w:val="left"/>
      <w:pPr>
        <w:ind w:left="838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011F3C"/>
        <w:spacing w:val="0"/>
        <w:w w:val="100"/>
        <w:sz w:val="22"/>
        <w:szCs w:val="22"/>
        <w:lang w:val="en-US" w:eastAsia="en-US" w:bidi="ar-SA"/>
      </w:rPr>
    </w:lvl>
    <w:lvl w:ilvl="1" w:tplc="545246C8">
      <w:numFmt w:val="bullet"/>
      <w:lvlText w:val="•"/>
      <w:lvlJc w:val="left"/>
      <w:pPr>
        <w:ind w:left="1738" w:hanging="361"/>
      </w:pPr>
      <w:rPr>
        <w:rFonts w:hint="default"/>
        <w:lang w:val="en-US" w:eastAsia="en-US" w:bidi="ar-SA"/>
      </w:rPr>
    </w:lvl>
    <w:lvl w:ilvl="2" w:tplc="E1344C02">
      <w:numFmt w:val="bullet"/>
      <w:lvlText w:val="•"/>
      <w:lvlJc w:val="left"/>
      <w:pPr>
        <w:ind w:left="2637" w:hanging="361"/>
      </w:pPr>
      <w:rPr>
        <w:rFonts w:hint="default"/>
        <w:lang w:val="en-US" w:eastAsia="en-US" w:bidi="ar-SA"/>
      </w:rPr>
    </w:lvl>
    <w:lvl w:ilvl="3" w:tplc="398AB592">
      <w:numFmt w:val="bullet"/>
      <w:lvlText w:val="•"/>
      <w:lvlJc w:val="left"/>
      <w:pPr>
        <w:ind w:left="3535" w:hanging="361"/>
      </w:pPr>
      <w:rPr>
        <w:rFonts w:hint="default"/>
        <w:lang w:val="en-US" w:eastAsia="en-US" w:bidi="ar-SA"/>
      </w:rPr>
    </w:lvl>
    <w:lvl w:ilvl="4" w:tplc="15500814">
      <w:numFmt w:val="bullet"/>
      <w:lvlText w:val="•"/>
      <w:lvlJc w:val="left"/>
      <w:pPr>
        <w:ind w:left="4434" w:hanging="361"/>
      </w:pPr>
      <w:rPr>
        <w:rFonts w:hint="default"/>
        <w:lang w:val="en-US" w:eastAsia="en-US" w:bidi="ar-SA"/>
      </w:rPr>
    </w:lvl>
    <w:lvl w:ilvl="5" w:tplc="4F5CE26A">
      <w:numFmt w:val="bullet"/>
      <w:lvlText w:val="•"/>
      <w:lvlJc w:val="left"/>
      <w:pPr>
        <w:ind w:left="5333" w:hanging="361"/>
      </w:pPr>
      <w:rPr>
        <w:rFonts w:hint="default"/>
        <w:lang w:val="en-US" w:eastAsia="en-US" w:bidi="ar-SA"/>
      </w:rPr>
    </w:lvl>
    <w:lvl w:ilvl="6" w:tplc="9D5A0762">
      <w:numFmt w:val="bullet"/>
      <w:lvlText w:val="•"/>
      <w:lvlJc w:val="left"/>
      <w:pPr>
        <w:ind w:left="6231" w:hanging="361"/>
      </w:pPr>
      <w:rPr>
        <w:rFonts w:hint="default"/>
        <w:lang w:val="en-US" w:eastAsia="en-US" w:bidi="ar-SA"/>
      </w:rPr>
    </w:lvl>
    <w:lvl w:ilvl="7" w:tplc="B4E2B772">
      <w:numFmt w:val="bullet"/>
      <w:lvlText w:val="•"/>
      <w:lvlJc w:val="left"/>
      <w:pPr>
        <w:ind w:left="7130" w:hanging="361"/>
      </w:pPr>
      <w:rPr>
        <w:rFonts w:hint="default"/>
        <w:lang w:val="en-US" w:eastAsia="en-US" w:bidi="ar-SA"/>
      </w:rPr>
    </w:lvl>
    <w:lvl w:ilvl="8" w:tplc="0432651E">
      <w:numFmt w:val="bullet"/>
      <w:lvlText w:val="•"/>
      <w:lvlJc w:val="left"/>
      <w:pPr>
        <w:ind w:left="8029" w:hanging="361"/>
      </w:pPr>
      <w:rPr>
        <w:rFonts w:hint="default"/>
        <w:lang w:val="en-US" w:eastAsia="en-US" w:bidi="ar-SA"/>
      </w:rPr>
    </w:lvl>
  </w:abstractNum>
  <w:abstractNum w:abstractNumId="20" w15:restartNumberingAfterBreak="0">
    <w:nsid w:val="6261650F"/>
    <w:multiLevelType w:val="hybridMultilevel"/>
    <w:tmpl w:val="61CE7C40"/>
    <w:lvl w:ilvl="0" w:tplc="00286486">
      <w:start w:val="1"/>
      <w:numFmt w:val="decimal"/>
      <w:lvlText w:val="%1."/>
      <w:lvlJc w:val="left"/>
      <w:pPr>
        <w:ind w:left="1197" w:hanging="361"/>
      </w:pPr>
      <w:rPr>
        <w:rFonts w:ascii="Calibri" w:eastAsia="Calibri" w:hAnsi="Calibri" w:cs="Calibri" w:hint="default"/>
        <w:b w:val="0"/>
        <w:bCs w:val="0"/>
        <w:i w:val="0"/>
        <w:iCs w:val="0"/>
        <w:color w:val="011F3C"/>
        <w:spacing w:val="0"/>
        <w:w w:val="100"/>
        <w:sz w:val="22"/>
        <w:szCs w:val="22"/>
        <w:lang w:val="en-US" w:eastAsia="en-US" w:bidi="ar-SA"/>
      </w:rPr>
    </w:lvl>
    <w:lvl w:ilvl="1" w:tplc="C66C9FA6">
      <w:numFmt w:val="bullet"/>
      <w:lvlText w:val="•"/>
      <w:lvlJc w:val="left"/>
      <w:pPr>
        <w:ind w:left="2062" w:hanging="361"/>
      </w:pPr>
      <w:rPr>
        <w:rFonts w:hint="default"/>
        <w:lang w:val="en-US" w:eastAsia="en-US" w:bidi="ar-SA"/>
      </w:rPr>
    </w:lvl>
    <w:lvl w:ilvl="2" w:tplc="260E693C">
      <w:numFmt w:val="bullet"/>
      <w:lvlText w:val="•"/>
      <w:lvlJc w:val="left"/>
      <w:pPr>
        <w:ind w:left="2925" w:hanging="361"/>
      </w:pPr>
      <w:rPr>
        <w:rFonts w:hint="default"/>
        <w:lang w:val="en-US" w:eastAsia="en-US" w:bidi="ar-SA"/>
      </w:rPr>
    </w:lvl>
    <w:lvl w:ilvl="3" w:tplc="9EDC0CE6">
      <w:numFmt w:val="bullet"/>
      <w:lvlText w:val="•"/>
      <w:lvlJc w:val="left"/>
      <w:pPr>
        <w:ind w:left="3787" w:hanging="361"/>
      </w:pPr>
      <w:rPr>
        <w:rFonts w:hint="default"/>
        <w:lang w:val="en-US" w:eastAsia="en-US" w:bidi="ar-SA"/>
      </w:rPr>
    </w:lvl>
    <w:lvl w:ilvl="4" w:tplc="11C2BEEA">
      <w:numFmt w:val="bullet"/>
      <w:lvlText w:val="•"/>
      <w:lvlJc w:val="left"/>
      <w:pPr>
        <w:ind w:left="4650" w:hanging="361"/>
      </w:pPr>
      <w:rPr>
        <w:rFonts w:hint="default"/>
        <w:lang w:val="en-US" w:eastAsia="en-US" w:bidi="ar-SA"/>
      </w:rPr>
    </w:lvl>
    <w:lvl w:ilvl="5" w:tplc="B5202114">
      <w:numFmt w:val="bullet"/>
      <w:lvlText w:val="•"/>
      <w:lvlJc w:val="left"/>
      <w:pPr>
        <w:ind w:left="5513" w:hanging="361"/>
      </w:pPr>
      <w:rPr>
        <w:rFonts w:hint="default"/>
        <w:lang w:val="en-US" w:eastAsia="en-US" w:bidi="ar-SA"/>
      </w:rPr>
    </w:lvl>
    <w:lvl w:ilvl="6" w:tplc="5F883762">
      <w:numFmt w:val="bullet"/>
      <w:lvlText w:val="•"/>
      <w:lvlJc w:val="left"/>
      <w:pPr>
        <w:ind w:left="6375" w:hanging="361"/>
      </w:pPr>
      <w:rPr>
        <w:rFonts w:hint="default"/>
        <w:lang w:val="en-US" w:eastAsia="en-US" w:bidi="ar-SA"/>
      </w:rPr>
    </w:lvl>
    <w:lvl w:ilvl="7" w:tplc="190AECA0">
      <w:numFmt w:val="bullet"/>
      <w:lvlText w:val="•"/>
      <w:lvlJc w:val="left"/>
      <w:pPr>
        <w:ind w:left="7238" w:hanging="361"/>
      </w:pPr>
      <w:rPr>
        <w:rFonts w:hint="default"/>
        <w:lang w:val="en-US" w:eastAsia="en-US" w:bidi="ar-SA"/>
      </w:rPr>
    </w:lvl>
    <w:lvl w:ilvl="8" w:tplc="4826271A">
      <w:numFmt w:val="bullet"/>
      <w:lvlText w:val="•"/>
      <w:lvlJc w:val="left"/>
      <w:pPr>
        <w:ind w:left="8101" w:hanging="361"/>
      </w:pPr>
      <w:rPr>
        <w:rFonts w:hint="default"/>
        <w:lang w:val="en-US" w:eastAsia="en-US" w:bidi="ar-SA"/>
      </w:rPr>
    </w:lvl>
  </w:abstractNum>
  <w:abstractNum w:abstractNumId="21" w15:restartNumberingAfterBreak="0">
    <w:nsid w:val="62FF173E"/>
    <w:multiLevelType w:val="multilevel"/>
    <w:tmpl w:val="8F02C706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lang w:bidi="ar-SA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  <w:spacing w:val="-1"/>
        <w:w w:val="100"/>
        <w:lang w:val="en-US" w:eastAsia="en-US" w:bidi="ar-SA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  <w:spacing w:val="-1"/>
        <w:w w:val="100"/>
        <w:lang w:val="en-US" w:eastAsia="en-US" w:bidi="ar-SA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  <w:spacing w:val="-3"/>
        <w:w w:val="100"/>
        <w:lang w:val="en-US" w:eastAsia="en-US" w:bidi="ar-SA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lang w:bidi="ar-SA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  <w:lang w:val="en-US" w:eastAsia="en-US" w:bidi="ar-SA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  <w:lang w:val="en-US" w:eastAsia="en-US" w:bidi="ar-SA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  <w:lang w:val="en-US" w:eastAsia="en-US" w:bidi="ar-SA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  <w:lang w:val="en-US" w:eastAsia="en-US" w:bidi="ar-SA"/>
      </w:rPr>
    </w:lvl>
  </w:abstractNum>
  <w:abstractNum w:abstractNumId="22" w15:restartNumberingAfterBreak="0">
    <w:nsid w:val="63D40AC4"/>
    <w:multiLevelType w:val="hybridMultilevel"/>
    <w:tmpl w:val="5D54FE0E"/>
    <w:lvl w:ilvl="0" w:tplc="26C01ED8">
      <w:numFmt w:val="bullet"/>
      <w:lvlText w:val=""/>
      <w:lvlJc w:val="left"/>
      <w:pPr>
        <w:ind w:left="1258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011F3C"/>
        <w:spacing w:val="0"/>
        <w:w w:val="100"/>
        <w:sz w:val="22"/>
        <w:szCs w:val="22"/>
        <w:lang w:val="en-US" w:eastAsia="en-US" w:bidi="ar-SA"/>
      </w:rPr>
    </w:lvl>
    <w:lvl w:ilvl="1" w:tplc="C3F06C92">
      <w:numFmt w:val="bullet"/>
      <w:lvlText w:val="•"/>
      <w:lvlJc w:val="left"/>
      <w:pPr>
        <w:ind w:left="2116" w:hanging="361"/>
      </w:pPr>
      <w:rPr>
        <w:rFonts w:hint="default"/>
        <w:lang w:val="en-US" w:eastAsia="en-US" w:bidi="ar-SA"/>
      </w:rPr>
    </w:lvl>
    <w:lvl w:ilvl="2" w:tplc="7EDC5748">
      <w:numFmt w:val="bullet"/>
      <w:lvlText w:val="•"/>
      <w:lvlJc w:val="left"/>
      <w:pPr>
        <w:ind w:left="2973" w:hanging="361"/>
      </w:pPr>
      <w:rPr>
        <w:rFonts w:hint="default"/>
        <w:lang w:val="en-US" w:eastAsia="en-US" w:bidi="ar-SA"/>
      </w:rPr>
    </w:lvl>
    <w:lvl w:ilvl="3" w:tplc="C826CFC4">
      <w:numFmt w:val="bullet"/>
      <w:lvlText w:val="•"/>
      <w:lvlJc w:val="left"/>
      <w:pPr>
        <w:ind w:left="3829" w:hanging="361"/>
      </w:pPr>
      <w:rPr>
        <w:rFonts w:hint="default"/>
        <w:lang w:val="en-US" w:eastAsia="en-US" w:bidi="ar-SA"/>
      </w:rPr>
    </w:lvl>
    <w:lvl w:ilvl="4" w:tplc="26D4120E">
      <w:numFmt w:val="bullet"/>
      <w:lvlText w:val="•"/>
      <w:lvlJc w:val="left"/>
      <w:pPr>
        <w:ind w:left="4686" w:hanging="361"/>
      </w:pPr>
      <w:rPr>
        <w:rFonts w:hint="default"/>
        <w:lang w:val="en-US" w:eastAsia="en-US" w:bidi="ar-SA"/>
      </w:rPr>
    </w:lvl>
    <w:lvl w:ilvl="5" w:tplc="01D46F9E">
      <w:numFmt w:val="bullet"/>
      <w:lvlText w:val="•"/>
      <w:lvlJc w:val="left"/>
      <w:pPr>
        <w:ind w:left="5543" w:hanging="361"/>
      </w:pPr>
      <w:rPr>
        <w:rFonts w:hint="default"/>
        <w:lang w:val="en-US" w:eastAsia="en-US" w:bidi="ar-SA"/>
      </w:rPr>
    </w:lvl>
    <w:lvl w:ilvl="6" w:tplc="631CB100">
      <w:numFmt w:val="bullet"/>
      <w:lvlText w:val="•"/>
      <w:lvlJc w:val="left"/>
      <w:pPr>
        <w:ind w:left="6399" w:hanging="361"/>
      </w:pPr>
      <w:rPr>
        <w:rFonts w:hint="default"/>
        <w:lang w:val="en-US" w:eastAsia="en-US" w:bidi="ar-SA"/>
      </w:rPr>
    </w:lvl>
    <w:lvl w:ilvl="7" w:tplc="E3D2A5E4">
      <w:numFmt w:val="bullet"/>
      <w:lvlText w:val="•"/>
      <w:lvlJc w:val="left"/>
      <w:pPr>
        <w:ind w:left="7256" w:hanging="361"/>
      </w:pPr>
      <w:rPr>
        <w:rFonts w:hint="default"/>
        <w:lang w:val="en-US" w:eastAsia="en-US" w:bidi="ar-SA"/>
      </w:rPr>
    </w:lvl>
    <w:lvl w:ilvl="8" w:tplc="96FA9F14">
      <w:numFmt w:val="bullet"/>
      <w:lvlText w:val="•"/>
      <w:lvlJc w:val="left"/>
      <w:pPr>
        <w:ind w:left="8113" w:hanging="361"/>
      </w:pPr>
      <w:rPr>
        <w:rFonts w:hint="default"/>
        <w:lang w:val="en-US" w:eastAsia="en-US" w:bidi="ar-SA"/>
      </w:rPr>
    </w:lvl>
  </w:abstractNum>
  <w:abstractNum w:abstractNumId="23" w15:restartNumberingAfterBreak="0">
    <w:nsid w:val="6597265E"/>
    <w:multiLevelType w:val="hybridMultilevel"/>
    <w:tmpl w:val="41141CEA"/>
    <w:lvl w:ilvl="0" w:tplc="94ECC39A">
      <w:numFmt w:val="bullet"/>
      <w:lvlText w:val=""/>
      <w:lvlJc w:val="left"/>
      <w:pPr>
        <w:ind w:left="898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011F3C"/>
        <w:spacing w:val="0"/>
        <w:w w:val="100"/>
        <w:sz w:val="22"/>
        <w:szCs w:val="22"/>
        <w:lang w:val="en-US" w:eastAsia="en-US" w:bidi="ar-SA"/>
      </w:rPr>
    </w:lvl>
    <w:lvl w:ilvl="1" w:tplc="A3E88124">
      <w:numFmt w:val="bullet"/>
      <w:lvlText w:val="•"/>
      <w:lvlJc w:val="left"/>
      <w:pPr>
        <w:ind w:left="1792" w:hanging="361"/>
      </w:pPr>
      <w:rPr>
        <w:rFonts w:hint="default"/>
        <w:lang w:val="en-US" w:eastAsia="en-US" w:bidi="ar-SA"/>
      </w:rPr>
    </w:lvl>
    <w:lvl w:ilvl="2" w:tplc="B36826D4">
      <w:numFmt w:val="bullet"/>
      <w:lvlText w:val="•"/>
      <w:lvlJc w:val="left"/>
      <w:pPr>
        <w:ind w:left="2685" w:hanging="361"/>
      </w:pPr>
      <w:rPr>
        <w:rFonts w:hint="default"/>
        <w:lang w:val="en-US" w:eastAsia="en-US" w:bidi="ar-SA"/>
      </w:rPr>
    </w:lvl>
    <w:lvl w:ilvl="3" w:tplc="1BE43DD4">
      <w:numFmt w:val="bullet"/>
      <w:lvlText w:val="•"/>
      <w:lvlJc w:val="left"/>
      <w:pPr>
        <w:ind w:left="3577" w:hanging="361"/>
      </w:pPr>
      <w:rPr>
        <w:rFonts w:hint="default"/>
        <w:lang w:val="en-US" w:eastAsia="en-US" w:bidi="ar-SA"/>
      </w:rPr>
    </w:lvl>
    <w:lvl w:ilvl="4" w:tplc="37AADAFC">
      <w:numFmt w:val="bullet"/>
      <w:lvlText w:val="•"/>
      <w:lvlJc w:val="left"/>
      <w:pPr>
        <w:ind w:left="4470" w:hanging="361"/>
      </w:pPr>
      <w:rPr>
        <w:rFonts w:hint="default"/>
        <w:lang w:val="en-US" w:eastAsia="en-US" w:bidi="ar-SA"/>
      </w:rPr>
    </w:lvl>
    <w:lvl w:ilvl="5" w:tplc="AF34F596">
      <w:numFmt w:val="bullet"/>
      <w:lvlText w:val="•"/>
      <w:lvlJc w:val="left"/>
      <w:pPr>
        <w:ind w:left="5363" w:hanging="361"/>
      </w:pPr>
      <w:rPr>
        <w:rFonts w:hint="default"/>
        <w:lang w:val="en-US" w:eastAsia="en-US" w:bidi="ar-SA"/>
      </w:rPr>
    </w:lvl>
    <w:lvl w:ilvl="6" w:tplc="38661FCA">
      <w:numFmt w:val="bullet"/>
      <w:lvlText w:val="•"/>
      <w:lvlJc w:val="left"/>
      <w:pPr>
        <w:ind w:left="6255" w:hanging="361"/>
      </w:pPr>
      <w:rPr>
        <w:rFonts w:hint="default"/>
        <w:lang w:val="en-US" w:eastAsia="en-US" w:bidi="ar-SA"/>
      </w:rPr>
    </w:lvl>
    <w:lvl w:ilvl="7" w:tplc="0F72CEDC">
      <w:numFmt w:val="bullet"/>
      <w:lvlText w:val="•"/>
      <w:lvlJc w:val="left"/>
      <w:pPr>
        <w:ind w:left="7148" w:hanging="361"/>
      </w:pPr>
      <w:rPr>
        <w:rFonts w:hint="default"/>
        <w:lang w:val="en-US" w:eastAsia="en-US" w:bidi="ar-SA"/>
      </w:rPr>
    </w:lvl>
    <w:lvl w:ilvl="8" w:tplc="6DF02232">
      <w:numFmt w:val="bullet"/>
      <w:lvlText w:val="•"/>
      <w:lvlJc w:val="left"/>
      <w:pPr>
        <w:ind w:left="8041" w:hanging="361"/>
      </w:pPr>
      <w:rPr>
        <w:rFonts w:hint="default"/>
        <w:lang w:val="en-US" w:eastAsia="en-US" w:bidi="ar-SA"/>
      </w:rPr>
    </w:lvl>
  </w:abstractNum>
  <w:abstractNum w:abstractNumId="24" w15:restartNumberingAfterBreak="0">
    <w:nsid w:val="67172DFC"/>
    <w:multiLevelType w:val="hybridMultilevel"/>
    <w:tmpl w:val="C2D87678"/>
    <w:lvl w:ilvl="0" w:tplc="3968BD50">
      <w:start w:val="1"/>
      <w:numFmt w:val="decimal"/>
      <w:lvlText w:val="%1."/>
      <w:lvlJc w:val="left"/>
      <w:pPr>
        <w:ind w:left="837" w:hanging="361"/>
      </w:pPr>
      <w:rPr>
        <w:rFonts w:ascii="Calibri" w:eastAsia="Calibri" w:hAnsi="Calibri" w:cs="Calibri" w:hint="default"/>
        <w:b w:val="0"/>
        <w:bCs w:val="0"/>
        <w:i w:val="0"/>
        <w:iCs w:val="0"/>
        <w:color w:val="011F3C"/>
        <w:spacing w:val="0"/>
        <w:w w:val="100"/>
        <w:sz w:val="22"/>
        <w:szCs w:val="22"/>
        <w:lang w:val="en-US" w:eastAsia="en-US" w:bidi="ar-SA"/>
      </w:rPr>
    </w:lvl>
    <w:lvl w:ilvl="1" w:tplc="48AC48E2">
      <w:numFmt w:val="bullet"/>
      <w:lvlText w:val="•"/>
      <w:lvlJc w:val="left"/>
      <w:pPr>
        <w:ind w:left="1738" w:hanging="361"/>
      </w:pPr>
      <w:rPr>
        <w:rFonts w:hint="default"/>
        <w:lang w:val="en-US" w:eastAsia="en-US" w:bidi="ar-SA"/>
      </w:rPr>
    </w:lvl>
    <w:lvl w:ilvl="2" w:tplc="5E86967C">
      <w:numFmt w:val="bullet"/>
      <w:lvlText w:val="•"/>
      <w:lvlJc w:val="left"/>
      <w:pPr>
        <w:ind w:left="2637" w:hanging="361"/>
      </w:pPr>
      <w:rPr>
        <w:rFonts w:hint="default"/>
        <w:lang w:val="en-US" w:eastAsia="en-US" w:bidi="ar-SA"/>
      </w:rPr>
    </w:lvl>
    <w:lvl w:ilvl="3" w:tplc="A686F76E">
      <w:numFmt w:val="bullet"/>
      <w:lvlText w:val="•"/>
      <w:lvlJc w:val="left"/>
      <w:pPr>
        <w:ind w:left="3535" w:hanging="361"/>
      </w:pPr>
      <w:rPr>
        <w:rFonts w:hint="default"/>
        <w:lang w:val="en-US" w:eastAsia="en-US" w:bidi="ar-SA"/>
      </w:rPr>
    </w:lvl>
    <w:lvl w:ilvl="4" w:tplc="FDDEB414">
      <w:numFmt w:val="bullet"/>
      <w:lvlText w:val="•"/>
      <w:lvlJc w:val="left"/>
      <w:pPr>
        <w:ind w:left="4434" w:hanging="361"/>
      </w:pPr>
      <w:rPr>
        <w:rFonts w:hint="default"/>
        <w:lang w:val="en-US" w:eastAsia="en-US" w:bidi="ar-SA"/>
      </w:rPr>
    </w:lvl>
    <w:lvl w:ilvl="5" w:tplc="D1960A1E">
      <w:numFmt w:val="bullet"/>
      <w:lvlText w:val="•"/>
      <w:lvlJc w:val="left"/>
      <w:pPr>
        <w:ind w:left="5333" w:hanging="361"/>
      </w:pPr>
      <w:rPr>
        <w:rFonts w:hint="default"/>
        <w:lang w:val="en-US" w:eastAsia="en-US" w:bidi="ar-SA"/>
      </w:rPr>
    </w:lvl>
    <w:lvl w:ilvl="6" w:tplc="6338B10C">
      <w:numFmt w:val="bullet"/>
      <w:lvlText w:val="•"/>
      <w:lvlJc w:val="left"/>
      <w:pPr>
        <w:ind w:left="6231" w:hanging="361"/>
      </w:pPr>
      <w:rPr>
        <w:rFonts w:hint="default"/>
        <w:lang w:val="en-US" w:eastAsia="en-US" w:bidi="ar-SA"/>
      </w:rPr>
    </w:lvl>
    <w:lvl w:ilvl="7" w:tplc="BE542672">
      <w:numFmt w:val="bullet"/>
      <w:lvlText w:val="•"/>
      <w:lvlJc w:val="left"/>
      <w:pPr>
        <w:ind w:left="7130" w:hanging="361"/>
      </w:pPr>
      <w:rPr>
        <w:rFonts w:hint="default"/>
        <w:lang w:val="en-US" w:eastAsia="en-US" w:bidi="ar-SA"/>
      </w:rPr>
    </w:lvl>
    <w:lvl w:ilvl="8" w:tplc="5CD6DD8C">
      <w:numFmt w:val="bullet"/>
      <w:lvlText w:val="•"/>
      <w:lvlJc w:val="left"/>
      <w:pPr>
        <w:ind w:left="8029" w:hanging="361"/>
      </w:pPr>
      <w:rPr>
        <w:rFonts w:hint="default"/>
        <w:lang w:val="en-US" w:eastAsia="en-US" w:bidi="ar-SA"/>
      </w:rPr>
    </w:lvl>
  </w:abstractNum>
  <w:abstractNum w:abstractNumId="25" w15:restartNumberingAfterBreak="0">
    <w:nsid w:val="6D7738E7"/>
    <w:multiLevelType w:val="hybridMultilevel"/>
    <w:tmpl w:val="6B843AEE"/>
    <w:lvl w:ilvl="0" w:tplc="4532041E">
      <w:numFmt w:val="bullet"/>
      <w:lvlText w:val=""/>
      <w:lvlJc w:val="left"/>
      <w:pPr>
        <w:ind w:left="898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011F3C"/>
        <w:spacing w:val="0"/>
        <w:w w:val="100"/>
        <w:sz w:val="22"/>
        <w:szCs w:val="22"/>
        <w:lang w:val="en-US" w:eastAsia="en-US" w:bidi="ar-SA"/>
      </w:rPr>
    </w:lvl>
    <w:lvl w:ilvl="1" w:tplc="30664A60">
      <w:numFmt w:val="bullet"/>
      <w:lvlText w:val="•"/>
      <w:lvlJc w:val="left"/>
      <w:pPr>
        <w:ind w:left="1792" w:hanging="361"/>
      </w:pPr>
      <w:rPr>
        <w:rFonts w:hint="default"/>
        <w:lang w:val="en-US" w:eastAsia="en-US" w:bidi="ar-SA"/>
      </w:rPr>
    </w:lvl>
    <w:lvl w:ilvl="2" w:tplc="A4A60414">
      <w:numFmt w:val="bullet"/>
      <w:lvlText w:val="•"/>
      <w:lvlJc w:val="left"/>
      <w:pPr>
        <w:ind w:left="2685" w:hanging="361"/>
      </w:pPr>
      <w:rPr>
        <w:rFonts w:hint="default"/>
        <w:lang w:val="en-US" w:eastAsia="en-US" w:bidi="ar-SA"/>
      </w:rPr>
    </w:lvl>
    <w:lvl w:ilvl="3" w:tplc="F6F602B2">
      <w:numFmt w:val="bullet"/>
      <w:lvlText w:val="•"/>
      <w:lvlJc w:val="left"/>
      <w:pPr>
        <w:ind w:left="3577" w:hanging="361"/>
      </w:pPr>
      <w:rPr>
        <w:rFonts w:hint="default"/>
        <w:lang w:val="en-US" w:eastAsia="en-US" w:bidi="ar-SA"/>
      </w:rPr>
    </w:lvl>
    <w:lvl w:ilvl="4" w:tplc="BA54BF54">
      <w:numFmt w:val="bullet"/>
      <w:lvlText w:val="•"/>
      <w:lvlJc w:val="left"/>
      <w:pPr>
        <w:ind w:left="4470" w:hanging="361"/>
      </w:pPr>
      <w:rPr>
        <w:rFonts w:hint="default"/>
        <w:lang w:val="en-US" w:eastAsia="en-US" w:bidi="ar-SA"/>
      </w:rPr>
    </w:lvl>
    <w:lvl w:ilvl="5" w:tplc="911EAE32">
      <w:numFmt w:val="bullet"/>
      <w:lvlText w:val="•"/>
      <w:lvlJc w:val="left"/>
      <w:pPr>
        <w:ind w:left="5363" w:hanging="361"/>
      </w:pPr>
      <w:rPr>
        <w:rFonts w:hint="default"/>
        <w:lang w:val="en-US" w:eastAsia="en-US" w:bidi="ar-SA"/>
      </w:rPr>
    </w:lvl>
    <w:lvl w:ilvl="6" w:tplc="3ED273F0">
      <w:numFmt w:val="bullet"/>
      <w:lvlText w:val="•"/>
      <w:lvlJc w:val="left"/>
      <w:pPr>
        <w:ind w:left="6255" w:hanging="361"/>
      </w:pPr>
      <w:rPr>
        <w:rFonts w:hint="default"/>
        <w:lang w:val="en-US" w:eastAsia="en-US" w:bidi="ar-SA"/>
      </w:rPr>
    </w:lvl>
    <w:lvl w:ilvl="7" w:tplc="4984CBE8">
      <w:numFmt w:val="bullet"/>
      <w:lvlText w:val="•"/>
      <w:lvlJc w:val="left"/>
      <w:pPr>
        <w:ind w:left="7148" w:hanging="361"/>
      </w:pPr>
      <w:rPr>
        <w:rFonts w:hint="default"/>
        <w:lang w:val="en-US" w:eastAsia="en-US" w:bidi="ar-SA"/>
      </w:rPr>
    </w:lvl>
    <w:lvl w:ilvl="8" w:tplc="16AC3C66">
      <w:numFmt w:val="bullet"/>
      <w:lvlText w:val="•"/>
      <w:lvlJc w:val="left"/>
      <w:pPr>
        <w:ind w:left="8041" w:hanging="361"/>
      </w:pPr>
      <w:rPr>
        <w:rFonts w:hint="default"/>
        <w:lang w:val="en-US" w:eastAsia="en-US" w:bidi="ar-SA"/>
      </w:rPr>
    </w:lvl>
  </w:abstractNum>
  <w:abstractNum w:abstractNumId="26" w15:restartNumberingAfterBreak="0">
    <w:nsid w:val="741E6674"/>
    <w:multiLevelType w:val="hybridMultilevel"/>
    <w:tmpl w:val="62A83114"/>
    <w:lvl w:ilvl="0" w:tplc="D7E0394E">
      <w:start w:val="1"/>
      <w:numFmt w:val="bullet"/>
      <w:pStyle w:val="SubBulletedList"/>
      <w:lvlText w:val="o"/>
      <w:lvlJc w:val="left"/>
      <w:pPr>
        <w:ind w:left="2102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62" w:hanging="360"/>
      </w:pPr>
      <w:rPr>
        <w:rFonts w:ascii="Wingdings" w:hAnsi="Wingdings" w:hint="default"/>
      </w:rPr>
    </w:lvl>
  </w:abstractNum>
  <w:abstractNum w:abstractNumId="27" w15:restartNumberingAfterBreak="0">
    <w:nsid w:val="75AC14CB"/>
    <w:multiLevelType w:val="hybridMultilevel"/>
    <w:tmpl w:val="D70A1C50"/>
    <w:lvl w:ilvl="0" w:tplc="7256ABE0">
      <w:numFmt w:val="bullet"/>
      <w:lvlText w:val=""/>
      <w:lvlJc w:val="left"/>
      <w:pPr>
        <w:ind w:left="898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61E02AB2">
      <w:numFmt w:val="bullet"/>
      <w:lvlText w:val="•"/>
      <w:lvlJc w:val="left"/>
      <w:pPr>
        <w:ind w:left="1792" w:hanging="361"/>
      </w:pPr>
      <w:rPr>
        <w:rFonts w:hint="default"/>
        <w:lang w:val="en-US" w:eastAsia="en-US" w:bidi="ar-SA"/>
      </w:rPr>
    </w:lvl>
    <w:lvl w:ilvl="2" w:tplc="6A584FE8">
      <w:numFmt w:val="bullet"/>
      <w:lvlText w:val="•"/>
      <w:lvlJc w:val="left"/>
      <w:pPr>
        <w:ind w:left="2685" w:hanging="361"/>
      </w:pPr>
      <w:rPr>
        <w:rFonts w:hint="default"/>
        <w:lang w:val="en-US" w:eastAsia="en-US" w:bidi="ar-SA"/>
      </w:rPr>
    </w:lvl>
    <w:lvl w:ilvl="3" w:tplc="D88CFA82">
      <w:numFmt w:val="bullet"/>
      <w:lvlText w:val="•"/>
      <w:lvlJc w:val="left"/>
      <w:pPr>
        <w:ind w:left="3577" w:hanging="361"/>
      </w:pPr>
      <w:rPr>
        <w:rFonts w:hint="default"/>
        <w:lang w:val="en-US" w:eastAsia="en-US" w:bidi="ar-SA"/>
      </w:rPr>
    </w:lvl>
    <w:lvl w:ilvl="4" w:tplc="EF0C5228">
      <w:numFmt w:val="bullet"/>
      <w:lvlText w:val="•"/>
      <w:lvlJc w:val="left"/>
      <w:pPr>
        <w:ind w:left="4470" w:hanging="361"/>
      </w:pPr>
      <w:rPr>
        <w:rFonts w:hint="default"/>
        <w:lang w:val="en-US" w:eastAsia="en-US" w:bidi="ar-SA"/>
      </w:rPr>
    </w:lvl>
    <w:lvl w:ilvl="5" w:tplc="612E9408">
      <w:numFmt w:val="bullet"/>
      <w:lvlText w:val="•"/>
      <w:lvlJc w:val="left"/>
      <w:pPr>
        <w:ind w:left="5363" w:hanging="361"/>
      </w:pPr>
      <w:rPr>
        <w:rFonts w:hint="default"/>
        <w:lang w:val="en-US" w:eastAsia="en-US" w:bidi="ar-SA"/>
      </w:rPr>
    </w:lvl>
    <w:lvl w:ilvl="6" w:tplc="7DCEC6B0">
      <w:numFmt w:val="bullet"/>
      <w:lvlText w:val="•"/>
      <w:lvlJc w:val="left"/>
      <w:pPr>
        <w:ind w:left="6255" w:hanging="361"/>
      </w:pPr>
      <w:rPr>
        <w:rFonts w:hint="default"/>
        <w:lang w:val="en-US" w:eastAsia="en-US" w:bidi="ar-SA"/>
      </w:rPr>
    </w:lvl>
    <w:lvl w:ilvl="7" w:tplc="CF6CFDE0">
      <w:numFmt w:val="bullet"/>
      <w:lvlText w:val="•"/>
      <w:lvlJc w:val="left"/>
      <w:pPr>
        <w:ind w:left="7148" w:hanging="361"/>
      </w:pPr>
      <w:rPr>
        <w:rFonts w:hint="default"/>
        <w:lang w:val="en-US" w:eastAsia="en-US" w:bidi="ar-SA"/>
      </w:rPr>
    </w:lvl>
    <w:lvl w:ilvl="8" w:tplc="0C86C5EE">
      <w:numFmt w:val="bullet"/>
      <w:lvlText w:val="•"/>
      <w:lvlJc w:val="left"/>
      <w:pPr>
        <w:ind w:left="8041" w:hanging="361"/>
      </w:pPr>
      <w:rPr>
        <w:rFonts w:hint="default"/>
        <w:lang w:val="en-US" w:eastAsia="en-US" w:bidi="ar-SA"/>
      </w:rPr>
    </w:lvl>
  </w:abstractNum>
  <w:abstractNum w:abstractNumId="28" w15:restartNumberingAfterBreak="0">
    <w:nsid w:val="7B2056BF"/>
    <w:multiLevelType w:val="hybridMultilevel"/>
    <w:tmpl w:val="7E16B080"/>
    <w:lvl w:ilvl="0" w:tplc="91145602">
      <w:start w:val="1"/>
      <w:numFmt w:val="decimal"/>
      <w:pStyle w:val="ListParagraph"/>
      <w:lvlText w:val="%1."/>
      <w:lvlJc w:val="left"/>
      <w:pPr>
        <w:ind w:left="838" w:hanging="360"/>
      </w:pPr>
      <w:rPr>
        <w:rFonts w:hint="default"/>
        <w:b w:val="0"/>
        <w:bCs w:val="0"/>
        <w:i w:val="0"/>
        <w:iCs w:val="0"/>
        <w:color w:val="011F3C"/>
        <w:spacing w:val="0"/>
        <w:w w:val="100"/>
        <w:sz w:val="22"/>
        <w:szCs w:val="22"/>
        <w:lang w:val="en-US" w:eastAsia="en-US" w:bidi="ar-SA"/>
      </w:rPr>
    </w:lvl>
    <w:lvl w:ilvl="1" w:tplc="2A5095F0">
      <w:numFmt w:val="bullet"/>
      <w:lvlText w:val="•"/>
      <w:lvlJc w:val="left"/>
      <w:pPr>
        <w:ind w:left="1738" w:hanging="361"/>
      </w:pPr>
      <w:rPr>
        <w:rFonts w:hint="default"/>
        <w:lang w:val="en-US" w:eastAsia="en-US" w:bidi="ar-SA"/>
      </w:rPr>
    </w:lvl>
    <w:lvl w:ilvl="2" w:tplc="3CB09236">
      <w:numFmt w:val="bullet"/>
      <w:lvlText w:val="•"/>
      <w:lvlJc w:val="left"/>
      <w:pPr>
        <w:ind w:left="2637" w:hanging="361"/>
      </w:pPr>
      <w:rPr>
        <w:rFonts w:hint="default"/>
        <w:lang w:val="en-US" w:eastAsia="en-US" w:bidi="ar-SA"/>
      </w:rPr>
    </w:lvl>
    <w:lvl w:ilvl="3" w:tplc="9280C8FE">
      <w:numFmt w:val="bullet"/>
      <w:lvlText w:val="•"/>
      <w:lvlJc w:val="left"/>
      <w:pPr>
        <w:ind w:left="3535" w:hanging="361"/>
      </w:pPr>
      <w:rPr>
        <w:rFonts w:hint="default"/>
        <w:lang w:val="en-US" w:eastAsia="en-US" w:bidi="ar-SA"/>
      </w:rPr>
    </w:lvl>
    <w:lvl w:ilvl="4" w:tplc="7012E986">
      <w:numFmt w:val="bullet"/>
      <w:lvlText w:val="•"/>
      <w:lvlJc w:val="left"/>
      <w:pPr>
        <w:ind w:left="4434" w:hanging="361"/>
      </w:pPr>
      <w:rPr>
        <w:rFonts w:hint="default"/>
        <w:lang w:val="en-US" w:eastAsia="en-US" w:bidi="ar-SA"/>
      </w:rPr>
    </w:lvl>
    <w:lvl w:ilvl="5" w:tplc="797C1930">
      <w:numFmt w:val="bullet"/>
      <w:lvlText w:val="•"/>
      <w:lvlJc w:val="left"/>
      <w:pPr>
        <w:ind w:left="5333" w:hanging="361"/>
      </w:pPr>
      <w:rPr>
        <w:rFonts w:hint="default"/>
        <w:lang w:val="en-US" w:eastAsia="en-US" w:bidi="ar-SA"/>
      </w:rPr>
    </w:lvl>
    <w:lvl w:ilvl="6" w:tplc="8D2AE618">
      <w:numFmt w:val="bullet"/>
      <w:lvlText w:val="•"/>
      <w:lvlJc w:val="left"/>
      <w:pPr>
        <w:ind w:left="6231" w:hanging="361"/>
      </w:pPr>
      <w:rPr>
        <w:rFonts w:hint="default"/>
        <w:lang w:val="en-US" w:eastAsia="en-US" w:bidi="ar-SA"/>
      </w:rPr>
    </w:lvl>
    <w:lvl w:ilvl="7" w:tplc="E9A880CA">
      <w:numFmt w:val="bullet"/>
      <w:lvlText w:val="•"/>
      <w:lvlJc w:val="left"/>
      <w:pPr>
        <w:ind w:left="7130" w:hanging="361"/>
      </w:pPr>
      <w:rPr>
        <w:rFonts w:hint="default"/>
        <w:lang w:val="en-US" w:eastAsia="en-US" w:bidi="ar-SA"/>
      </w:rPr>
    </w:lvl>
    <w:lvl w:ilvl="8" w:tplc="5BD6B0E6">
      <w:numFmt w:val="bullet"/>
      <w:lvlText w:val="•"/>
      <w:lvlJc w:val="left"/>
      <w:pPr>
        <w:ind w:left="8029" w:hanging="361"/>
      </w:pPr>
      <w:rPr>
        <w:rFonts w:hint="default"/>
        <w:lang w:val="en-US" w:eastAsia="en-US" w:bidi="ar-SA"/>
      </w:rPr>
    </w:lvl>
  </w:abstractNum>
  <w:abstractNum w:abstractNumId="29" w15:restartNumberingAfterBreak="0">
    <w:nsid w:val="7F2B579B"/>
    <w:multiLevelType w:val="hybridMultilevel"/>
    <w:tmpl w:val="3C0861C6"/>
    <w:lvl w:ilvl="0" w:tplc="78FAA5AE">
      <w:numFmt w:val="bullet"/>
      <w:lvlText w:val=""/>
      <w:lvlJc w:val="left"/>
      <w:pPr>
        <w:ind w:left="898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011F3C"/>
        <w:spacing w:val="0"/>
        <w:w w:val="100"/>
        <w:sz w:val="22"/>
        <w:szCs w:val="22"/>
        <w:lang w:val="en-US" w:eastAsia="en-US" w:bidi="ar-SA"/>
      </w:rPr>
    </w:lvl>
    <w:lvl w:ilvl="1" w:tplc="77D827EC">
      <w:numFmt w:val="bullet"/>
      <w:lvlText w:val="•"/>
      <w:lvlJc w:val="left"/>
      <w:pPr>
        <w:ind w:left="1792" w:hanging="361"/>
      </w:pPr>
      <w:rPr>
        <w:rFonts w:hint="default"/>
        <w:lang w:val="en-US" w:eastAsia="en-US" w:bidi="ar-SA"/>
      </w:rPr>
    </w:lvl>
    <w:lvl w:ilvl="2" w:tplc="CD1E851C">
      <w:numFmt w:val="bullet"/>
      <w:lvlText w:val="•"/>
      <w:lvlJc w:val="left"/>
      <w:pPr>
        <w:ind w:left="2685" w:hanging="361"/>
      </w:pPr>
      <w:rPr>
        <w:rFonts w:hint="default"/>
        <w:lang w:val="en-US" w:eastAsia="en-US" w:bidi="ar-SA"/>
      </w:rPr>
    </w:lvl>
    <w:lvl w:ilvl="3" w:tplc="F566E2EC">
      <w:numFmt w:val="bullet"/>
      <w:lvlText w:val="•"/>
      <w:lvlJc w:val="left"/>
      <w:pPr>
        <w:ind w:left="3577" w:hanging="361"/>
      </w:pPr>
      <w:rPr>
        <w:rFonts w:hint="default"/>
        <w:lang w:val="en-US" w:eastAsia="en-US" w:bidi="ar-SA"/>
      </w:rPr>
    </w:lvl>
    <w:lvl w:ilvl="4" w:tplc="049C1E3A">
      <w:numFmt w:val="bullet"/>
      <w:lvlText w:val="•"/>
      <w:lvlJc w:val="left"/>
      <w:pPr>
        <w:ind w:left="4470" w:hanging="361"/>
      </w:pPr>
      <w:rPr>
        <w:rFonts w:hint="default"/>
        <w:lang w:val="en-US" w:eastAsia="en-US" w:bidi="ar-SA"/>
      </w:rPr>
    </w:lvl>
    <w:lvl w:ilvl="5" w:tplc="1D6074D8">
      <w:numFmt w:val="bullet"/>
      <w:lvlText w:val="•"/>
      <w:lvlJc w:val="left"/>
      <w:pPr>
        <w:ind w:left="5363" w:hanging="361"/>
      </w:pPr>
      <w:rPr>
        <w:rFonts w:hint="default"/>
        <w:lang w:val="en-US" w:eastAsia="en-US" w:bidi="ar-SA"/>
      </w:rPr>
    </w:lvl>
    <w:lvl w:ilvl="6" w:tplc="23A27C9A">
      <w:numFmt w:val="bullet"/>
      <w:lvlText w:val="•"/>
      <w:lvlJc w:val="left"/>
      <w:pPr>
        <w:ind w:left="6255" w:hanging="361"/>
      </w:pPr>
      <w:rPr>
        <w:rFonts w:hint="default"/>
        <w:lang w:val="en-US" w:eastAsia="en-US" w:bidi="ar-SA"/>
      </w:rPr>
    </w:lvl>
    <w:lvl w:ilvl="7" w:tplc="C46AAA8C">
      <w:numFmt w:val="bullet"/>
      <w:lvlText w:val="•"/>
      <w:lvlJc w:val="left"/>
      <w:pPr>
        <w:ind w:left="7148" w:hanging="361"/>
      </w:pPr>
      <w:rPr>
        <w:rFonts w:hint="default"/>
        <w:lang w:val="en-US" w:eastAsia="en-US" w:bidi="ar-SA"/>
      </w:rPr>
    </w:lvl>
    <w:lvl w:ilvl="8" w:tplc="6EC2A502">
      <w:numFmt w:val="bullet"/>
      <w:lvlText w:val="•"/>
      <w:lvlJc w:val="left"/>
      <w:pPr>
        <w:ind w:left="8041" w:hanging="361"/>
      </w:pPr>
      <w:rPr>
        <w:rFonts w:hint="default"/>
        <w:lang w:val="en-US" w:eastAsia="en-US" w:bidi="ar-SA"/>
      </w:rPr>
    </w:lvl>
  </w:abstractNum>
  <w:num w:numId="1" w16cid:durableId="2006739759">
    <w:abstractNumId w:val="7"/>
  </w:num>
  <w:num w:numId="2" w16cid:durableId="1354845198">
    <w:abstractNumId w:val="19"/>
  </w:num>
  <w:num w:numId="3" w16cid:durableId="886991484">
    <w:abstractNumId w:val="16"/>
  </w:num>
  <w:num w:numId="4" w16cid:durableId="765077989">
    <w:abstractNumId w:val="23"/>
  </w:num>
  <w:num w:numId="5" w16cid:durableId="755832911">
    <w:abstractNumId w:val="10"/>
  </w:num>
  <w:num w:numId="6" w16cid:durableId="285820602">
    <w:abstractNumId w:val="22"/>
  </w:num>
  <w:num w:numId="7" w16cid:durableId="1960447944">
    <w:abstractNumId w:val="9"/>
  </w:num>
  <w:num w:numId="8" w16cid:durableId="603461455">
    <w:abstractNumId w:val="13"/>
  </w:num>
  <w:num w:numId="9" w16cid:durableId="1713268095">
    <w:abstractNumId w:val="18"/>
  </w:num>
  <w:num w:numId="10" w16cid:durableId="1989162642">
    <w:abstractNumId w:val="8"/>
  </w:num>
  <w:num w:numId="11" w16cid:durableId="942883559">
    <w:abstractNumId w:val="4"/>
  </w:num>
  <w:num w:numId="12" w16cid:durableId="41097047">
    <w:abstractNumId w:val="28"/>
  </w:num>
  <w:num w:numId="13" w16cid:durableId="1470635334">
    <w:abstractNumId w:val="5"/>
  </w:num>
  <w:num w:numId="14" w16cid:durableId="567424779">
    <w:abstractNumId w:val="20"/>
  </w:num>
  <w:num w:numId="15" w16cid:durableId="570847121">
    <w:abstractNumId w:val="14"/>
  </w:num>
  <w:num w:numId="16" w16cid:durableId="1819574197">
    <w:abstractNumId w:val="3"/>
  </w:num>
  <w:num w:numId="17" w16cid:durableId="1120761125">
    <w:abstractNumId w:val="24"/>
  </w:num>
  <w:num w:numId="18" w16cid:durableId="1080560935">
    <w:abstractNumId w:val="25"/>
  </w:num>
  <w:num w:numId="19" w16cid:durableId="108088772">
    <w:abstractNumId w:val="27"/>
  </w:num>
  <w:num w:numId="20" w16cid:durableId="1881934472">
    <w:abstractNumId w:val="17"/>
  </w:num>
  <w:num w:numId="21" w16cid:durableId="955940501">
    <w:abstractNumId w:val="29"/>
  </w:num>
  <w:num w:numId="22" w16cid:durableId="558784280">
    <w:abstractNumId w:val="2"/>
  </w:num>
  <w:num w:numId="23" w16cid:durableId="29259172">
    <w:abstractNumId w:val="21"/>
  </w:num>
  <w:num w:numId="24" w16cid:durableId="59402484">
    <w:abstractNumId w:val="0"/>
  </w:num>
  <w:num w:numId="25" w16cid:durableId="1220435286">
    <w:abstractNumId w:val="15"/>
  </w:num>
  <w:num w:numId="26" w16cid:durableId="719935425">
    <w:abstractNumId w:val="21"/>
  </w:num>
  <w:num w:numId="27" w16cid:durableId="1482305276">
    <w:abstractNumId w:val="28"/>
  </w:num>
  <w:num w:numId="28" w16cid:durableId="1642153087">
    <w:abstractNumId w:val="6"/>
  </w:num>
  <w:num w:numId="29" w16cid:durableId="1776778678">
    <w:abstractNumId w:val="1"/>
  </w:num>
  <w:num w:numId="30" w16cid:durableId="1569918829">
    <w:abstractNumId w:val="26"/>
  </w:num>
  <w:num w:numId="31" w16cid:durableId="436633403">
    <w:abstractNumId w:val="1"/>
    <w:lvlOverride w:ilvl="0">
      <w:startOverride w:val="1"/>
    </w:lvlOverride>
  </w:num>
  <w:num w:numId="32" w16cid:durableId="399139859">
    <w:abstractNumId w:val="11"/>
  </w:num>
  <w:num w:numId="33" w16cid:durableId="12544335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attachedTemplate r:id="rId1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683"/>
    <w:rsid w:val="00006EEF"/>
    <w:rsid w:val="00020C45"/>
    <w:rsid w:val="00052042"/>
    <w:rsid w:val="0007513E"/>
    <w:rsid w:val="000835A5"/>
    <w:rsid w:val="000B4EC6"/>
    <w:rsid w:val="000B7DF7"/>
    <w:rsid w:val="000E72C3"/>
    <w:rsid w:val="000F7B06"/>
    <w:rsid w:val="001063B0"/>
    <w:rsid w:val="00122E69"/>
    <w:rsid w:val="0013123B"/>
    <w:rsid w:val="0014175D"/>
    <w:rsid w:val="001419D3"/>
    <w:rsid w:val="001439F0"/>
    <w:rsid w:val="00186318"/>
    <w:rsid w:val="001959AD"/>
    <w:rsid w:val="001A6367"/>
    <w:rsid w:val="001B021B"/>
    <w:rsid w:val="001D111E"/>
    <w:rsid w:val="001D556D"/>
    <w:rsid w:val="002269C7"/>
    <w:rsid w:val="0023061A"/>
    <w:rsid w:val="00230F71"/>
    <w:rsid w:val="00235A94"/>
    <w:rsid w:val="00244AE0"/>
    <w:rsid w:val="00250719"/>
    <w:rsid w:val="0025309E"/>
    <w:rsid w:val="00261E1E"/>
    <w:rsid w:val="0026711B"/>
    <w:rsid w:val="0027668C"/>
    <w:rsid w:val="0028094A"/>
    <w:rsid w:val="002A1C0D"/>
    <w:rsid w:val="002B0F0F"/>
    <w:rsid w:val="002B7FF3"/>
    <w:rsid w:val="002C6620"/>
    <w:rsid w:val="002D6BC4"/>
    <w:rsid w:val="002D6C59"/>
    <w:rsid w:val="00327EE4"/>
    <w:rsid w:val="00351D06"/>
    <w:rsid w:val="003578CE"/>
    <w:rsid w:val="003627A9"/>
    <w:rsid w:val="00367F63"/>
    <w:rsid w:val="003718CA"/>
    <w:rsid w:val="00385A69"/>
    <w:rsid w:val="003A4753"/>
    <w:rsid w:val="003B426E"/>
    <w:rsid w:val="003C19AD"/>
    <w:rsid w:val="003D2576"/>
    <w:rsid w:val="003F1045"/>
    <w:rsid w:val="003F7448"/>
    <w:rsid w:val="003F7872"/>
    <w:rsid w:val="00400C53"/>
    <w:rsid w:val="004036FA"/>
    <w:rsid w:val="00406783"/>
    <w:rsid w:val="00431FCE"/>
    <w:rsid w:val="00443299"/>
    <w:rsid w:val="004528C1"/>
    <w:rsid w:val="004545AC"/>
    <w:rsid w:val="00470363"/>
    <w:rsid w:val="00483737"/>
    <w:rsid w:val="0048384A"/>
    <w:rsid w:val="0048755C"/>
    <w:rsid w:val="004957E9"/>
    <w:rsid w:val="004B0B9A"/>
    <w:rsid w:val="004E09CF"/>
    <w:rsid w:val="004E48A7"/>
    <w:rsid w:val="004F192F"/>
    <w:rsid w:val="00504A7D"/>
    <w:rsid w:val="0051696B"/>
    <w:rsid w:val="00536B08"/>
    <w:rsid w:val="00536F46"/>
    <w:rsid w:val="00544925"/>
    <w:rsid w:val="005657AF"/>
    <w:rsid w:val="00590170"/>
    <w:rsid w:val="00595E7C"/>
    <w:rsid w:val="005A3EFC"/>
    <w:rsid w:val="005B4742"/>
    <w:rsid w:val="005D2D54"/>
    <w:rsid w:val="005E2E59"/>
    <w:rsid w:val="005E3683"/>
    <w:rsid w:val="005F5CDB"/>
    <w:rsid w:val="00602BEE"/>
    <w:rsid w:val="00651B2B"/>
    <w:rsid w:val="0067189A"/>
    <w:rsid w:val="00685588"/>
    <w:rsid w:val="006A5D25"/>
    <w:rsid w:val="006B2927"/>
    <w:rsid w:val="006D1FE7"/>
    <w:rsid w:val="006D5BB2"/>
    <w:rsid w:val="006F4B30"/>
    <w:rsid w:val="0070439A"/>
    <w:rsid w:val="007112E4"/>
    <w:rsid w:val="00724EBE"/>
    <w:rsid w:val="00744733"/>
    <w:rsid w:val="00760340"/>
    <w:rsid w:val="00761DD6"/>
    <w:rsid w:val="00762A40"/>
    <w:rsid w:val="007841DD"/>
    <w:rsid w:val="00786266"/>
    <w:rsid w:val="0079012A"/>
    <w:rsid w:val="007978D7"/>
    <w:rsid w:val="007C0949"/>
    <w:rsid w:val="007D06D0"/>
    <w:rsid w:val="007F0BC1"/>
    <w:rsid w:val="00807DFE"/>
    <w:rsid w:val="00830642"/>
    <w:rsid w:val="00834686"/>
    <w:rsid w:val="00840CC3"/>
    <w:rsid w:val="00872D06"/>
    <w:rsid w:val="00880783"/>
    <w:rsid w:val="00885A72"/>
    <w:rsid w:val="008A2A11"/>
    <w:rsid w:val="008B0899"/>
    <w:rsid w:val="008C6377"/>
    <w:rsid w:val="008D1129"/>
    <w:rsid w:val="008D5E01"/>
    <w:rsid w:val="008E07D5"/>
    <w:rsid w:val="008E5150"/>
    <w:rsid w:val="008F3FDC"/>
    <w:rsid w:val="009048B0"/>
    <w:rsid w:val="00912C8D"/>
    <w:rsid w:val="009172D8"/>
    <w:rsid w:val="0092132F"/>
    <w:rsid w:val="00921AAE"/>
    <w:rsid w:val="00925CEC"/>
    <w:rsid w:val="009413A2"/>
    <w:rsid w:val="009663D1"/>
    <w:rsid w:val="00980C80"/>
    <w:rsid w:val="00983F58"/>
    <w:rsid w:val="009A470E"/>
    <w:rsid w:val="009B3811"/>
    <w:rsid w:val="009B50E8"/>
    <w:rsid w:val="009B5B2A"/>
    <w:rsid w:val="009D1015"/>
    <w:rsid w:val="009D361F"/>
    <w:rsid w:val="00A0227F"/>
    <w:rsid w:val="00A03094"/>
    <w:rsid w:val="00A125A5"/>
    <w:rsid w:val="00A255DE"/>
    <w:rsid w:val="00A55031"/>
    <w:rsid w:val="00A728DC"/>
    <w:rsid w:val="00A732E3"/>
    <w:rsid w:val="00A77008"/>
    <w:rsid w:val="00A87BC8"/>
    <w:rsid w:val="00AA3804"/>
    <w:rsid w:val="00AB1F8D"/>
    <w:rsid w:val="00AB76AD"/>
    <w:rsid w:val="00AC40CC"/>
    <w:rsid w:val="00AC5952"/>
    <w:rsid w:val="00AD00EC"/>
    <w:rsid w:val="00AD665C"/>
    <w:rsid w:val="00AE17CE"/>
    <w:rsid w:val="00AF33DC"/>
    <w:rsid w:val="00B1626E"/>
    <w:rsid w:val="00B4070F"/>
    <w:rsid w:val="00B80714"/>
    <w:rsid w:val="00B940C9"/>
    <w:rsid w:val="00BA32D9"/>
    <w:rsid w:val="00BC5FDA"/>
    <w:rsid w:val="00BC62C2"/>
    <w:rsid w:val="00BE11D6"/>
    <w:rsid w:val="00BE51DA"/>
    <w:rsid w:val="00BE61A5"/>
    <w:rsid w:val="00BF36AA"/>
    <w:rsid w:val="00BF5C31"/>
    <w:rsid w:val="00C03825"/>
    <w:rsid w:val="00C107FB"/>
    <w:rsid w:val="00C10F32"/>
    <w:rsid w:val="00C12B19"/>
    <w:rsid w:val="00C171A9"/>
    <w:rsid w:val="00C42CF1"/>
    <w:rsid w:val="00C4567A"/>
    <w:rsid w:val="00C507C2"/>
    <w:rsid w:val="00C5554E"/>
    <w:rsid w:val="00C72E4C"/>
    <w:rsid w:val="00C93E4A"/>
    <w:rsid w:val="00CB5CF7"/>
    <w:rsid w:val="00CE42C7"/>
    <w:rsid w:val="00CF5E79"/>
    <w:rsid w:val="00D22988"/>
    <w:rsid w:val="00D22DCF"/>
    <w:rsid w:val="00D30C03"/>
    <w:rsid w:val="00D336DA"/>
    <w:rsid w:val="00D35FF0"/>
    <w:rsid w:val="00D4292E"/>
    <w:rsid w:val="00D530AB"/>
    <w:rsid w:val="00D6407A"/>
    <w:rsid w:val="00D777E9"/>
    <w:rsid w:val="00DA06FF"/>
    <w:rsid w:val="00DA1B8F"/>
    <w:rsid w:val="00DA53E2"/>
    <w:rsid w:val="00DA7657"/>
    <w:rsid w:val="00DB5B65"/>
    <w:rsid w:val="00DC58E8"/>
    <w:rsid w:val="00DD0521"/>
    <w:rsid w:val="00DF03C9"/>
    <w:rsid w:val="00E06FD1"/>
    <w:rsid w:val="00E25637"/>
    <w:rsid w:val="00E35CE4"/>
    <w:rsid w:val="00E45E6A"/>
    <w:rsid w:val="00E71D88"/>
    <w:rsid w:val="00E7637C"/>
    <w:rsid w:val="00E834CD"/>
    <w:rsid w:val="00E9160A"/>
    <w:rsid w:val="00EC28E6"/>
    <w:rsid w:val="00EC6AFF"/>
    <w:rsid w:val="00F23DC2"/>
    <w:rsid w:val="00F27191"/>
    <w:rsid w:val="00F437DB"/>
    <w:rsid w:val="00F5311E"/>
    <w:rsid w:val="00F57CBA"/>
    <w:rsid w:val="00F85F14"/>
    <w:rsid w:val="00FA717F"/>
    <w:rsid w:val="00FB6791"/>
    <w:rsid w:val="00FD7CAD"/>
    <w:rsid w:val="00FF3309"/>
    <w:rsid w:val="00FF43F8"/>
    <w:rsid w:val="00FF5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D111DB"/>
  <w15:docId w15:val="{124DE7CD-D9CC-6148-859F-4D9D9EC19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021B"/>
    <w:rPr>
      <w:rFonts w:ascii="Aptos" w:eastAsia="Calibri" w:hAnsi="Aptos" w:cs="Calibri"/>
    </w:rPr>
  </w:style>
  <w:style w:type="paragraph" w:styleId="Heading1">
    <w:name w:val="heading 1"/>
    <w:aliases w:val="IBM_Heading1"/>
    <w:basedOn w:val="Normal"/>
    <w:autoRedefine/>
    <w:uiPriority w:val="9"/>
    <w:qFormat/>
    <w:rsid w:val="004E09CF"/>
    <w:pPr>
      <w:numPr>
        <w:numId w:val="23"/>
      </w:numPr>
      <w:tabs>
        <w:tab w:val="left" w:pos="450"/>
      </w:tabs>
      <w:spacing w:line="360" w:lineRule="auto"/>
      <w:outlineLvl w:val="0"/>
    </w:pPr>
    <w:rPr>
      <w:color w:val="000000" w:themeColor="text1"/>
      <w:spacing w:val="-2"/>
      <w:sz w:val="28"/>
      <w:szCs w:val="28"/>
    </w:rPr>
  </w:style>
  <w:style w:type="paragraph" w:styleId="Heading2">
    <w:name w:val="heading 2"/>
    <w:basedOn w:val="Normal"/>
    <w:uiPriority w:val="9"/>
    <w:unhideWhenUsed/>
    <w:qFormat/>
    <w:rsid w:val="004E09CF"/>
    <w:pPr>
      <w:numPr>
        <w:ilvl w:val="1"/>
        <w:numId w:val="23"/>
      </w:numPr>
      <w:spacing w:line="360" w:lineRule="auto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rsid w:val="004E09CF"/>
    <w:pPr>
      <w:numPr>
        <w:ilvl w:val="2"/>
        <w:numId w:val="23"/>
      </w:numPr>
      <w:spacing w:line="360" w:lineRule="auto"/>
      <w:outlineLvl w:val="2"/>
    </w:pPr>
    <w:rPr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E09CF"/>
    <w:pPr>
      <w:keepNext/>
      <w:keepLines/>
      <w:numPr>
        <w:ilvl w:val="3"/>
        <w:numId w:val="23"/>
      </w:numPr>
      <w:spacing w:before="40" w:line="360" w:lineRule="auto"/>
      <w:outlineLvl w:val="3"/>
    </w:pPr>
    <w:rPr>
      <w:rFonts w:eastAsiaTheme="majorEastAsia" w:cstheme="majorBidi"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E09CF"/>
    <w:pPr>
      <w:keepNext/>
      <w:keepLines/>
      <w:numPr>
        <w:ilvl w:val="4"/>
        <w:numId w:val="23"/>
      </w:numPr>
      <w:spacing w:before="40" w:line="360" w:lineRule="auto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C45"/>
    <w:pPr>
      <w:keepNext/>
      <w:keepLines/>
      <w:numPr>
        <w:ilvl w:val="5"/>
        <w:numId w:val="23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C45"/>
    <w:pPr>
      <w:keepNext/>
      <w:keepLines/>
      <w:numPr>
        <w:ilvl w:val="6"/>
        <w:numId w:val="2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C45"/>
    <w:pPr>
      <w:keepNext/>
      <w:keepLines/>
      <w:numPr>
        <w:ilvl w:val="7"/>
        <w:numId w:val="2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C45"/>
    <w:pPr>
      <w:keepNext/>
      <w:keepLines/>
      <w:numPr>
        <w:ilvl w:val="8"/>
        <w:numId w:val="2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rsid w:val="00DA53E2"/>
    <w:pPr>
      <w:spacing w:before="170"/>
      <w:ind w:left="658" w:hanging="540"/>
    </w:pPr>
    <w:rPr>
      <w:rFonts w:eastAsia="Arial" w:cs="Arial"/>
      <w:b/>
      <w:bCs/>
    </w:rPr>
  </w:style>
  <w:style w:type="paragraph" w:styleId="TOC2">
    <w:name w:val="toc 2"/>
    <w:basedOn w:val="Normal"/>
    <w:uiPriority w:val="39"/>
    <w:qFormat/>
    <w:rsid w:val="00DA53E2"/>
    <w:pPr>
      <w:spacing w:before="151"/>
      <w:ind w:left="998" w:hanging="653"/>
    </w:pPr>
    <w:rPr>
      <w:rFonts w:eastAsia="Arial" w:cs="Arial"/>
    </w:rPr>
  </w:style>
  <w:style w:type="paragraph" w:styleId="TOC3">
    <w:name w:val="toc 3"/>
    <w:basedOn w:val="Normal"/>
    <w:uiPriority w:val="39"/>
    <w:qFormat/>
    <w:pPr>
      <w:spacing w:before="151"/>
      <w:ind w:left="1437" w:hanging="866"/>
    </w:pPr>
  </w:style>
  <w:style w:type="paragraph" w:styleId="TOC4">
    <w:name w:val="toc 4"/>
    <w:basedOn w:val="Normal"/>
    <w:uiPriority w:val="1"/>
    <w:qFormat/>
    <w:pPr>
      <w:spacing w:before="151"/>
      <w:ind w:left="1658" w:hanging="862"/>
    </w:pPr>
  </w:style>
  <w:style w:type="paragraph" w:styleId="BodyText">
    <w:name w:val="Body Text"/>
    <w:basedOn w:val="Normal"/>
    <w:link w:val="BodyTextChar"/>
    <w:uiPriority w:val="1"/>
    <w:qFormat/>
    <w:rsid w:val="001B021B"/>
    <w:rPr>
      <w:color w:val="000000" w:themeColor="text1"/>
    </w:rPr>
  </w:style>
  <w:style w:type="paragraph" w:styleId="Title">
    <w:name w:val="Title"/>
    <w:basedOn w:val="Normal"/>
    <w:uiPriority w:val="10"/>
    <w:qFormat/>
    <w:pPr>
      <w:ind w:left="118"/>
    </w:pPr>
    <w:rPr>
      <w:sz w:val="52"/>
      <w:szCs w:val="52"/>
    </w:rPr>
  </w:style>
  <w:style w:type="paragraph" w:styleId="ListParagraph">
    <w:name w:val="List Paragraph"/>
    <w:aliases w:val="Ordered List Numbered"/>
    <w:basedOn w:val="Normal"/>
    <w:link w:val="ListParagraphChar"/>
    <w:uiPriority w:val="1"/>
    <w:qFormat/>
    <w:rsid w:val="004E09CF"/>
    <w:pPr>
      <w:numPr>
        <w:numId w:val="12"/>
      </w:numPr>
      <w:tabs>
        <w:tab w:val="left" w:pos="838"/>
      </w:tabs>
      <w:spacing w:before="162"/>
      <w:ind w:left="835"/>
    </w:pPr>
    <w:rPr>
      <w:bCs/>
      <w:color w:val="000000" w:themeColor="text1"/>
    </w:rPr>
  </w:style>
  <w:style w:type="paragraph" w:customStyle="1" w:styleId="TableParagraph">
    <w:name w:val="Table Paragraph"/>
    <w:basedOn w:val="Normal"/>
    <w:uiPriority w:val="1"/>
    <w:qFormat/>
    <w:pPr>
      <w:spacing w:before="148"/>
    </w:pPr>
  </w:style>
  <w:style w:type="paragraph" w:styleId="Header">
    <w:name w:val="header"/>
    <w:basedOn w:val="Normal"/>
    <w:link w:val="HeaderChar"/>
    <w:uiPriority w:val="99"/>
    <w:unhideWhenUsed/>
    <w:rsid w:val="0027668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668C"/>
    <w:rPr>
      <w:rFonts w:ascii="Calibri" w:eastAsia="Calibri" w:hAnsi="Calibri" w:cs="Calibri"/>
    </w:rPr>
  </w:style>
  <w:style w:type="paragraph" w:styleId="Footer">
    <w:name w:val="footer"/>
    <w:aliases w:val="Footer_IBM"/>
    <w:basedOn w:val="Normal"/>
    <w:link w:val="FooterChar"/>
    <w:autoRedefine/>
    <w:uiPriority w:val="99"/>
    <w:unhideWhenUsed/>
    <w:qFormat/>
    <w:rsid w:val="00FB6791"/>
    <w:pPr>
      <w:tabs>
        <w:tab w:val="center" w:pos="4513"/>
        <w:tab w:val="right" w:pos="9026"/>
      </w:tabs>
    </w:pPr>
    <w:rPr>
      <w:color w:val="000000" w:themeColor="text1"/>
      <w:sz w:val="18"/>
      <w14:textFill>
        <w14:solidFill>
          <w14:schemeClr w14:val="tx1">
            <w14:alpha w14:val="10000"/>
          </w14:schemeClr>
        </w14:solidFill>
      </w14:textFill>
    </w:rPr>
  </w:style>
  <w:style w:type="character" w:customStyle="1" w:styleId="FooterChar">
    <w:name w:val="Footer Char"/>
    <w:aliases w:val="Footer_IBM Char"/>
    <w:basedOn w:val="DefaultParagraphFont"/>
    <w:link w:val="Footer"/>
    <w:uiPriority w:val="99"/>
    <w:rsid w:val="00FB6791"/>
    <w:rPr>
      <w:rFonts w:ascii="Calibri" w:eastAsia="Calibri" w:hAnsi="Calibri" w:cs="Calibri"/>
      <w:color w:val="000000" w:themeColor="text1"/>
      <w:sz w:val="18"/>
      <w14:textFill>
        <w14:solidFill>
          <w14:schemeClr w14:val="tx1">
            <w14:alpha w14:val="10000"/>
          </w14:schemeClr>
        </w14:solidFill>
      </w14:textFill>
    </w:rPr>
  </w:style>
  <w:style w:type="character" w:customStyle="1" w:styleId="Heading5Char">
    <w:name w:val="Heading 5 Char"/>
    <w:basedOn w:val="DefaultParagraphFont"/>
    <w:link w:val="Heading5"/>
    <w:uiPriority w:val="9"/>
    <w:rsid w:val="004E09CF"/>
    <w:rPr>
      <w:rFonts w:ascii="Aptos" w:eastAsiaTheme="majorEastAsia" w:hAnsi="Aptos" w:cstheme="majorBidi"/>
      <w:color w:val="000000" w:themeColor="text1"/>
    </w:rPr>
  </w:style>
  <w:style w:type="table" w:styleId="ListTable3-Accent1">
    <w:name w:val="List Table 3 Accent 1"/>
    <w:basedOn w:val="TableNormal"/>
    <w:uiPriority w:val="48"/>
    <w:rsid w:val="00724EBE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TableGrid">
    <w:name w:val="Table Grid"/>
    <w:basedOn w:val="TableNormal"/>
    <w:uiPriority w:val="39"/>
    <w:rsid w:val="00724E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sid w:val="006B2927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B2927"/>
    <w:rPr>
      <w:rFonts w:eastAsiaTheme="minorEastAsia"/>
      <w:color w:val="5A5A5A" w:themeColor="text1" w:themeTint="A5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4E09CF"/>
    <w:rPr>
      <w:rFonts w:ascii="Aptos" w:eastAsiaTheme="majorEastAsia" w:hAnsi="Aptos" w:cstheme="majorBidi"/>
      <w:iCs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C4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C4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C4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C4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DA53E2"/>
    <w:pPr>
      <w:keepNext/>
      <w:keepLines/>
      <w:widowControl/>
      <w:numPr>
        <w:numId w:val="0"/>
      </w:numPr>
      <w:tabs>
        <w:tab w:val="clear" w:pos="450"/>
      </w:tabs>
      <w:autoSpaceDE/>
      <w:autoSpaceDN/>
      <w:spacing w:before="240" w:line="259" w:lineRule="auto"/>
      <w:outlineLvl w:val="9"/>
    </w:pPr>
    <w:rPr>
      <w:rFonts w:eastAsiaTheme="majorEastAsia" w:cstheme="majorBidi"/>
      <w:spacing w:val="0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F5311E"/>
    <w:rPr>
      <w:color w:val="0000FF" w:themeColor="hyperlink"/>
      <w:u w:val="single"/>
    </w:rPr>
  </w:style>
  <w:style w:type="character" w:styleId="BookTitle">
    <w:name w:val="Book Title"/>
    <w:basedOn w:val="DefaultParagraphFont"/>
    <w:uiPriority w:val="33"/>
    <w:qFormat/>
    <w:rsid w:val="001B021B"/>
    <w:rPr>
      <w:rFonts w:ascii="Aptos" w:hAnsi="Aptos"/>
      <w:b w:val="0"/>
      <w:bCs/>
      <w:i w:val="0"/>
      <w:iCs/>
      <w:color w:val="000000" w:themeColor="text1"/>
      <w:spacing w:val="5"/>
      <w:sz w:val="40"/>
    </w:rPr>
  </w:style>
  <w:style w:type="paragraph" w:customStyle="1" w:styleId="ListParagraphIBMBulleted">
    <w:name w:val="List Paragraph_IBM_Bulleted"/>
    <w:basedOn w:val="ListParagraph"/>
    <w:link w:val="ListParagraphIBMBulletedChar"/>
    <w:qFormat/>
    <w:rsid w:val="004036FA"/>
    <w:pPr>
      <w:numPr>
        <w:numId w:val="22"/>
      </w:numPr>
    </w:pPr>
  </w:style>
  <w:style w:type="character" w:customStyle="1" w:styleId="ListParagraphChar">
    <w:name w:val="List Paragraph Char"/>
    <w:aliases w:val="Ordered List Numbered Char"/>
    <w:basedOn w:val="DefaultParagraphFont"/>
    <w:link w:val="ListParagraph"/>
    <w:uiPriority w:val="1"/>
    <w:rsid w:val="004E09CF"/>
    <w:rPr>
      <w:rFonts w:ascii="Aptos" w:eastAsia="Calibri" w:hAnsi="Aptos" w:cs="Calibri"/>
      <w:bCs/>
      <w:color w:val="000000" w:themeColor="text1"/>
    </w:rPr>
  </w:style>
  <w:style w:type="character" w:customStyle="1" w:styleId="ListParagraphIBMBulletedChar">
    <w:name w:val="List Paragraph_IBM_Bulleted Char"/>
    <w:basedOn w:val="ListParagraphChar"/>
    <w:link w:val="ListParagraphIBMBulleted"/>
    <w:rsid w:val="000F7B06"/>
    <w:rPr>
      <w:rFonts w:ascii="Aptos" w:eastAsia="Calibri" w:hAnsi="Aptos" w:cs="Calibri"/>
      <w:bCs/>
      <w:color w:val="000000" w:themeColor="text1"/>
    </w:rPr>
  </w:style>
  <w:style w:type="paragraph" w:customStyle="1" w:styleId="Note">
    <w:name w:val="Note"/>
    <w:basedOn w:val="BodyText"/>
    <w:link w:val="NoteChar"/>
    <w:qFormat/>
    <w:rsid w:val="00AB76AD"/>
    <w:pPr>
      <w:shd w:val="pct5" w:color="F2F2F2" w:themeColor="background1" w:themeShade="F2" w:fill="F9FAFB"/>
      <w:spacing w:before="161"/>
    </w:pPr>
    <w:rPr>
      <w:lang w:val="en-IN"/>
    </w:rPr>
  </w:style>
  <w:style w:type="character" w:customStyle="1" w:styleId="BodyTextChar">
    <w:name w:val="Body Text Char"/>
    <w:basedOn w:val="DefaultParagraphFont"/>
    <w:link w:val="BodyText"/>
    <w:uiPriority w:val="1"/>
    <w:rsid w:val="00AA3804"/>
    <w:rPr>
      <w:rFonts w:ascii="Aptos" w:eastAsia="Calibri" w:hAnsi="Aptos" w:cs="Calibri"/>
      <w:color w:val="000000" w:themeColor="text1"/>
    </w:rPr>
  </w:style>
  <w:style w:type="character" w:customStyle="1" w:styleId="NoteChar">
    <w:name w:val="Note Char"/>
    <w:basedOn w:val="BodyTextChar"/>
    <w:link w:val="Note"/>
    <w:rsid w:val="00AB76AD"/>
    <w:rPr>
      <w:rFonts w:ascii="Aptos" w:eastAsia="Calibri" w:hAnsi="Aptos" w:cs="Calibri"/>
      <w:color w:val="000000" w:themeColor="text1"/>
      <w:shd w:val="pct5" w:color="F2F2F2" w:themeColor="background1" w:themeShade="F2" w:fill="F9FAFB"/>
      <w:lang w:val="en-IN"/>
    </w:rPr>
  </w:style>
  <w:style w:type="paragraph" w:customStyle="1" w:styleId="SubOrderedList">
    <w:name w:val="Sub Ordered List"/>
    <w:basedOn w:val="ListParagraph"/>
    <w:qFormat/>
    <w:rsid w:val="004E09CF"/>
    <w:pPr>
      <w:numPr>
        <w:numId w:val="29"/>
      </w:numPr>
      <w:spacing w:before="120"/>
      <w:ind w:left="1080"/>
    </w:pPr>
  </w:style>
  <w:style w:type="paragraph" w:customStyle="1" w:styleId="SubBulletedList">
    <w:name w:val="Sub Bulleted List"/>
    <w:basedOn w:val="ListParagraphIBMBulleted"/>
    <w:qFormat/>
    <w:rsid w:val="00B80714"/>
    <w:pPr>
      <w:numPr>
        <w:numId w:val="30"/>
      </w:numPr>
      <w:spacing w:before="120"/>
      <w:ind w:left="1080"/>
    </w:pPr>
  </w:style>
  <w:style w:type="paragraph" w:customStyle="1" w:styleId="Important">
    <w:name w:val="Important"/>
    <w:basedOn w:val="BodyText"/>
    <w:rsid w:val="007978D7"/>
    <w:pPr>
      <w:shd w:val="clear" w:color="auto" w:fill="F9FAFB"/>
      <w:spacing w:before="161"/>
    </w:pPr>
  </w:style>
  <w:style w:type="paragraph" w:customStyle="1" w:styleId="Titlenew">
    <w:name w:val="Title_new"/>
    <w:basedOn w:val="Title"/>
    <w:link w:val="TitlenewChar"/>
    <w:autoRedefine/>
    <w:qFormat/>
    <w:rsid w:val="00BF5C31"/>
    <w:pPr>
      <w:ind w:left="1291"/>
      <w:jc w:val="right"/>
    </w:pPr>
    <w:rPr>
      <w:rFonts w:eastAsia="Lucida Sans" w:cs="Lucida Sans"/>
      <w:spacing w:val="-10"/>
      <w:sz w:val="40"/>
      <w:szCs w:val="40"/>
    </w:rPr>
  </w:style>
  <w:style w:type="character" w:customStyle="1" w:styleId="TitlenewChar">
    <w:name w:val="Title_new Char"/>
    <w:basedOn w:val="DefaultParagraphFont"/>
    <w:link w:val="Titlenew"/>
    <w:rsid w:val="00BF5C31"/>
    <w:rPr>
      <w:rFonts w:ascii="Aptos" w:eastAsia="Lucida Sans" w:hAnsi="Aptos" w:cs="Lucida Sans"/>
      <w:spacing w:val="-10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02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83818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31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25211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endnotes.xml" Type="http://schemas.openxmlformats.org/officeDocument/2006/relationships/endnotes"/><Relationship Id="rId11" Target="header1.xml" Type="http://schemas.openxmlformats.org/officeDocument/2006/relationships/header"/><Relationship Id="rId12" Target="footer1.xml" Type="http://schemas.openxmlformats.org/officeDocument/2006/relationships/footer"/><Relationship Id="rId13" Target="footer2.xml" Type="http://schemas.openxmlformats.org/officeDocument/2006/relationships/footer"/><Relationship Id="rId14" Target="header2.xml" Type="http://schemas.openxmlformats.org/officeDocument/2006/relationships/header"/><Relationship Id="rId15" Target="footer3.xml" Type="http://schemas.openxmlformats.org/officeDocument/2006/relationships/footer"/><Relationship Id="rId16" Target="header3.xml" Type="http://schemas.openxmlformats.org/officeDocument/2006/relationships/header"/><Relationship Id="rId17" Target="footer4.xml" Type="http://schemas.openxmlformats.org/officeDocument/2006/relationships/footer"/><Relationship Id="rId18" Target="header4.xml" Type="http://schemas.openxmlformats.org/officeDocument/2006/relationships/header"/><Relationship Id="rId19" Target="header5.xml" Type="http://schemas.openxmlformats.org/officeDocument/2006/relationships/header"/><Relationship Id="rId2" Target="../customXml/item2.xml" Type="http://schemas.openxmlformats.org/officeDocument/2006/relationships/customXml"/><Relationship Id="rId20" Target="footer5.xml" Type="http://schemas.openxmlformats.org/officeDocument/2006/relationships/footer"/><Relationship Id="rId21" Target="header6.xml" Type="http://schemas.openxmlformats.org/officeDocument/2006/relationships/header"/><Relationship Id="rId22" Target="footer6.xml" Type="http://schemas.openxmlformats.org/officeDocument/2006/relationships/footer"/><Relationship Id="rId23" Target="fontTable.xml" Type="http://schemas.openxmlformats.org/officeDocument/2006/relationships/fontTable"/><Relationship Id="rId24" Target="theme/theme1.xml" Type="http://schemas.openxmlformats.org/officeDocument/2006/relationships/theme"/><Relationship Id="rId25" Target="media/image5.png" Type="http://schemas.openxmlformats.org/officeDocument/2006/relationships/image"/><Relationship Id="rId26" Target="media/image6.png" Type="http://schemas.openxmlformats.org/officeDocument/2006/relationships/image"/><Relationship Id="rId27" Target="media/image7.png" Type="http://schemas.openxmlformats.org/officeDocument/2006/relationships/image"/><Relationship Id="rId28" Target="media/image8.png" Type="http://schemas.openxmlformats.org/officeDocument/2006/relationships/image"/><Relationship Id="rId29" Target="media/image9.png" Type="http://schemas.openxmlformats.org/officeDocument/2006/relationships/image"/><Relationship Id="rId3" Target="../customXml/item3.xml" Type="http://schemas.openxmlformats.org/officeDocument/2006/relationships/customXml"/><Relationship Id="rId30" Target="media/image10.png" Type="http://schemas.openxmlformats.org/officeDocument/2006/relationships/image"/><Relationship Id="rId31" Target="media/image11.png" Type="http://schemas.openxmlformats.org/officeDocument/2006/relationships/image"/><Relationship Id="rId32" Target="media/image12.png" Type="http://schemas.openxmlformats.org/officeDocument/2006/relationships/image"/><Relationship Id="rId4" Target="../customXml/item4.xml" Type="http://schemas.openxmlformats.org/officeDocument/2006/relationships/customXml"/><Relationship Id="rId5" Target="numbering.xml" Type="http://schemas.openxmlformats.org/officeDocument/2006/relationships/numbering"/><Relationship Id="rId6" Target="styles.xml" Type="http://schemas.openxmlformats.org/officeDocument/2006/relationships/styles"/><Relationship Id="rId7" Target="settings.xml" Type="http://schemas.openxmlformats.org/officeDocument/2006/relationships/settings"/><Relationship Id="rId8" Target="webSettings.xml" Type="http://schemas.openxmlformats.org/officeDocument/2006/relationships/webSettings"/><Relationship Id="rId9" Target="footnotes.xml" Type="http://schemas.openxmlformats.org/officeDocument/2006/relationships/footnotes"/></Relationships>
</file>

<file path=word/_rels/footer2.xml.rels><?xml version="1.0" encoding="UTF-8" standalone="yes"?><Relationships xmlns="http://schemas.openxmlformats.org/package/2006/relationships"><Relationship Id="rId1" Target="media/image4.png" Type="http://schemas.openxmlformats.org/officeDocument/2006/relationships/image"/></Relationships>
</file>

<file path=word/_rels/footer3.xml.rels><?xml version="1.0" encoding="UTF-8" standalone="yes"?><Relationships xmlns="http://schemas.openxmlformats.org/package/2006/relationships"><Relationship Id="rId1" Target="media/image4.png" Type="http://schemas.openxmlformats.org/officeDocument/2006/relationships/image"/></Relationships>
</file>

<file path=word/_rels/header2.xml.rels><?xml version="1.0" encoding="UTF-8" standalone="yes"?><Relationships xmlns="http://schemas.openxmlformats.org/package/2006/relationships"><Relationship Id="rId1" Target="media/image5.jpeg" Type="http://schemas.openxmlformats.org/officeDocument/2006/relationships/image"/></Relationships>
</file>

<file path=word/_rels/numbering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Relationship Id="rId3" Target="media/image3.png" Type="http://schemas.openxmlformats.org/officeDocument/2006/relationships/image"/></Relationships>
</file>

<file path=word/_rels/settings.xml.rels><?xml version="1.0" encoding="UTF-8" standalone="yes"?><Relationships xmlns="http://schemas.openxmlformats.org/package/2006/relationships"><Relationship Id="rId1" Target="file:////Users/ashwinshenoy/Downloads/IBM_word_doc_template.dotx" TargetMode="External" Type="http://schemas.openxmlformats.org/officeDocument/2006/relationships/attachedTemplat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yes"?><Relationships xmlns="http://schemas.openxmlformats.org/package/2006/relationships"><Relationship Id="rId1" Target="itemProps2.xml" Type="http://schemas.openxmlformats.org/officeDocument/2006/relationships/customXmlProps"/></Relationships>
</file>

<file path=customXml/_rels/item3.xml.rels><?xml version="1.0" encoding="UTF-8" standalone="yes"?><Relationships xmlns="http://schemas.openxmlformats.org/package/2006/relationships"><Relationship Id="rId1" Target="itemProps3.xml" Type="http://schemas.openxmlformats.org/officeDocument/2006/relationships/customXmlProps"/></Relationships>
</file>

<file path=customXml/_rels/item4.xml.rels><?xml version="1.0" encoding="UTF-8" standalone="yes"?><Relationships xmlns="http://schemas.openxmlformats.org/package/2006/relationships"><Relationship Id="rId1" Target="itemProps4.xml" Type="http://schemas.openxmlformats.org/officeDocument/2006/relationships/customXmlProps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423244d-1868-459d-984b-fb1b630b7620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3B6C7643792743B90589FC670184CB" ma:contentTypeVersion="18" ma:contentTypeDescription="Create a new document." ma:contentTypeScope="" ma:versionID="8aafba98235635cd1c3dbefbb51d2d30">
  <xsd:schema xmlns:xsd="http://www.w3.org/2001/XMLSchema" xmlns:xs="http://www.w3.org/2001/XMLSchema" xmlns:p="http://schemas.microsoft.com/office/2006/metadata/properties" xmlns:ns3="658560ee-bbe4-492f-a924-7825d4a96fe0" xmlns:ns4="9423244d-1868-459d-984b-fb1b630b7620" targetNamespace="http://schemas.microsoft.com/office/2006/metadata/properties" ma:root="true" ma:fieldsID="f49ba4a3d53a477ce05dbcefc7e5be7c" ns3:_="" ns4:_="">
    <xsd:import namespace="658560ee-bbe4-492f-a924-7825d4a96fe0"/>
    <xsd:import namespace="9423244d-1868-459d-984b-fb1b630b762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ServiceDateTaken" minOccurs="0"/>
                <xsd:element ref="ns4:MediaLengthInSeconds" minOccurs="0"/>
                <xsd:element ref="ns4:_activity" minOccurs="0"/>
                <xsd:element ref="ns4:MediaServiceLocation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8560ee-bbe4-492f-a924-7825d4a96fe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23244d-1868-459d-984b-fb1b630b76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A717EB1-0DBC-42CF-9A09-CA227E2357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97BA42F-CADE-4E86-9213-E8A571A916EE}">
  <ds:schemaRefs>
    <ds:schemaRef ds:uri="http://schemas.microsoft.com/office/2006/metadata/properties"/>
    <ds:schemaRef ds:uri="http://schemas.microsoft.com/office/infopath/2007/PartnerControls"/>
    <ds:schemaRef ds:uri="9423244d-1868-459d-984b-fb1b630b7620"/>
  </ds:schemaRefs>
</ds:datastoreItem>
</file>

<file path=customXml/itemProps3.xml><?xml version="1.0" encoding="utf-8"?>
<ds:datastoreItem xmlns:ds="http://schemas.openxmlformats.org/officeDocument/2006/customXml" ds:itemID="{DD9FAF4B-D03A-4264-9170-23A57A842E9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4C3A0C9-77B2-473E-AB74-119A9AC42F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8560ee-bbe4-492f-a924-7825d4a96fe0"/>
    <ds:schemaRef ds:uri="9423244d-1868-459d-984b-fb1b630b7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e9ddd37-01c2-47a1-893c-5c0bdc1f6d39}" enabled="1" method="Privileged" siteId="{d9662eb9-ad98-4e74-a8a2-04ed5d544db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IBM_word_doc_template.dotx</Template>
  <TotalTime>5</TotalTime>
  <Pages>4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</Company>
  <LinksUpToDate>false</LinksUpToDate>
  <CharactersWithSpaces>612</CharactersWithSpaces>
  <SharedDoc>false</SharedDoc>
  <HLinks>
    <vt:vector size="498" baseType="variant">
      <vt:variant>
        <vt:i4>4325498</vt:i4>
      </vt:variant>
      <vt:variant>
        <vt:i4>246</vt:i4>
      </vt:variant>
      <vt:variant>
        <vt:i4>0</vt:i4>
      </vt:variant>
      <vt:variant>
        <vt:i4>5</vt:i4>
      </vt:variant>
      <vt:variant>
        <vt:lpwstr>mailto:security@softwareag.com</vt:lpwstr>
      </vt:variant>
      <vt:variant>
        <vt:lpwstr/>
      </vt:variant>
      <vt:variant>
        <vt:i4>4325498</vt:i4>
      </vt:variant>
      <vt:variant>
        <vt:i4>243</vt:i4>
      </vt:variant>
      <vt:variant>
        <vt:i4>0</vt:i4>
      </vt:variant>
      <vt:variant>
        <vt:i4>5</vt:i4>
      </vt:variant>
      <vt:variant>
        <vt:lpwstr>mailto:security@softwareag.com</vt:lpwstr>
      </vt:variant>
      <vt:variant>
        <vt:lpwstr/>
      </vt:variant>
      <vt:variant>
        <vt:i4>7929976</vt:i4>
      </vt:variant>
      <vt:variant>
        <vt:i4>240</vt:i4>
      </vt:variant>
      <vt:variant>
        <vt:i4>0</vt:i4>
      </vt:variant>
      <vt:variant>
        <vt:i4>5</vt:i4>
      </vt:variant>
      <vt:variant>
        <vt:lpwstr>https://tools.ietf.org/html/rfc6749</vt:lpwstr>
      </vt:variant>
      <vt:variant>
        <vt:lpwstr/>
      </vt:variant>
      <vt:variant>
        <vt:i4>7864424</vt:i4>
      </vt:variant>
      <vt:variant>
        <vt:i4>237</vt:i4>
      </vt:variant>
      <vt:variant>
        <vt:i4>0</vt:i4>
      </vt:variant>
      <vt:variant>
        <vt:i4>5</vt:i4>
      </vt:variant>
      <vt:variant>
        <vt:lpwstr>https://www.cisecurity.org/cis-benchmarks/</vt:lpwstr>
      </vt:variant>
      <vt:variant>
        <vt:lpwstr/>
      </vt:variant>
      <vt:variant>
        <vt:i4>524313</vt:i4>
      </vt:variant>
      <vt:variant>
        <vt:i4>234</vt:i4>
      </vt:variant>
      <vt:variant>
        <vt:i4>0</vt:i4>
      </vt:variant>
      <vt:variant>
        <vt:i4>5</vt:i4>
      </vt:variant>
      <vt:variant>
        <vt:lpwstr>https://github.com/OWASP/ASVS/blob/master/4.0/en/0x11-V2-Authentication.md</vt:lpwstr>
      </vt:variant>
      <vt:variant>
        <vt:lpwstr>v21-password-security-requirements</vt:lpwstr>
      </vt:variant>
      <vt:variant>
        <vt:i4>524313</vt:i4>
      </vt:variant>
      <vt:variant>
        <vt:i4>231</vt:i4>
      </vt:variant>
      <vt:variant>
        <vt:i4>0</vt:i4>
      </vt:variant>
      <vt:variant>
        <vt:i4>5</vt:i4>
      </vt:variant>
      <vt:variant>
        <vt:lpwstr>https://github.com/OWASP/ASVS/blob/master/4.0/en/0x11-V2-Authentication.md</vt:lpwstr>
      </vt:variant>
      <vt:variant>
        <vt:lpwstr>v21-password-security-requirements</vt:lpwstr>
      </vt:variant>
      <vt:variant>
        <vt:i4>2818051</vt:i4>
      </vt:variant>
      <vt:variant>
        <vt:i4>228</vt:i4>
      </vt:variant>
      <vt:variant>
        <vt:i4>0</vt:i4>
      </vt:variant>
      <vt:variant>
        <vt:i4>5</vt:i4>
      </vt:variant>
      <vt:variant>
        <vt:lpwstr>https://cheatsheetseries.owasp.org/cheatsheets/SAML_Security_Cheat_Sheet.html</vt:lpwstr>
      </vt:variant>
      <vt:variant>
        <vt:lpwstr/>
      </vt:variant>
      <vt:variant>
        <vt:i4>3276832</vt:i4>
      </vt:variant>
      <vt:variant>
        <vt:i4>225</vt:i4>
      </vt:variant>
      <vt:variant>
        <vt:i4>0</vt:i4>
      </vt:variant>
      <vt:variant>
        <vt:i4>5</vt:i4>
      </vt:variant>
      <vt:variant>
        <vt:lpwstr>https://ldapwiki.com/wiki/Token</vt:lpwstr>
      </vt:variant>
      <vt:variant>
        <vt:lpwstr/>
      </vt:variant>
      <vt:variant>
        <vt:i4>7733305</vt:i4>
      </vt:variant>
      <vt:variant>
        <vt:i4>222</vt:i4>
      </vt:variant>
      <vt:variant>
        <vt:i4>0</vt:i4>
      </vt:variant>
      <vt:variant>
        <vt:i4>5</vt:i4>
      </vt:variant>
      <vt:variant>
        <vt:lpwstr>https://ldapwiki.com/wiki/Refresh Token</vt:lpwstr>
      </vt:variant>
      <vt:variant>
        <vt:lpwstr/>
      </vt:variant>
      <vt:variant>
        <vt:i4>7733305</vt:i4>
      </vt:variant>
      <vt:variant>
        <vt:i4>219</vt:i4>
      </vt:variant>
      <vt:variant>
        <vt:i4>0</vt:i4>
      </vt:variant>
      <vt:variant>
        <vt:i4>5</vt:i4>
      </vt:variant>
      <vt:variant>
        <vt:lpwstr>https://ldapwiki.com/wiki/Refresh Token</vt:lpwstr>
      </vt:variant>
      <vt:variant>
        <vt:lpwstr/>
      </vt:variant>
      <vt:variant>
        <vt:i4>3932260</vt:i4>
      </vt:variant>
      <vt:variant>
        <vt:i4>216</vt:i4>
      </vt:variant>
      <vt:variant>
        <vt:i4>0</vt:i4>
      </vt:variant>
      <vt:variant>
        <vt:i4>5</vt:i4>
      </vt:variant>
      <vt:variant>
        <vt:lpwstr>https://ldapwiki.com/wiki/Access Token</vt:lpwstr>
      </vt:variant>
      <vt:variant>
        <vt:lpwstr/>
      </vt:variant>
      <vt:variant>
        <vt:i4>3276832</vt:i4>
      </vt:variant>
      <vt:variant>
        <vt:i4>213</vt:i4>
      </vt:variant>
      <vt:variant>
        <vt:i4>0</vt:i4>
      </vt:variant>
      <vt:variant>
        <vt:i4>5</vt:i4>
      </vt:variant>
      <vt:variant>
        <vt:lpwstr>https://ldapwiki.com/wiki/Token</vt:lpwstr>
      </vt:variant>
      <vt:variant>
        <vt:lpwstr/>
      </vt:variant>
      <vt:variant>
        <vt:i4>3276832</vt:i4>
      </vt:variant>
      <vt:variant>
        <vt:i4>210</vt:i4>
      </vt:variant>
      <vt:variant>
        <vt:i4>0</vt:i4>
      </vt:variant>
      <vt:variant>
        <vt:i4>5</vt:i4>
      </vt:variant>
      <vt:variant>
        <vt:lpwstr>https://ldapwiki.com/wiki/Token</vt:lpwstr>
      </vt:variant>
      <vt:variant>
        <vt:lpwstr/>
      </vt:variant>
      <vt:variant>
        <vt:i4>7471205</vt:i4>
      </vt:variant>
      <vt:variant>
        <vt:i4>207</vt:i4>
      </vt:variant>
      <vt:variant>
        <vt:i4>0</vt:i4>
      </vt:variant>
      <vt:variant>
        <vt:i4>5</vt:i4>
      </vt:variant>
      <vt:variant>
        <vt:lpwstr>http://www.webapp2.com/</vt:lpwstr>
      </vt:variant>
      <vt:variant>
        <vt:lpwstr/>
      </vt:variant>
      <vt:variant>
        <vt:i4>7405669</vt:i4>
      </vt:variant>
      <vt:variant>
        <vt:i4>204</vt:i4>
      </vt:variant>
      <vt:variant>
        <vt:i4>0</vt:i4>
      </vt:variant>
      <vt:variant>
        <vt:i4>5</vt:i4>
      </vt:variant>
      <vt:variant>
        <vt:lpwstr>http://www.webapp1.com/</vt:lpwstr>
      </vt:variant>
      <vt:variant>
        <vt:lpwstr/>
      </vt:variant>
      <vt:variant>
        <vt:i4>8192122</vt:i4>
      </vt:variant>
      <vt:variant>
        <vt:i4>201</vt:i4>
      </vt:variant>
      <vt:variant>
        <vt:i4>0</vt:i4>
      </vt:variant>
      <vt:variant>
        <vt:i4>5</vt:i4>
      </vt:variant>
      <vt:variant>
        <vt:lpwstr>https://tools.ietf.org/html/rfc7519</vt:lpwstr>
      </vt:variant>
      <vt:variant>
        <vt:lpwstr/>
      </vt:variant>
      <vt:variant>
        <vt:i4>2359377</vt:i4>
      </vt:variant>
      <vt:variant>
        <vt:i4>198</vt:i4>
      </vt:variant>
      <vt:variant>
        <vt:i4>0</vt:i4>
      </vt:variant>
      <vt:variant>
        <vt:i4>5</vt:i4>
      </vt:variant>
      <vt:variant>
        <vt:lpwstr/>
      </vt:variant>
      <vt:variant>
        <vt:lpwstr>_bookmark66</vt:lpwstr>
      </vt:variant>
      <vt:variant>
        <vt:i4>2359377</vt:i4>
      </vt:variant>
      <vt:variant>
        <vt:i4>195</vt:i4>
      </vt:variant>
      <vt:variant>
        <vt:i4>0</vt:i4>
      </vt:variant>
      <vt:variant>
        <vt:i4>5</vt:i4>
      </vt:variant>
      <vt:variant>
        <vt:lpwstr/>
      </vt:variant>
      <vt:variant>
        <vt:lpwstr>_bookmark65</vt:lpwstr>
      </vt:variant>
      <vt:variant>
        <vt:i4>2359377</vt:i4>
      </vt:variant>
      <vt:variant>
        <vt:i4>192</vt:i4>
      </vt:variant>
      <vt:variant>
        <vt:i4>0</vt:i4>
      </vt:variant>
      <vt:variant>
        <vt:i4>5</vt:i4>
      </vt:variant>
      <vt:variant>
        <vt:lpwstr/>
      </vt:variant>
      <vt:variant>
        <vt:lpwstr>_bookmark64</vt:lpwstr>
      </vt:variant>
      <vt:variant>
        <vt:i4>2359377</vt:i4>
      </vt:variant>
      <vt:variant>
        <vt:i4>189</vt:i4>
      </vt:variant>
      <vt:variant>
        <vt:i4>0</vt:i4>
      </vt:variant>
      <vt:variant>
        <vt:i4>5</vt:i4>
      </vt:variant>
      <vt:variant>
        <vt:lpwstr/>
      </vt:variant>
      <vt:variant>
        <vt:lpwstr>_bookmark63</vt:lpwstr>
      </vt:variant>
      <vt:variant>
        <vt:i4>2359377</vt:i4>
      </vt:variant>
      <vt:variant>
        <vt:i4>186</vt:i4>
      </vt:variant>
      <vt:variant>
        <vt:i4>0</vt:i4>
      </vt:variant>
      <vt:variant>
        <vt:i4>5</vt:i4>
      </vt:variant>
      <vt:variant>
        <vt:lpwstr/>
      </vt:variant>
      <vt:variant>
        <vt:lpwstr>_bookmark62</vt:lpwstr>
      </vt:variant>
      <vt:variant>
        <vt:i4>2359377</vt:i4>
      </vt:variant>
      <vt:variant>
        <vt:i4>183</vt:i4>
      </vt:variant>
      <vt:variant>
        <vt:i4>0</vt:i4>
      </vt:variant>
      <vt:variant>
        <vt:i4>5</vt:i4>
      </vt:variant>
      <vt:variant>
        <vt:lpwstr/>
      </vt:variant>
      <vt:variant>
        <vt:lpwstr>_bookmark61</vt:lpwstr>
      </vt:variant>
      <vt:variant>
        <vt:i4>2359377</vt:i4>
      </vt:variant>
      <vt:variant>
        <vt:i4>180</vt:i4>
      </vt:variant>
      <vt:variant>
        <vt:i4>0</vt:i4>
      </vt:variant>
      <vt:variant>
        <vt:i4>5</vt:i4>
      </vt:variant>
      <vt:variant>
        <vt:lpwstr/>
      </vt:variant>
      <vt:variant>
        <vt:lpwstr>_bookmark60</vt:lpwstr>
      </vt:variant>
      <vt:variant>
        <vt:i4>2555985</vt:i4>
      </vt:variant>
      <vt:variant>
        <vt:i4>177</vt:i4>
      </vt:variant>
      <vt:variant>
        <vt:i4>0</vt:i4>
      </vt:variant>
      <vt:variant>
        <vt:i4>5</vt:i4>
      </vt:variant>
      <vt:variant>
        <vt:lpwstr/>
      </vt:variant>
      <vt:variant>
        <vt:lpwstr>_bookmark59</vt:lpwstr>
      </vt:variant>
      <vt:variant>
        <vt:i4>2555985</vt:i4>
      </vt:variant>
      <vt:variant>
        <vt:i4>174</vt:i4>
      </vt:variant>
      <vt:variant>
        <vt:i4>0</vt:i4>
      </vt:variant>
      <vt:variant>
        <vt:i4>5</vt:i4>
      </vt:variant>
      <vt:variant>
        <vt:lpwstr/>
      </vt:variant>
      <vt:variant>
        <vt:lpwstr>_bookmark58</vt:lpwstr>
      </vt:variant>
      <vt:variant>
        <vt:i4>2555985</vt:i4>
      </vt:variant>
      <vt:variant>
        <vt:i4>171</vt:i4>
      </vt:variant>
      <vt:variant>
        <vt:i4>0</vt:i4>
      </vt:variant>
      <vt:variant>
        <vt:i4>5</vt:i4>
      </vt:variant>
      <vt:variant>
        <vt:lpwstr/>
      </vt:variant>
      <vt:variant>
        <vt:lpwstr>_bookmark57</vt:lpwstr>
      </vt:variant>
      <vt:variant>
        <vt:i4>2555985</vt:i4>
      </vt:variant>
      <vt:variant>
        <vt:i4>168</vt:i4>
      </vt:variant>
      <vt:variant>
        <vt:i4>0</vt:i4>
      </vt:variant>
      <vt:variant>
        <vt:i4>5</vt:i4>
      </vt:variant>
      <vt:variant>
        <vt:lpwstr/>
      </vt:variant>
      <vt:variant>
        <vt:lpwstr>_bookmark56</vt:lpwstr>
      </vt:variant>
      <vt:variant>
        <vt:i4>2555985</vt:i4>
      </vt:variant>
      <vt:variant>
        <vt:i4>165</vt:i4>
      </vt:variant>
      <vt:variant>
        <vt:i4>0</vt:i4>
      </vt:variant>
      <vt:variant>
        <vt:i4>5</vt:i4>
      </vt:variant>
      <vt:variant>
        <vt:lpwstr/>
      </vt:variant>
      <vt:variant>
        <vt:lpwstr>_bookmark55</vt:lpwstr>
      </vt:variant>
      <vt:variant>
        <vt:i4>2555985</vt:i4>
      </vt:variant>
      <vt:variant>
        <vt:i4>162</vt:i4>
      </vt:variant>
      <vt:variant>
        <vt:i4>0</vt:i4>
      </vt:variant>
      <vt:variant>
        <vt:i4>5</vt:i4>
      </vt:variant>
      <vt:variant>
        <vt:lpwstr/>
      </vt:variant>
      <vt:variant>
        <vt:lpwstr>_bookmark54</vt:lpwstr>
      </vt:variant>
      <vt:variant>
        <vt:i4>2555985</vt:i4>
      </vt:variant>
      <vt:variant>
        <vt:i4>159</vt:i4>
      </vt:variant>
      <vt:variant>
        <vt:i4>0</vt:i4>
      </vt:variant>
      <vt:variant>
        <vt:i4>5</vt:i4>
      </vt:variant>
      <vt:variant>
        <vt:lpwstr/>
      </vt:variant>
      <vt:variant>
        <vt:lpwstr>_bookmark53</vt:lpwstr>
      </vt:variant>
      <vt:variant>
        <vt:i4>2555985</vt:i4>
      </vt:variant>
      <vt:variant>
        <vt:i4>156</vt:i4>
      </vt:variant>
      <vt:variant>
        <vt:i4>0</vt:i4>
      </vt:variant>
      <vt:variant>
        <vt:i4>5</vt:i4>
      </vt:variant>
      <vt:variant>
        <vt:lpwstr/>
      </vt:variant>
      <vt:variant>
        <vt:lpwstr>_bookmark52</vt:lpwstr>
      </vt:variant>
      <vt:variant>
        <vt:i4>2555985</vt:i4>
      </vt:variant>
      <vt:variant>
        <vt:i4>153</vt:i4>
      </vt:variant>
      <vt:variant>
        <vt:i4>0</vt:i4>
      </vt:variant>
      <vt:variant>
        <vt:i4>5</vt:i4>
      </vt:variant>
      <vt:variant>
        <vt:lpwstr/>
      </vt:variant>
      <vt:variant>
        <vt:lpwstr>_bookmark51</vt:lpwstr>
      </vt:variant>
      <vt:variant>
        <vt:i4>2555985</vt:i4>
      </vt:variant>
      <vt:variant>
        <vt:i4>150</vt:i4>
      </vt:variant>
      <vt:variant>
        <vt:i4>0</vt:i4>
      </vt:variant>
      <vt:variant>
        <vt:i4>5</vt:i4>
      </vt:variant>
      <vt:variant>
        <vt:lpwstr/>
      </vt:variant>
      <vt:variant>
        <vt:lpwstr>_bookmark50</vt:lpwstr>
      </vt:variant>
      <vt:variant>
        <vt:i4>2490449</vt:i4>
      </vt:variant>
      <vt:variant>
        <vt:i4>147</vt:i4>
      </vt:variant>
      <vt:variant>
        <vt:i4>0</vt:i4>
      </vt:variant>
      <vt:variant>
        <vt:i4>5</vt:i4>
      </vt:variant>
      <vt:variant>
        <vt:lpwstr/>
      </vt:variant>
      <vt:variant>
        <vt:lpwstr>_bookmark49</vt:lpwstr>
      </vt:variant>
      <vt:variant>
        <vt:i4>2490449</vt:i4>
      </vt:variant>
      <vt:variant>
        <vt:i4>144</vt:i4>
      </vt:variant>
      <vt:variant>
        <vt:i4>0</vt:i4>
      </vt:variant>
      <vt:variant>
        <vt:i4>5</vt:i4>
      </vt:variant>
      <vt:variant>
        <vt:lpwstr/>
      </vt:variant>
      <vt:variant>
        <vt:lpwstr>_bookmark48</vt:lpwstr>
      </vt:variant>
      <vt:variant>
        <vt:i4>2490449</vt:i4>
      </vt:variant>
      <vt:variant>
        <vt:i4>141</vt:i4>
      </vt:variant>
      <vt:variant>
        <vt:i4>0</vt:i4>
      </vt:variant>
      <vt:variant>
        <vt:i4>5</vt:i4>
      </vt:variant>
      <vt:variant>
        <vt:lpwstr/>
      </vt:variant>
      <vt:variant>
        <vt:lpwstr>_bookmark47</vt:lpwstr>
      </vt:variant>
      <vt:variant>
        <vt:i4>2490449</vt:i4>
      </vt:variant>
      <vt:variant>
        <vt:i4>138</vt:i4>
      </vt:variant>
      <vt:variant>
        <vt:i4>0</vt:i4>
      </vt:variant>
      <vt:variant>
        <vt:i4>5</vt:i4>
      </vt:variant>
      <vt:variant>
        <vt:lpwstr/>
      </vt:variant>
      <vt:variant>
        <vt:lpwstr>_bookmark46</vt:lpwstr>
      </vt:variant>
      <vt:variant>
        <vt:i4>2490449</vt:i4>
      </vt:variant>
      <vt:variant>
        <vt:i4>135</vt:i4>
      </vt:variant>
      <vt:variant>
        <vt:i4>0</vt:i4>
      </vt:variant>
      <vt:variant>
        <vt:i4>5</vt:i4>
      </vt:variant>
      <vt:variant>
        <vt:lpwstr/>
      </vt:variant>
      <vt:variant>
        <vt:lpwstr>_bookmark45</vt:lpwstr>
      </vt:variant>
      <vt:variant>
        <vt:i4>2490449</vt:i4>
      </vt:variant>
      <vt:variant>
        <vt:i4>132</vt:i4>
      </vt:variant>
      <vt:variant>
        <vt:i4>0</vt:i4>
      </vt:variant>
      <vt:variant>
        <vt:i4>5</vt:i4>
      </vt:variant>
      <vt:variant>
        <vt:lpwstr/>
      </vt:variant>
      <vt:variant>
        <vt:lpwstr>_bookmark44</vt:lpwstr>
      </vt:variant>
      <vt:variant>
        <vt:i4>2490449</vt:i4>
      </vt:variant>
      <vt:variant>
        <vt:i4>129</vt:i4>
      </vt:variant>
      <vt:variant>
        <vt:i4>0</vt:i4>
      </vt:variant>
      <vt:variant>
        <vt:i4>5</vt:i4>
      </vt:variant>
      <vt:variant>
        <vt:lpwstr/>
      </vt:variant>
      <vt:variant>
        <vt:lpwstr>_bookmark43</vt:lpwstr>
      </vt:variant>
      <vt:variant>
        <vt:i4>2490449</vt:i4>
      </vt:variant>
      <vt:variant>
        <vt:i4>126</vt:i4>
      </vt:variant>
      <vt:variant>
        <vt:i4>0</vt:i4>
      </vt:variant>
      <vt:variant>
        <vt:i4>5</vt:i4>
      </vt:variant>
      <vt:variant>
        <vt:lpwstr/>
      </vt:variant>
      <vt:variant>
        <vt:lpwstr>_bookmark42</vt:lpwstr>
      </vt:variant>
      <vt:variant>
        <vt:i4>2490449</vt:i4>
      </vt:variant>
      <vt:variant>
        <vt:i4>123</vt:i4>
      </vt:variant>
      <vt:variant>
        <vt:i4>0</vt:i4>
      </vt:variant>
      <vt:variant>
        <vt:i4>5</vt:i4>
      </vt:variant>
      <vt:variant>
        <vt:lpwstr/>
      </vt:variant>
      <vt:variant>
        <vt:lpwstr>_bookmark41</vt:lpwstr>
      </vt:variant>
      <vt:variant>
        <vt:i4>2490449</vt:i4>
      </vt:variant>
      <vt:variant>
        <vt:i4>120</vt:i4>
      </vt:variant>
      <vt:variant>
        <vt:i4>0</vt:i4>
      </vt:variant>
      <vt:variant>
        <vt:i4>5</vt:i4>
      </vt:variant>
      <vt:variant>
        <vt:lpwstr/>
      </vt:variant>
      <vt:variant>
        <vt:lpwstr>_bookmark40</vt:lpwstr>
      </vt:variant>
      <vt:variant>
        <vt:i4>2162769</vt:i4>
      </vt:variant>
      <vt:variant>
        <vt:i4>117</vt:i4>
      </vt:variant>
      <vt:variant>
        <vt:i4>0</vt:i4>
      </vt:variant>
      <vt:variant>
        <vt:i4>5</vt:i4>
      </vt:variant>
      <vt:variant>
        <vt:lpwstr/>
      </vt:variant>
      <vt:variant>
        <vt:lpwstr>_bookmark39</vt:lpwstr>
      </vt:variant>
      <vt:variant>
        <vt:i4>2162769</vt:i4>
      </vt:variant>
      <vt:variant>
        <vt:i4>114</vt:i4>
      </vt:variant>
      <vt:variant>
        <vt:i4>0</vt:i4>
      </vt:variant>
      <vt:variant>
        <vt:i4>5</vt:i4>
      </vt:variant>
      <vt:variant>
        <vt:lpwstr/>
      </vt:variant>
      <vt:variant>
        <vt:lpwstr>_bookmark38</vt:lpwstr>
      </vt:variant>
      <vt:variant>
        <vt:i4>2162769</vt:i4>
      </vt:variant>
      <vt:variant>
        <vt:i4>111</vt:i4>
      </vt:variant>
      <vt:variant>
        <vt:i4>0</vt:i4>
      </vt:variant>
      <vt:variant>
        <vt:i4>5</vt:i4>
      </vt:variant>
      <vt:variant>
        <vt:lpwstr/>
      </vt:variant>
      <vt:variant>
        <vt:lpwstr>_bookmark37</vt:lpwstr>
      </vt:variant>
      <vt:variant>
        <vt:i4>2162769</vt:i4>
      </vt:variant>
      <vt:variant>
        <vt:i4>108</vt:i4>
      </vt:variant>
      <vt:variant>
        <vt:i4>0</vt:i4>
      </vt:variant>
      <vt:variant>
        <vt:i4>5</vt:i4>
      </vt:variant>
      <vt:variant>
        <vt:lpwstr/>
      </vt:variant>
      <vt:variant>
        <vt:lpwstr>_bookmark36</vt:lpwstr>
      </vt:variant>
      <vt:variant>
        <vt:i4>2162769</vt:i4>
      </vt:variant>
      <vt:variant>
        <vt:i4>105</vt:i4>
      </vt:variant>
      <vt:variant>
        <vt:i4>0</vt:i4>
      </vt:variant>
      <vt:variant>
        <vt:i4>5</vt:i4>
      </vt:variant>
      <vt:variant>
        <vt:lpwstr/>
      </vt:variant>
      <vt:variant>
        <vt:lpwstr>_bookmark35</vt:lpwstr>
      </vt:variant>
      <vt:variant>
        <vt:i4>2162769</vt:i4>
      </vt:variant>
      <vt:variant>
        <vt:i4>102</vt:i4>
      </vt:variant>
      <vt:variant>
        <vt:i4>0</vt:i4>
      </vt:variant>
      <vt:variant>
        <vt:i4>5</vt:i4>
      </vt:variant>
      <vt:variant>
        <vt:lpwstr/>
      </vt:variant>
      <vt:variant>
        <vt:lpwstr>_bookmark34</vt:lpwstr>
      </vt:variant>
      <vt:variant>
        <vt:i4>2162769</vt:i4>
      </vt:variant>
      <vt:variant>
        <vt:i4>99</vt:i4>
      </vt:variant>
      <vt:variant>
        <vt:i4>0</vt:i4>
      </vt:variant>
      <vt:variant>
        <vt:i4>5</vt:i4>
      </vt:variant>
      <vt:variant>
        <vt:lpwstr/>
      </vt:variant>
      <vt:variant>
        <vt:lpwstr>_bookmark33</vt:lpwstr>
      </vt:variant>
      <vt:variant>
        <vt:i4>2162769</vt:i4>
      </vt:variant>
      <vt:variant>
        <vt:i4>96</vt:i4>
      </vt:variant>
      <vt:variant>
        <vt:i4>0</vt:i4>
      </vt:variant>
      <vt:variant>
        <vt:i4>5</vt:i4>
      </vt:variant>
      <vt:variant>
        <vt:lpwstr/>
      </vt:variant>
      <vt:variant>
        <vt:lpwstr>_bookmark32</vt:lpwstr>
      </vt:variant>
      <vt:variant>
        <vt:i4>2162769</vt:i4>
      </vt:variant>
      <vt:variant>
        <vt:i4>93</vt:i4>
      </vt:variant>
      <vt:variant>
        <vt:i4>0</vt:i4>
      </vt:variant>
      <vt:variant>
        <vt:i4>5</vt:i4>
      </vt:variant>
      <vt:variant>
        <vt:lpwstr/>
      </vt:variant>
      <vt:variant>
        <vt:lpwstr>_bookmark31</vt:lpwstr>
      </vt:variant>
      <vt:variant>
        <vt:i4>2162769</vt:i4>
      </vt:variant>
      <vt:variant>
        <vt:i4>90</vt:i4>
      </vt:variant>
      <vt:variant>
        <vt:i4>0</vt:i4>
      </vt:variant>
      <vt:variant>
        <vt:i4>5</vt:i4>
      </vt:variant>
      <vt:variant>
        <vt:lpwstr/>
      </vt:variant>
      <vt:variant>
        <vt:lpwstr>_bookmark30</vt:lpwstr>
      </vt:variant>
      <vt:variant>
        <vt:i4>2097233</vt:i4>
      </vt:variant>
      <vt:variant>
        <vt:i4>87</vt:i4>
      </vt:variant>
      <vt:variant>
        <vt:i4>0</vt:i4>
      </vt:variant>
      <vt:variant>
        <vt:i4>5</vt:i4>
      </vt:variant>
      <vt:variant>
        <vt:lpwstr/>
      </vt:variant>
      <vt:variant>
        <vt:lpwstr>_bookmark29</vt:lpwstr>
      </vt:variant>
      <vt:variant>
        <vt:i4>2097233</vt:i4>
      </vt:variant>
      <vt:variant>
        <vt:i4>84</vt:i4>
      </vt:variant>
      <vt:variant>
        <vt:i4>0</vt:i4>
      </vt:variant>
      <vt:variant>
        <vt:i4>5</vt:i4>
      </vt:variant>
      <vt:variant>
        <vt:lpwstr/>
      </vt:variant>
      <vt:variant>
        <vt:lpwstr>_bookmark28</vt:lpwstr>
      </vt:variant>
      <vt:variant>
        <vt:i4>2097233</vt:i4>
      </vt:variant>
      <vt:variant>
        <vt:i4>81</vt:i4>
      </vt:variant>
      <vt:variant>
        <vt:i4>0</vt:i4>
      </vt:variant>
      <vt:variant>
        <vt:i4>5</vt:i4>
      </vt:variant>
      <vt:variant>
        <vt:lpwstr/>
      </vt:variant>
      <vt:variant>
        <vt:lpwstr>_bookmark27</vt:lpwstr>
      </vt:variant>
      <vt:variant>
        <vt:i4>2097233</vt:i4>
      </vt:variant>
      <vt:variant>
        <vt:i4>78</vt:i4>
      </vt:variant>
      <vt:variant>
        <vt:i4>0</vt:i4>
      </vt:variant>
      <vt:variant>
        <vt:i4>5</vt:i4>
      </vt:variant>
      <vt:variant>
        <vt:lpwstr/>
      </vt:variant>
      <vt:variant>
        <vt:lpwstr>_bookmark26</vt:lpwstr>
      </vt:variant>
      <vt:variant>
        <vt:i4>2097233</vt:i4>
      </vt:variant>
      <vt:variant>
        <vt:i4>75</vt:i4>
      </vt:variant>
      <vt:variant>
        <vt:i4>0</vt:i4>
      </vt:variant>
      <vt:variant>
        <vt:i4>5</vt:i4>
      </vt:variant>
      <vt:variant>
        <vt:lpwstr/>
      </vt:variant>
      <vt:variant>
        <vt:lpwstr>_bookmark25</vt:lpwstr>
      </vt:variant>
      <vt:variant>
        <vt:i4>2097233</vt:i4>
      </vt:variant>
      <vt:variant>
        <vt:i4>72</vt:i4>
      </vt:variant>
      <vt:variant>
        <vt:i4>0</vt:i4>
      </vt:variant>
      <vt:variant>
        <vt:i4>5</vt:i4>
      </vt:variant>
      <vt:variant>
        <vt:lpwstr/>
      </vt:variant>
      <vt:variant>
        <vt:lpwstr>_bookmark24</vt:lpwstr>
      </vt:variant>
      <vt:variant>
        <vt:i4>2097233</vt:i4>
      </vt:variant>
      <vt:variant>
        <vt:i4>69</vt:i4>
      </vt:variant>
      <vt:variant>
        <vt:i4>0</vt:i4>
      </vt:variant>
      <vt:variant>
        <vt:i4>5</vt:i4>
      </vt:variant>
      <vt:variant>
        <vt:lpwstr/>
      </vt:variant>
      <vt:variant>
        <vt:lpwstr>_bookmark23</vt:lpwstr>
      </vt:variant>
      <vt:variant>
        <vt:i4>2097233</vt:i4>
      </vt:variant>
      <vt:variant>
        <vt:i4>66</vt:i4>
      </vt:variant>
      <vt:variant>
        <vt:i4>0</vt:i4>
      </vt:variant>
      <vt:variant>
        <vt:i4>5</vt:i4>
      </vt:variant>
      <vt:variant>
        <vt:lpwstr/>
      </vt:variant>
      <vt:variant>
        <vt:lpwstr>_bookmark22</vt:lpwstr>
      </vt:variant>
      <vt:variant>
        <vt:i4>2097233</vt:i4>
      </vt:variant>
      <vt:variant>
        <vt:i4>63</vt:i4>
      </vt:variant>
      <vt:variant>
        <vt:i4>0</vt:i4>
      </vt:variant>
      <vt:variant>
        <vt:i4>5</vt:i4>
      </vt:variant>
      <vt:variant>
        <vt:lpwstr/>
      </vt:variant>
      <vt:variant>
        <vt:lpwstr>_bookmark21</vt:lpwstr>
      </vt:variant>
      <vt:variant>
        <vt:i4>2097233</vt:i4>
      </vt:variant>
      <vt:variant>
        <vt:i4>60</vt:i4>
      </vt:variant>
      <vt:variant>
        <vt:i4>0</vt:i4>
      </vt:variant>
      <vt:variant>
        <vt:i4>5</vt:i4>
      </vt:variant>
      <vt:variant>
        <vt:lpwstr/>
      </vt:variant>
      <vt:variant>
        <vt:lpwstr>_bookmark20</vt:lpwstr>
      </vt:variant>
      <vt:variant>
        <vt:i4>2293841</vt:i4>
      </vt:variant>
      <vt:variant>
        <vt:i4>57</vt:i4>
      </vt:variant>
      <vt:variant>
        <vt:i4>0</vt:i4>
      </vt:variant>
      <vt:variant>
        <vt:i4>5</vt:i4>
      </vt:variant>
      <vt:variant>
        <vt:lpwstr/>
      </vt:variant>
      <vt:variant>
        <vt:lpwstr>_bookmark19</vt:lpwstr>
      </vt:variant>
      <vt:variant>
        <vt:i4>2293841</vt:i4>
      </vt:variant>
      <vt:variant>
        <vt:i4>54</vt:i4>
      </vt:variant>
      <vt:variant>
        <vt:i4>0</vt:i4>
      </vt:variant>
      <vt:variant>
        <vt:i4>5</vt:i4>
      </vt:variant>
      <vt:variant>
        <vt:lpwstr/>
      </vt:variant>
      <vt:variant>
        <vt:lpwstr>_bookmark18</vt:lpwstr>
      </vt:variant>
      <vt:variant>
        <vt:i4>2293841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_bookmark17</vt:lpwstr>
      </vt:variant>
      <vt:variant>
        <vt:i4>2293841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_bookmark16</vt:lpwstr>
      </vt:variant>
      <vt:variant>
        <vt:i4>2293841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_bookmark15</vt:lpwstr>
      </vt:variant>
      <vt:variant>
        <vt:i4>2293841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_bookmark14</vt:lpwstr>
      </vt:variant>
      <vt:variant>
        <vt:i4>2293841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_bookmark13</vt:lpwstr>
      </vt:variant>
      <vt:variant>
        <vt:i4>2293841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_bookmark12</vt:lpwstr>
      </vt:variant>
      <vt:variant>
        <vt:i4>2293841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_bookmark11</vt:lpwstr>
      </vt:variant>
      <vt:variant>
        <vt:i4>2293841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_bookmark10</vt:lpwstr>
      </vt:variant>
      <vt:variant>
        <vt:i4>2818129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_bookmark9</vt:lpwstr>
      </vt:variant>
      <vt:variant>
        <vt:i4>2752593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_bookmark8</vt:lpwstr>
      </vt:variant>
      <vt:variant>
        <vt:i4>2424913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_bookmark7</vt:lpwstr>
      </vt:variant>
      <vt:variant>
        <vt:i4>2359377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_bookmark6</vt:lpwstr>
      </vt:variant>
      <vt:variant>
        <vt:i4>2555985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_bookmark5</vt:lpwstr>
      </vt:variant>
      <vt:variant>
        <vt:i4>2490449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_bookmark4</vt:lpwstr>
      </vt:variant>
      <vt:variant>
        <vt:i4>2162769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_bookmark3</vt:lpwstr>
      </vt:variant>
      <vt:variant>
        <vt:i4>2097233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_bookmark2</vt:lpwstr>
      </vt:variant>
      <vt:variant>
        <vt:i4>2293841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_bookmark1</vt:lpwstr>
      </vt:variant>
      <vt:variant>
        <vt:i4>2228305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_bookmark0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2025-11-06T11:38:00Z</dcterms:created>
  <dc:creator>Ashwin Shenoy</dc:creator>
  <cp:lastModifiedBy>Ashwin Shenoy</cp:lastModifiedBy>
  <dcterms:modified xsi:type="dcterms:W3CDTF">2025-11-10T08:45:00Z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0x010100273B6C7643792743B90589FC670184CB</vt:lpwstr>
  </property>
  <property fmtid="{D5CDD505-2E9C-101B-9397-08002B2CF9AE}" pid="4" name="Created">
    <vt:filetime>2024-08-14T00:00:00Z</vt:filetime>
  </property>
  <property fmtid="{D5CDD505-2E9C-101B-9397-08002B2CF9AE}" pid="5" name="Creator">
    <vt:lpwstr>Acrobat PDFMaker 24 for Word</vt:lpwstr>
  </property>
  <property fmtid="{D5CDD505-2E9C-101B-9397-08002B2CF9AE}" pid="6" name="LastSaved">
    <vt:filetime>2024-08-14T00:00:00Z</vt:filetime>
  </property>
  <property fmtid="{D5CDD505-2E9C-101B-9397-08002B2CF9AE}" pid="7" name="Order">
    <vt:lpwstr>18700.000000</vt:lpwstr>
  </property>
  <property fmtid="{D5CDD505-2E9C-101B-9397-08002B2CF9AE}" pid="8" name="Producer">
    <vt:lpwstr>Adobe PDF Library 24.2.255</vt:lpwstr>
  </property>
  <property fmtid="{D5CDD505-2E9C-101B-9397-08002B2CF9AE}" pid="9" name="SAGCopyright">
    <vt:lpwstr>©2020 Software AG. All rights reserved.</vt:lpwstr>
  </property>
  <property fmtid="{D5CDD505-2E9C-101B-9397-08002B2CF9AE}" pid="10" name="SourceModified">
    <vt:lpwstr>D:20240814061050</vt:lpwstr>
  </property>
  <property fmtid="{D5CDD505-2E9C-101B-9397-08002B2CF9AE}" pid="11" name="TemplateUrl">
    <vt:lpwstr/>
  </property>
  <property fmtid="{D5CDD505-2E9C-101B-9397-08002B2CF9AE}" pid="12" name="xd_ProgID">
    <vt:lpwstr/>
  </property>
  <property fmtid="{D5CDD505-2E9C-101B-9397-08002B2CF9AE}" pid="13" name="xd_Signature">
    <vt:lpwstr>0</vt:lpwstr>
  </property>
  <property fmtid="{D5CDD505-2E9C-101B-9397-08002B2CF9AE}" pid="14" name="43b072f0-0f82-4aac-be1e-8abeffc32f66">
    <vt:bool>false</vt:bool>
  </property>
  <property fmtid="{D5CDD505-2E9C-101B-9397-08002B2CF9AE}" pid="15" name="GrammarlyDocumentId">
    <vt:lpwstr>3d6c78b0062a3b28a9822b3aa30de97d16faecb83ce1da59c3f787feaf982693</vt:lpwstr>
  </property>
</Properties>
</file>