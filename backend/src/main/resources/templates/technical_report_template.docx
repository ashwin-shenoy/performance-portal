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D3E1" w14:textId="77777777" w:rsidR="00834686" w:rsidRPr="00724EBE" w:rsidRDefault="00834686">
      <w:pPr>
        <w:rPr>
          <w:sz w:val="16"/>
        </w:rPr>
      </w:pPr>
    </w:p>
    <w:p w14:paraId="3C424BFC" w14:textId="77777777" w:rsidR="003B426E" w:rsidRPr="00724EBE" w:rsidRDefault="003B426E" w:rsidP="003B426E">
      <w:pPr>
        <w:rPr>
          <w:sz w:val="16"/>
        </w:rPr>
      </w:pPr>
    </w:p>
    <w:p w14:paraId="5669D5F1" w14:textId="77777777" w:rsidR="003B426E" w:rsidRPr="00724EBE" w:rsidRDefault="003B426E" w:rsidP="003B426E">
      <w:pPr>
        <w:rPr>
          <w:sz w:val="16"/>
        </w:rPr>
      </w:pPr>
    </w:p>
    <w:p w14:paraId="35415EC2" w14:textId="77777777" w:rsidR="003B426E" w:rsidRPr="00724EBE" w:rsidRDefault="003B426E" w:rsidP="003B426E">
      <w:pPr>
        <w:rPr>
          <w:sz w:val="16"/>
        </w:rPr>
      </w:pPr>
    </w:p>
    <w:p w14:paraId="27DD1B02" w14:textId="77777777" w:rsidR="003B426E" w:rsidRPr="00724EBE" w:rsidRDefault="003B426E" w:rsidP="003B426E">
      <w:pPr>
        <w:rPr>
          <w:sz w:val="16"/>
        </w:rPr>
      </w:pPr>
    </w:p>
    <w:p w14:paraId="6861F018" w14:textId="77777777" w:rsidR="003B426E" w:rsidRPr="00724EBE" w:rsidRDefault="003B426E" w:rsidP="003B426E">
      <w:pPr>
        <w:rPr>
          <w:sz w:val="16"/>
        </w:rPr>
      </w:pPr>
    </w:p>
    <w:p w14:paraId="1044B6CB" w14:textId="77777777" w:rsidR="003B426E" w:rsidRPr="00724EBE" w:rsidRDefault="003B426E" w:rsidP="003B426E">
      <w:pPr>
        <w:rPr>
          <w:sz w:val="16"/>
        </w:rPr>
      </w:pPr>
    </w:p>
    <w:p w14:paraId="372536B4" w14:textId="77777777" w:rsidR="003B426E" w:rsidRPr="00724EBE" w:rsidRDefault="003B426E" w:rsidP="003B426E">
      <w:pPr>
        <w:rPr>
          <w:sz w:val="16"/>
        </w:rPr>
      </w:pPr>
    </w:p>
    <w:p w14:paraId="29B070A2" w14:textId="77777777" w:rsidR="003B426E" w:rsidRPr="00724EBE" w:rsidRDefault="003B426E" w:rsidP="003B426E">
      <w:pPr>
        <w:rPr>
          <w:sz w:val="16"/>
        </w:rPr>
      </w:pPr>
    </w:p>
    <w:p w14:paraId="70DDB723" w14:textId="77777777" w:rsidR="003B426E" w:rsidRPr="00724EBE" w:rsidRDefault="003B426E" w:rsidP="003B426E">
      <w:pPr>
        <w:rPr>
          <w:sz w:val="16"/>
        </w:rPr>
      </w:pPr>
    </w:p>
    <w:p w14:paraId="04C7B414" w14:textId="77777777" w:rsidR="003B426E" w:rsidRPr="00724EBE" w:rsidRDefault="003B426E" w:rsidP="003B426E">
      <w:pPr>
        <w:rPr>
          <w:sz w:val="16"/>
        </w:rPr>
      </w:pPr>
    </w:p>
    <w:p w14:paraId="2171D42A" w14:textId="32ADA164" w:rsidR="001959AD" w:rsidRDefault="001959AD" w:rsidP="003B426E">
      <w:pPr>
        <w:tabs>
          <w:tab w:val="left" w:pos="4056"/>
        </w:tabs>
        <w:rPr>
          <w:sz w:val="16"/>
        </w:rPr>
      </w:pPr>
    </w:p>
    <w:p w14:paraId="3F8D7CD1" w14:textId="45FDEFD8" w:rsidR="001959AD" w:rsidRDefault="001959AD" w:rsidP="003B426E">
      <w:pPr>
        <w:tabs>
          <w:tab w:val="left" w:pos="4056"/>
        </w:tabs>
        <w:rPr>
          <w:sz w:val="16"/>
        </w:rPr>
        <w:sectPr w:rsidR="001959AD" w:rsidSect="00E45E6A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1922" w:right="782" w:bottom="0" w:left="1298" w:header="720" w:footer="720" w:gutter="0"/>
          <w:cols w:space="720"/>
          <w:titlePg/>
          <w:docGrid w:linePitch="299"/>
        </w:sectPr>
      </w:pPr>
    </w:p>
    <w:p w14:paraId="31FA2AE1" w14:textId="77777777" w:rsidR="003B426E" w:rsidRDefault="003B426E" w:rsidP="003B426E">
      <w:pPr>
        <w:tabs>
          <w:tab w:val="left" w:pos="4056"/>
        </w:tabs>
        <w:rPr>
          <w:sz w:val="16"/>
        </w:rPr>
      </w:pPr>
    </w:p>
    <w:p w14:paraId="654BC21E" w14:textId="77777777" w:rsidR="00E834CD" w:rsidRPr="00E834CD" w:rsidRDefault="00E834CD" w:rsidP="00E834CD">
      <w:pPr>
        <w:rPr>
          <w:sz w:val="16"/>
        </w:rPr>
      </w:pPr>
    </w:p>
    <w:p w14:paraId="2662E493" w14:textId="77777777" w:rsidR="00E834CD" w:rsidRPr="00E834CD" w:rsidRDefault="00E834CD" w:rsidP="00E834CD">
      <w:pPr>
        <w:rPr>
          <w:sz w:val="16"/>
        </w:rPr>
      </w:pPr>
    </w:p>
    <w:p w14:paraId="3AE78F8E" w14:textId="77777777" w:rsidR="00E834CD" w:rsidRPr="00E834CD" w:rsidRDefault="00E834CD" w:rsidP="00E834CD">
      <w:pPr>
        <w:rPr>
          <w:sz w:val="16"/>
        </w:rPr>
      </w:pPr>
    </w:p>
    <w:p w14:paraId="607AFE3F" w14:textId="77777777" w:rsidR="00E834CD" w:rsidRPr="00E834CD" w:rsidRDefault="00E834CD" w:rsidP="00E834CD">
      <w:pPr>
        <w:rPr>
          <w:sz w:val="16"/>
        </w:rPr>
      </w:pPr>
    </w:p>
    <w:p w14:paraId="6978918C" w14:textId="77777777" w:rsidR="00E834CD" w:rsidRPr="00E834CD" w:rsidRDefault="00E834CD" w:rsidP="00E834CD">
      <w:pPr>
        <w:rPr>
          <w:sz w:val="16"/>
        </w:rPr>
      </w:pPr>
    </w:p>
    <w:p w14:paraId="51749FD2" w14:textId="77777777" w:rsidR="00E834CD" w:rsidRPr="00E834CD" w:rsidRDefault="00E834CD" w:rsidP="00E834CD">
      <w:pPr>
        <w:rPr>
          <w:sz w:val="16"/>
        </w:rPr>
      </w:pPr>
    </w:p>
    <w:p w14:paraId="02240DB7" w14:textId="77777777" w:rsidR="00E834CD" w:rsidRPr="00E834CD" w:rsidRDefault="00E834CD" w:rsidP="00E834CD">
      <w:pPr>
        <w:rPr>
          <w:sz w:val="16"/>
        </w:rPr>
      </w:pPr>
    </w:p>
    <w:p w14:paraId="3C2ED177" w14:textId="77777777" w:rsidR="00E834CD" w:rsidRPr="00E834CD" w:rsidRDefault="00E834CD" w:rsidP="00E834CD">
      <w:pPr>
        <w:rPr>
          <w:sz w:val="16"/>
        </w:rPr>
      </w:pPr>
    </w:p>
    <w:p w14:paraId="6B268D9C" w14:textId="77777777" w:rsidR="00E834CD" w:rsidRPr="00E834CD" w:rsidRDefault="00E834CD" w:rsidP="00E834CD">
      <w:pPr>
        <w:rPr>
          <w:sz w:val="16"/>
        </w:rPr>
      </w:pPr>
    </w:p>
    <w:p w14:paraId="4113802D" w14:textId="77777777" w:rsidR="00E834CD" w:rsidRPr="00E834CD" w:rsidRDefault="00E834CD" w:rsidP="00E834CD">
      <w:pPr>
        <w:rPr>
          <w:sz w:val="16"/>
        </w:rPr>
      </w:pPr>
    </w:p>
    <w:p w14:paraId="24290468" w14:textId="77777777" w:rsidR="00E834CD" w:rsidRPr="00E834CD" w:rsidRDefault="00E834CD" w:rsidP="00E834CD">
      <w:pPr>
        <w:rPr>
          <w:sz w:val="16"/>
        </w:rPr>
      </w:pPr>
    </w:p>
    <w:p w14:paraId="549ADD40" w14:textId="77777777" w:rsidR="00E834CD" w:rsidRPr="00E834CD" w:rsidRDefault="00E834CD" w:rsidP="00E834CD">
      <w:pPr>
        <w:rPr>
          <w:sz w:val="16"/>
        </w:rPr>
      </w:pPr>
    </w:p>
    <w:p w14:paraId="5426C76D" w14:textId="77777777" w:rsidR="00E834CD" w:rsidRPr="00E834CD" w:rsidRDefault="00E834CD" w:rsidP="00E834CD">
      <w:pPr>
        <w:rPr>
          <w:sz w:val="16"/>
        </w:rPr>
      </w:pPr>
    </w:p>
    <w:p w14:paraId="6EBD7F01" w14:textId="77777777" w:rsidR="00E834CD" w:rsidRDefault="00E834CD" w:rsidP="00E834CD">
      <w:pPr>
        <w:rPr>
          <w:sz w:val="16"/>
        </w:rPr>
      </w:pPr>
    </w:p>
    <w:p w14:paraId="76BE4478" w14:textId="5ACAC549" w:rsidR="00E834CD" w:rsidRDefault="00E834CD" w:rsidP="00E834CD">
      <w:pPr>
        <w:tabs>
          <w:tab w:val="left" w:pos="1368"/>
        </w:tabs>
        <w:rPr>
          <w:sz w:val="16"/>
        </w:rPr>
      </w:pPr>
    </w:p>
    <w:p w14:paraId="7C559A37" w14:textId="4C25EECD" w:rsidR="00E834CD" w:rsidRDefault="00E834CD" w:rsidP="00E834CD">
      <w:pPr>
        <w:tabs>
          <w:tab w:val="left" w:pos="1368"/>
        </w:tabs>
        <w:rPr>
          <w:sz w:val="16"/>
        </w:rPr>
      </w:pPr>
    </w:p>
    <w:p w14:paraId="7B0A1C19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4DE4EF7B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62C41A06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182737F1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3399D146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2EFE312A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68B0DDB7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64369DEE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1E55953F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544B46EF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66ED2FBD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344D5B99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16BFD2AD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5802055F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6094F523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4D8D2192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3A4DC06C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53DBB5AB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2ED53112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43C8521C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7702DC74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43D037A4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25F35ED4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0489B31A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31A895E2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2B8AC3BD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0583EBD3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30FAC00A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1EA616ED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64CA4D06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3FF9D198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6DEA9C11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5C722EF0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237F8348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6DDC2FAE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331E0DD6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2305ACAD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2BBE2BD6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39A4730E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74DEB068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1E227B32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2BDCF8EB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57461B59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37940637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44BF4080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781A4424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22B50A86" w14:textId="77777777" w:rsidR="00E834CD" w:rsidRDefault="00E834CD" w:rsidP="00E834CD">
      <w:pPr>
        <w:tabs>
          <w:tab w:val="left" w:pos="1368"/>
        </w:tabs>
        <w:rPr>
          <w:sz w:val="16"/>
        </w:rPr>
      </w:pPr>
    </w:p>
    <w:p w14:paraId="74EF91A1" w14:textId="77777777" w:rsidR="001959AD" w:rsidRDefault="001959AD" w:rsidP="009D1015">
      <w:pPr>
        <w:pStyle w:val="Footer"/>
        <w:rPr>
          <w:b/>
          <w:bCs/>
          <w:color w:val="000000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</w:p>
    <w:p w14:paraId="6ABE1C89" w14:textId="77777777" w:rsidR="001959AD" w:rsidRDefault="001959AD" w:rsidP="009D1015">
      <w:pPr>
        <w:pStyle w:val="Footer"/>
        <w:rPr>
          <w:b/>
          <w:bCs/>
          <w:color w:val="000000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</w:p>
    <w:p w14:paraId="25F5D559" w14:textId="77777777" w:rsidR="001959AD" w:rsidRDefault="001959AD" w:rsidP="009D1015">
      <w:pPr>
        <w:pStyle w:val="Footer"/>
        <w:rPr>
          <w:b/>
          <w:bCs/>
          <w:color w:val="000000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</w:p>
    <w:p w14:paraId="08BDB30E" w14:textId="77777777" w:rsidR="001959AD" w:rsidRDefault="001959AD" w:rsidP="009D1015">
      <w:pPr>
        <w:pStyle w:val="Footer"/>
        <w:rPr>
          <w:b/>
          <w:bCs/>
          <w:color w:val="000000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</w:p>
    <w:p w14:paraId="16616A4F" w14:textId="211ED4E2" w:rsidR="009D1015" w:rsidRDefault="00A732E3" w:rsidP="009D1015">
      <w:pPr>
        <w:pStyle w:val="Footer"/>
        <w:rPr>
          <w:b/>
          <w:bCs/>
          <w:color w:val="000000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  <w:r w:rsidRPr="00A732E3">
        <w:rPr>
          <w:b/>
          <w:bCs/>
          <w:color w:val="000000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Copyright IBM Corp. 2025</w:t>
      </w:r>
    </w:p>
    <w:p w14:paraId="1D20FD34" w14:textId="20E38FD8" w:rsidR="001959AD" w:rsidRDefault="00E834CD" w:rsidP="001959AD">
      <w:pPr>
        <w:pStyle w:val="Footer"/>
        <w:rPr>
          <w:b/>
          <w:bCs/>
          <w:szCs w:val="18"/>
          <w:lang w:val="en-IN"/>
        </w:rPr>
      </w:pPr>
      <w:r w:rsidRPr="009D1015">
        <w:rPr>
          <w:b/>
          <w:bCs/>
          <w:szCs w:val="18"/>
          <w:lang w:val="en-IN"/>
        </w:rPr>
        <w:t xml:space="preserve">Document ID: </w:t>
      </w:r>
      <w:r w:rsidR="009048B0" w:rsidRPr="009D1015">
        <w:rPr>
          <w:b/>
          <w:bCs/>
          <w:szCs w:val="18"/>
          <w:lang w:val="en-IN"/>
        </w:rPr>
        <w:t>---------</w:t>
      </w:r>
    </w:p>
    <w:p w14:paraId="2C154210" w14:textId="77777777" w:rsidR="001959AD" w:rsidRPr="009D1015" w:rsidRDefault="001959AD" w:rsidP="00E834CD">
      <w:pPr>
        <w:tabs>
          <w:tab w:val="left" w:pos="1368"/>
        </w:tabs>
        <w:rPr>
          <w:sz w:val="16"/>
          <w:lang w:val="en-IN"/>
        </w:rPr>
        <w:sectPr w:rsidR="001959AD" w:rsidRPr="009D1015" w:rsidSect="00FA717F">
          <w:headerReference w:type="first" r:id="rId16"/>
          <w:footerReference w:type="first" r:id="rId17"/>
          <w:pgSz w:w="11910" w:h="16840"/>
          <w:pgMar w:top="1922" w:right="782" w:bottom="0" w:left="1298" w:header="720" w:footer="720" w:gutter="0"/>
          <w:cols w:space="720"/>
          <w:titlePg/>
          <w:docGrid w:linePitch="299"/>
        </w:sectPr>
      </w:pPr>
    </w:p>
    <w:p w14:paraId="46942EC9" w14:textId="77777777" w:rsidR="00834686" w:rsidRPr="009D1015" w:rsidRDefault="00834686" w:rsidP="00BF36AA">
      <w:pPr>
        <w:rPr>
          <w:lang w:val="en-IN"/>
        </w:rPr>
        <w:sectPr w:rsidR="00834686" w:rsidRPr="009D1015" w:rsidSect="009D1015">
          <w:headerReference w:type="even" r:id="rId18"/>
          <w:headerReference w:type="default" r:id="rId19"/>
          <w:footerReference w:type="default" r:id="rId20"/>
          <w:headerReference w:type="first" r:id="rId21"/>
          <w:footerReference w:type="first" r:id="rId22"/>
          <w:pgSz w:w="11910" w:h="16840"/>
          <w:pgMar w:top="1920" w:right="780" w:bottom="1265" w:left="1300" w:header="802" w:footer="726" w:gutter="0"/>
          <w:pgNumType w:start="3"/>
          <w:cols w:space="720"/>
          <w:titlePg/>
          <w:docGrid w:linePitch="299"/>
        </w:sect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625439425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  <w:noProof/>
        </w:rPr>
      </w:sdtEndPr>
      <w:sdtContent>
        <w:p w14:paraId="3DD3C018" w14:textId="77777777" w:rsidR="00D6407A" w:rsidRDefault="00D6407A">
          <w:pPr>
            <w:pStyle w:val="TOCHeading"/>
          </w:pPr>
          <w:r>
            <w:t>Table of Contents</w:t>
          </w:r>
        </w:p>
        <w:p w14:paraId="7F7D21D8" w14:textId="77777777" w:rsidR="00A728DC" w:rsidRDefault="00D6407A">
          <w:pPr>
            <w:pStyle w:val="TOC1"/>
            <w:tabs>
              <w:tab w:val="right" w:leader="dot" w:pos="98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IN" w:eastAsia="ja-JP" w:bidi="he-IL"/>
              <w14:ligatures w14:val="standardContextual"/>
            </w:rPr>
          </w:pPr>
          <w:r>
            <w:rPr>
              <w:rFonts w:ascii="Arial" w:hAnsi="Arial"/>
            </w:rPr>
            <w:fldChar w:fldCharType="begin"/>
          </w:r>
          <w:r>
            <w:instrText xml:space="preserve"> TOC \o "1-3" \h \z \u </w:instrText>
          </w:r>
          <w:r>
            <w:rPr>
              <w:rFonts w:ascii="Arial" w:hAnsi="Arial"/>
            </w:rPr>
            <w:fldChar w:fldCharType="separate"/>
          </w:r>
          <w:hyperlink w:anchor="_Toc176871776" w:history="1">
            <w:r w:rsidR="00A728DC" w:rsidRPr="00FD0524">
              <w:rPr>
                <w:rStyle w:val="Hyperlink"/>
                <w:noProof/>
              </w:rPr>
              <w:t>1</w:t>
            </w:r>
            <w:r w:rsidR="00A728DC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ja-JP" w:bidi="he-IL"/>
                <w14:ligatures w14:val="standardContextual"/>
              </w:rPr>
              <w:tab/>
            </w:r>
            <w:r w:rsidR="00A728DC" w:rsidRPr="00FD0524">
              <w:rPr>
                <w:rStyle w:val="Hyperlink"/>
                <w:noProof/>
              </w:rPr>
              <w:t>&lt;Heading 1&gt;</w:t>
            </w:r>
            <w:r w:rsidR="00A728DC">
              <w:rPr>
                <w:noProof/>
                <w:webHidden/>
              </w:rPr>
              <w:tab/>
            </w:r>
            <w:r w:rsidR="00A728DC">
              <w:rPr>
                <w:noProof/>
                <w:webHidden/>
              </w:rPr>
              <w:fldChar w:fldCharType="begin"/>
            </w:r>
            <w:r w:rsidR="00A728DC">
              <w:rPr>
                <w:noProof/>
                <w:webHidden/>
              </w:rPr>
              <w:instrText xml:space="preserve"> PAGEREF _Toc176871776 \h </w:instrText>
            </w:r>
            <w:r w:rsidR="00A728DC">
              <w:rPr>
                <w:noProof/>
                <w:webHidden/>
              </w:rPr>
            </w:r>
            <w:r w:rsidR="00A728DC">
              <w:rPr>
                <w:noProof/>
                <w:webHidden/>
              </w:rPr>
              <w:fldChar w:fldCharType="separate"/>
            </w:r>
            <w:r w:rsidR="00A728DC">
              <w:rPr>
                <w:noProof/>
                <w:webHidden/>
              </w:rPr>
              <w:t>4</w:t>
            </w:r>
            <w:r w:rsidR="00A728DC">
              <w:rPr>
                <w:noProof/>
                <w:webHidden/>
              </w:rPr>
              <w:fldChar w:fldCharType="end"/>
            </w:r>
          </w:hyperlink>
        </w:p>
        <w:p w14:paraId="7E886675" w14:textId="77777777" w:rsidR="00A728DC" w:rsidRDefault="00A728DC">
          <w:pPr>
            <w:pStyle w:val="TOC1"/>
            <w:tabs>
              <w:tab w:val="right" w:leader="dot" w:pos="98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IN" w:eastAsia="ja-JP" w:bidi="he-IL"/>
              <w14:ligatures w14:val="standardContextual"/>
            </w:rPr>
          </w:pPr>
          <w:hyperlink w:anchor="_Toc176871777" w:history="1">
            <w:r w:rsidRPr="00FD0524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ja-JP" w:bidi="he-IL"/>
                <w14:ligatures w14:val="standardContextual"/>
              </w:rPr>
              <w:tab/>
            </w:r>
            <w:r w:rsidRPr="00FD0524">
              <w:rPr>
                <w:rStyle w:val="Hyperlink"/>
                <w:noProof/>
              </w:rPr>
              <w:t>&lt;Heading 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949C" w14:textId="77777777" w:rsidR="00A728DC" w:rsidRDefault="00A728DC">
          <w:pPr>
            <w:pStyle w:val="TOC2"/>
            <w:tabs>
              <w:tab w:val="right" w:leader="dot" w:pos="98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ja-JP" w:bidi="he-IL"/>
              <w14:ligatures w14:val="standardContextual"/>
            </w:rPr>
          </w:pPr>
          <w:hyperlink w:anchor="_Toc176871778" w:history="1">
            <w:r w:rsidRPr="00FD0524">
              <w:rPr>
                <w:rStyle w:val="Hyperlink"/>
                <w:noProof/>
                <w:spacing w:val="-1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ja-JP" w:bidi="he-IL"/>
                <w14:ligatures w14:val="standardContextual"/>
              </w:rPr>
              <w:tab/>
            </w:r>
            <w:r w:rsidRPr="00FD0524">
              <w:rPr>
                <w:rStyle w:val="Hyperlink"/>
                <w:noProof/>
              </w:rPr>
              <w:t>&lt;Heading 2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F320" w14:textId="77777777" w:rsidR="00A728DC" w:rsidRDefault="00A728DC">
          <w:pPr>
            <w:pStyle w:val="TOC3"/>
            <w:tabs>
              <w:tab w:val="left" w:pos="1437"/>
              <w:tab w:val="right" w:leader="dot" w:pos="98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ja-JP" w:bidi="he-IL"/>
              <w14:ligatures w14:val="standardContextual"/>
            </w:rPr>
          </w:pPr>
          <w:hyperlink w:anchor="_Toc176871779" w:history="1">
            <w:r w:rsidRPr="00FD0524">
              <w:rPr>
                <w:rStyle w:val="Hyperlink"/>
                <w:noProof/>
                <w:spacing w:val="-1"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ja-JP" w:bidi="he-IL"/>
                <w14:ligatures w14:val="standardContextual"/>
              </w:rPr>
              <w:tab/>
            </w:r>
            <w:r w:rsidRPr="00FD0524">
              <w:rPr>
                <w:rStyle w:val="Hyperlink"/>
                <w:noProof/>
              </w:rPr>
              <w:t>&lt;Heading 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FCCEB" w14:textId="77777777" w:rsidR="00A728DC" w:rsidRDefault="00A728DC">
          <w:pPr>
            <w:pStyle w:val="TOC1"/>
            <w:tabs>
              <w:tab w:val="right" w:leader="dot" w:pos="98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IN" w:eastAsia="ja-JP" w:bidi="he-IL"/>
              <w14:ligatures w14:val="standardContextual"/>
            </w:rPr>
          </w:pPr>
          <w:hyperlink w:anchor="_Toc176871780" w:history="1">
            <w:r w:rsidRPr="00FD052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ja-JP" w:bidi="he-IL"/>
                <w14:ligatures w14:val="standardContextual"/>
              </w:rPr>
              <w:tab/>
            </w:r>
            <w:r w:rsidRPr="00FD0524">
              <w:rPr>
                <w:rStyle w:val="Hyperlink"/>
                <w:noProof/>
              </w:rPr>
              <w:t>&lt;Heading 3&gt;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53959" w14:textId="77777777" w:rsidR="00D6407A" w:rsidRDefault="00D6407A">
          <w:r>
            <w:rPr>
              <w:b/>
              <w:bCs/>
              <w:noProof/>
            </w:rPr>
            <w:fldChar w:fldCharType="end"/>
          </w:r>
        </w:p>
      </w:sdtContent>
    </w:sdt>
    <w:p w14:paraId="6345ED56" w14:textId="77777777" w:rsidR="00834686" w:rsidRDefault="00834686"/>
    <w:p w14:paraId="0CAEEC90" w14:textId="77777777" w:rsidR="00B4070F" w:rsidRDefault="00B4070F"/>
    <w:p w14:paraId="2DB60E81" w14:textId="77777777" w:rsidR="00B4070F" w:rsidRDefault="00B4070F"/>
    <w:p w14:paraId="3C573B90" w14:textId="77777777" w:rsidR="00B4070F" w:rsidRDefault="00B4070F"/>
    <w:p w14:paraId="7994CED6" w14:textId="77777777" w:rsidR="00B4070F" w:rsidRDefault="00B4070F"/>
    <w:p w14:paraId="5CCFEB8A" w14:textId="77777777" w:rsidR="00B4070F" w:rsidRDefault="00B4070F"/>
    <w:p w14:paraId="2F8BFA74" w14:textId="77777777" w:rsidR="00B4070F" w:rsidRDefault="00B4070F"/>
    <w:p w14:paraId="28140E82" w14:textId="77777777" w:rsidR="00B4070F" w:rsidRDefault="00B4070F"/>
    <w:p w14:paraId="247D46F4" w14:textId="77777777" w:rsidR="00B4070F" w:rsidRDefault="00B4070F"/>
    <w:p w14:paraId="7517BB2E" w14:textId="77777777" w:rsidR="00B4070F" w:rsidRDefault="00B4070F"/>
    <w:p w14:paraId="2A74CAEC" w14:textId="77777777" w:rsidR="00B4070F" w:rsidRDefault="00B4070F"/>
    <w:p w14:paraId="5D999946" w14:textId="77777777" w:rsidR="00B4070F" w:rsidRDefault="00B4070F"/>
    <w:p w14:paraId="6899EE97" w14:textId="77777777" w:rsidR="00B4070F" w:rsidRDefault="00B4070F"/>
    <w:p w14:paraId="746300BA" w14:textId="77777777" w:rsidR="00B4070F" w:rsidRDefault="00B4070F"/>
    <w:p w14:paraId="151FD2AA" w14:textId="77777777" w:rsidR="00B4070F" w:rsidRDefault="00B4070F"/>
    <w:p w14:paraId="00E1773D" w14:textId="77777777" w:rsidR="00B4070F" w:rsidRDefault="00B4070F"/>
    <w:p w14:paraId="64A80A78" w14:textId="77777777" w:rsidR="00B4070F" w:rsidRDefault="00B4070F"/>
    <w:p w14:paraId="1DA676FD" w14:textId="77777777" w:rsidR="00B4070F" w:rsidRDefault="00B4070F"/>
    <w:p w14:paraId="162F7B3D" w14:textId="77777777" w:rsidR="00B4070F" w:rsidRDefault="00B4070F"/>
    <w:p w14:paraId="369796E5" w14:textId="77777777" w:rsidR="00B4070F" w:rsidRDefault="00B4070F"/>
    <w:p w14:paraId="7084B0D2" w14:textId="77777777" w:rsidR="00B4070F" w:rsidRDefault="00B4070F"/>
    <w:p w14:paraId="2D805C21" w14:textId="77777777" w:rsidR="00B4070F" w:rsidRDefault="00B4070F"/>
    <w:p w14:paraId="305B30C9" w14:textId="77777777" w:rsidR="00B4070F" w:rsidRDefault="00B4070F"/>
    <w:p w14:paraId="356B5DD8" w14:textId="77777777" w:rsidR="00B4070F" w:rsidRDefault="00B4070F"/>
    <w:p w14:paraId="72FC049A" w14:textId="77777777" w:rsidR="00B4070F" w:rsidRDefault="00B4070F"/>
    <w:p w14:paraId="49497FAE" w14:textId="77777777" w:rsidR="00B4070F" w:rsidRDefault="00B4070F"/>
    <w:p w14:paraId="23B41A18" w14:textId="77777777" w:rsidR="00B4070F" w:rsidRDefault="00B4070F"/>
    <w:p w14:paraId="4F59C310" w14:textId="77777777" w:rsidR="00B4070F" w:rsidRDefault="00B4070F"/>
    <w:p w14:paraId="419D2D6E" w14:textId="77777777" w:rsidR="00B4070F" w:rsidRDefault="00B4070F"/>
    <w:p w14:paraId="45E4AF06" w14:textId="77777777" w:rsidR="00B4070F" w:rsidRDefault="00B4070F"/>
    <w:p w14:paraId="711B5FC1" w14:textId="77777777" w:rsidR="00B4070F" w:rsidRDefault="00B4070F"/>
    <w:p w14:paraId="42356281" w14:textId="77777777" w:rsidR="00B4070F" w:rsidRDefault="00B4070F"/>
    <w:p w14:paraId="1510BE37" w14:textId="77777777" w:rsidR="00B4070F" w:rsidRDefault="00B4070F"/>
    <w:p w14:paraId="3E5E052B" w14:textId="77777777" w:rsidR="00B4070F" w:rsidRDefault="00B4070F"/>
    <w:p w14:paraId="37F91D83" w14:textId="77777777" w:rsidR="00B4070F" w:rsidRDefault="00B4070F"/>
    <w:p w14:paraId="6AEDEABA" w14:textId="77777777" w:rsidR="00B4070F" w:rsidRDefault="00B4070F"/>
    <w:p w14:paraId="43B6AC12" w14:textId="77777777" w:rsidR="00B4070F" w:rsidRPr="00724EBE" w:rsidRDefault="00B4070F">
      <w:pPr>
        <w:sectPr w:rsidR="00B4070F" w:rsidRPr="00724EBE" w:rsidSect="00E45E6A">
          <w:type w:val="continuous"/>
          <w:pgSz w:w="11910" w:h="16840"/>
          <w:pgMar w:top="1940" w:right="780" w:bottom="1265" w:left="1300" w:header="802" w:footer="726" w:gutter="0"/>
          <w:cols w:space="720"/>
        </w:sectPr>
      </w:pPr>
    </w:p>
    <w:p w14:paraId="05B92CA1" w14:textId="77777777" w:rsidR="0092132F" w:rsidRPr="00724EBE" w:rsidRDefault="0092132F" w:rsidP="005E2E59">
      <w:pPr>
        <w:pStyle w:val="BodyText"/>
        <w:spacing w:before="3"/>
        <w:rPr>
          <w:sz w:val="20"/>
        </w:rPr>
      </w:pPr>
      <w:bookmarkStart w:id="0" w:name="1_Introduction"/>
      <w:bookmarkEnd w:id="0"/>
    </w:p>
    <w:sectPr w:rsidR="0092132F" w:rsidRPr="00724EBE" w:rsidSect="009D1015">
      <w:pgSz w:w="11910" w:h="16840"/>
      <w:pgMar w:top="1920" w:right="780" w:bottom="920" w:left="1300" w:header="802" w:footer="10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A7AFE" w14:textId="77777777" w:rsidR="002D6C59" w:rsidRDefault="002D6C59">
      <w:r>
        <w:separator/>
      </w:r>
    </w:p>
  </w:endnote>
  <w:endnote w:type="continuationSeparator" w:id="0">
    <w:p w14:paraId="444BE58A" w14:textId="77777777" w:rsidR="002D6C59" w:rsidRDefault="002D6C59">
      <w:r>
        <w:continuationSeparator/>
      </w:r>
    </w:p>
  </w:endnote>
  <w:endnote w:type="continuationNotice" w:id="1">
    <w:p w14:paraId="74D265F3" w14:textId="77777777" w:rsidR="002D6C59" w:rsidRDefault="002D6C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23AFE" w14:textId="77777777" w:rsidR="009D1015" w:rsidRDefault="007901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D7E37B9" wp14:editId="2E2C776B">
              <wp:simplePos x="0" y="0"/>
              <wp:positionH relativeFrom="page">
                <wp:posOffset>6156960</wp:posOffset>
              </wp:positionH>
              <wp:positionV relativeFrom="page">
                <wp:posOffset>10075545</wp:posOffset>
              </wp:positionV>
              <wp:extent cx="647700" cy="173620"/>
              <wp:effectExtent l="0" t="0" r="0" b="0"/>
              <wp:wrapNone/>
              <wp:docPr id="1396782942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700" cy="173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B5DF3" w14:textId="77777777" w:rsidR="009D1015" w:rsidRPr="00FB6791" w:rsidRDefault="009D1015" w:rsidP="009D1015">
                          <w:pPr>
                            <w:pStyle w:val="Footer"/>
                          </w:pPr>
                          <w:r>
                            <w:rPr>
                              <w:rStyle w:val="FooterChar"/>
                            </w:rPr>
                            <w:t>&lt;Doc Title&gt;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7E37B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4.8pt;margin-top:793.35pt;width:51pt;height:13.6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" filled="f" stroked="f">
              <v:textbox inset="0,0,0,0">
                <w:txbxContent>
                  <w:p w14:paraId="745B5DF3" w14:textId="77777777" w:rsidR="009D1015" w:rsidRPr="00FB6791" w:rsidRDefault="009D1015" w:rsidP="009D1015">
                    <w:pPr>
                      <w:pStyle w:val="Footer"/>
                    </w:pPr>
                    <w:r>
                      <w:rPr>
                        <w:rStyle w:val="FooterChar"/>
                      </w:rPr>
                      <w:t>&lt;Doc Title&gt;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507C2"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7AEE1B16" wp14:editId="1B920551">
              <wp:simplePos x="0" y="0"/>
              <wp:positionH relativeFrom="page">
                <wp:posOffset>967740</wp:posOffset>
              </wp:positionH>
              <wp:positionV relativeFrom="page">
                <wp:posOffset>10073640</wp:posOffset>
              </wp:positionV>
              <wp:extent cx="647700" cy="173620"/>
              <wp:effectExtent l="0" t="0" r="0" b="0"/>
              <wp:wrapNone/>
              <wp:docPr id="1270564304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700" cy="173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230AAA" w14:textId="77777777" w:rsidR="00BF5C31" w:rsidRPr="00FB6791" w:rsidRDefault="00BF5C31" w:rsidP="00BF5C31">
                          <w:pPr>
                            <w:pStyle w:val="Footer"/>
                          </w:pPr>
                          <w:r w:rsidRPr="00BF5C31">
                            <w:rPr>
                              <w:rStyle w:val="FooterChar"/>
                            </w:rPr>
                            <w:fldChar w:fldCharType="begin"/>
                          </w:r>
                          <w:r w:rsidRPr="00BF5C31">
                            <w:rPr>
                              <w:rStyle w:val="FooterChar"/>
                            </w:rPr>
                            <w:instrText xml:space="preserve"> PAGE   \* MERGEFORMAT </w:instrText>
                          </w:r>
                          <w:r w:rsidRPr="00BF5C31">
                            <w:rPr>
                              <w:rStyle w:val="FooterChar"/>
                            </w:rPr>
                            <w:fldChar w:fldCharType="separate"/>
                          </w:r>
                          <w:r w:rsidRPr="00BF5C31">
                            <w:rPr>
                              <w:rStyle w:val="FooterChar"/>
                              <w:noProof/>
                            </w:rPr>
                            <w:t>1</w:t>
                          </w:r>
                          <w:r w:rsidRPr="00BF5C31">
                            <w:rPr>
                              <w:rStyle w:val="FooterChar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EE1B16" id="_x0000_s1027" type="#_x0000_t202" style="position:absolute;margin-left:76.2pt;margin-top:793.2pt;width:51pt;height:13.6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" filled="f" stroked="f">
              <v:textbox inset="0,0,0,0">
                <w:txbxContent>
                  <w:p w14:paraId="01230AAA" w14:textId="77777777" w:rsidR="00BF5C31" w:rsidRPr="00FB6791" w:rsidRDefault="00BF5C31" w:rsidP="00BF5C31">
                    <w:pPr>
                      <w:pStyle w:val="Footer"/>
                    </w:pPr>
                    <w:r w:rsidRPr="00BF5C31">
                      <w:rPr>
                        <w:rStyle w:val="FooterChar"/>
                      </w:rPr>
                      <w:fldChar w:fldCharType="begin"/>
                    </w:r>
                    <w:r w:rsidRPr="00BF5C31">
                      <w:rPr>
                        <w:rStyle w:val="FooterChar"/>
                      </w:rPr>
                      <w:instrText xml:space="preserve"> PAGE   \* MERGEFORMAT </w:instrText>
                    </w:r>
                    <w:r w:rsidRPr="00BF5C31">
                      <w:rPr>
                        <w:rStyle w:val="FooterChar"/>
                      </w:rPr>
                      <w:fldChar w:fldCharType="separate"/>
                    </w:r>
                    <w:r w:rsidRPr="00BF5C31">
                      <w:rPr>
                        <w:rStyle w:val="FooterChar"/>
                        <w:noProof/>
                      </w:rPr>
                      <w:t>1</w:t>
                    </w:r>
                    <w:r w:rsidRPr="00BF5C31">
                      <w:rPr>
                        <w:rStyle w:val="FooterChar"/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D1015">
      <w:t xml:space="preserve">   </w:t>
    </w:r>
    <w:r w:rsidR="00BF5C31">
      <w:t xml:space="preserve"> </w:t>
    </w:r>
    <w:r w:rsidR="00C507C2" w:rsidRPr="00880783">
      <w:rPr>
        <w:noProof/>
        <w:lang w:val="en-IN"/>
      </w:rPr>
      <mc:AlternateContent>
        <mc:Choice Requires="wps">
          <w:drawing>
            <wp:inline distT="0" distB="0" distL="0" distR="0" wp14:anchorId="4BE2C4AC" wp14:editId="559FE8ED">
              <wp:extent cx="5943600" cy="6350"/>
              <wp:effectExtent l="0" t="0" r="0" b="0"/>
              <wp:docPr id="618314706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58AD85" w14:textId="77777777" w:rsidR="00C507C2" w:rsidRDefault="00C507C2" w:rsidP="00C507C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4BE2C4AC" id="Freeform: Shape 19" o:spid="_x0000_s1028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5D58AD85" w14:textId="77777777" w:rsidR="00C507C2" w:rsidRDefault="00C507C2" w:rsidP="00C507C2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2216" w14:textId="77777777" w:rsidR="003718CA" w:rsidRDefault="003718CA" w:rsidP="003718CA">
    <w:pPr>
      <w:pStyle w:val="BodyText"/>
      <w:rPr>
        <w:rFonts w:ascii="Arial"/>
        <w:sz w:val="20"/>
      </w:rPr>
    </w:pPr>
  </w:p>
  <w:p w14:paraId="334C9A95" w14:textId="77777777" w:rsidR="003718CA" w:rsidRDefault="003718CA" w:rsidP="003718CA">
    <w:pPr>
      <w:pStyle w:val="BodyText"/>
      <w:spacing w:before="64"/>
      <w:rPr>
        <w:rFonts w:ascii="Arial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2B7C242" wp14:editId="0EA448FA">
              <wp:simplePos x="0" y="0"/>
              <wp:positionH relativeFrom="page">
                <wp:posOffset>1143000</wp:posOffset>
              </wp:positionH>
              <wp:positionV relativeFrom="paragraph">
                <wp:posOffset>202470</wp:posOffset>
              </wp:positionV>
              <wp:extent cx="5943600" cy="6350"/>
              <wp:effectExtent l="0" t="0" r="0" b="0"/>
              <wp:wrapTopAndBottom/>
              <wp:docPr id="731051502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635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5943600" y="6349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922DD5" id="Graphic 4" o:spid="_x0000_s1026" style="position:absolute;margin-left:90pt;margin-top:15.95pt;width:468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" path="m5943600,l,,,6349r5943600,l5943600,xe" fillcolor="black" stroked="f">
              <v:path arrowok="t"/>
              <w10:wrap type="topAndBottom" anchorx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3360" behindDoc="1" locked="0" layoutInCell="1" allowOverlap="1" wp14:anchorId="4F9060FB" wp14:editId="70E565EE">
          <wp:simplePos x="0" y="0"/>
          <wp:positionH relativeFrom="page">
            <wp:posOffset>1144126</wp:posOffset>
          </wp:positionH>
          <wp:positionV relativeFrom="paragraph">
            <wp:posOffset>370733</wp:posOffset>
          </wp:positionV>
          <wp:extent cx="986420" cy="91440"/>
          <wp:effectExtent l="0" t="0" r="0" b="0"/>
          <wp:wrapTopAndBottom/>
          <wp:docPr id="125734923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6420" cy="91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CD311E2" w14:textId="77777777" w:rsidR="003718CA" w:rsidRDefault="003718CA" w:rsidP="003718CA">
    <w:pPr>
      <w:pStyle w:val="BodyText"/>
      <w:spacing w:before="1"/>
      <w:rPr>
        <w:rFonts w:ascii="Arial"/>
        <w:sz w:val="20"/>
      </w:rPr>
    </w:pPr>
  </w:p>
  <w:p w14:paraId="6861D714" w14:textId="77777777" w:rsidR="0027668C" w:rsidRPr="003718CA" w:rsidRDefault="0027668C" w:rsidP="00FB67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58A6D" w14:textId="77777777" w:rsidR="00880783" w:rsidRPr="00880783" w:rsidRDefault="009663D1" w:rsidP="00FB6791">
    <w:pPr>
      <w:pStyle w:val="Footer"/>
      <w:rPr>
        <w:lang w:val="en-IN"/>
      </w:rPr>
    </w:pPr>
    <w:r w:rsidRPr="00880783">
      <w:rPr>
        <w:noProof/>
        <w:lang w:val="en-IN"/>
      </w:rPr>
      <mc:AlternateContent>
        <mc:Choice Requires="wps">
          <w:drawing>
            <wp:inline distT="0" distB="0" distL="0" distR="0" wp14:anchorId="44744025" wp14:editId="3ACD9DF0">
              <wp:extent cx="5943600" cy="6350"/>
              <wp:effectExtent l="0" t="0" r="0" b="0"/>
              <wp:docPr id="643515589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92256C" w14:textId="77777777" w:rsidR="00B4070F" w:rsidRDefault="00B4070F" w:rsidP="00B4070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44744025" id="_x0000_s1030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1392256C" w14:textId="77777777" w:rsidR="00B4070F" w:rsidRDefault="00B4070F" w:rsidP="00B4070F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729C5734" w14:textId="77777777" w:rsidR="00880783" w:rsidRPr="00880783" w:rsidRDefault="00880783" w:rsidP="00FB6791">
    <w:pPr>
      <w:pStyle w:val="Footer"/>
      <w:rPr>
        <w:lang w:val="en-IN"/>
      </w:rPr>
    </w:pPr>
  </w:p>
  <w:p w14:paraId="72CA5D66" w14:textId="77777777" w:rsidR="00880783" w:rsidRPr="00880783" w:rsidRDefault="009663D1" w:rsidP="00FB6791">
    <w:pPr>
      <w:pStyle w:val="Footer"/>
      <w:rPr>
        <w:lang w:val="en-IN"/>
      </w:rPr>
    </w:pPr>
    <w:r w:rsidRPr="00880783">
      <w:rPr>
        <w:noProof/>
        <w:lang w:val="en-IN"/>
      </w:rPr>
      <w:drawing>
        <wp:inline distT="0" distB="0" distL="0" distR="0" wp14:anchorId="7D30D980" wp14:editId="5614F11E">
          <wp:extent cx="984250" cy="88900"/>
          <wp:effectExtent l="0" t="0" r="6350" b="6350"/>
          <wp:docPr id="2015412463" name="Pictur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4250" cy="88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6E0777" w14:textId="77777777" w:rsidR="00CB5CF7" w:rsidRDefault="00CB5CF7" w:rsidP="00FB679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CEFA5" w14:textId="77777777" w:rsidR="00FA717F" w:rsidRDefault="00FA717F" w:rsidP="00FB679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800DE" w14:textId="77777777" w:rsidR="00834686" w:rsidRDefault="00C507C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9709938" wp14:editId="0FB2C16E">
              <wp:simplePos x="0" y="0"/>
              <wp:positionH relativeFrom="page">
                <wp:posOffset>6629400</wp:posOffset>
              </wp:positionH>
              <wp:positionV relativeFrom="page">
                <wp:posOffset>10057765</wp:posOffset>
              </wp:positionV>
              <wp:extent cx="251460" cy="173355"/>
              <wp:effectExtent l="0" t="0" r="0" b="0"/>
              <wp:wrapNone/>
              <wp:docPr id="110788725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A08507" w14:textId="77777777" w:rsidR="00BF5C31" w:rsidRPr="00FB6791" w:rsidRDefault="00BF5C31" w:rsidP="00BF5C31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709938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522pt;margin-top:791.95pt;width:19.8pt;height:13.6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" filled="f" stroked="f">
              <v:textbox inset="0,0,0,0">
                <w:txbxContent>
                  <w:p w14:paraId="6DA08507" w14:textId="77777777" w:rsidR="00BF5C31" w:rsidRPr="00FB6791" w:rsidRDefault="00BF5C31" w:rsidP="00BF5C31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57B34265" wp14:editId="130707B1">
              <wp:simplePos x="0" y="0"/>
              <wp:positionH relativeFrom="page">
                <wp:posOffset>885190</wp:posOffset>
              </wp:positionH>
              <wp:positionV relativeFrom="page">
                <wp:posOffset>10030460</wp:posOffset>
              </wp:positionV>
              <wp:extent cx="3206115" cy="1733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11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3A68B1" w14:textId="77777777" w:rsidR="00834686" w:rsidRPr="00FB6791" w:rsidRDefault="003C19AD" w:rsidP="00FB6791">
                          <w:pPr>
                            <w:pStyle w:val="Footer"/>
                          </w:pPr>
                          <w:r>
                            <w:rPr>
                              <w:rStyle w:val="FooterChar"/>
                            </w:rPr>
                            <w:t>&lt;Doc Title&gt;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B34265" id="_x0000_s1034" type="#_x0000_t202" style="position:absolute;margin-left:69.7pt;margin-top:789.8pt;width:252.45pt;height:13.65pt;z-index:-25165823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" filled="f" stroked="f">
              <v:textbox inset="0,0,0,0">
                <w:txbxContent>
                  <w:p w14:paraId="513A68B1" w14:textId="77777777" w:rsidR="00834686" w:rsidRPr="00FB6791" w:rsidRDefault="003C19AD" w:rsidP="00FB6791">
                    <w:pPr>
                      <w:pStyle w:val="Footer"/>
                    </w:pPr>
                    <w:r>
                      <w:rPr>
                        <w:rStyle w:val="FooterChar"/>
                      </w:rPr>
                      <w:t>&lt;Doc Title&gt;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D1015">
      <w:rPr>
        <w:sz w:val="20"/>
      </w:rPr>
      <w:tab/>
    </w:r>
    <w:r w:rsidR="00A03094" w:rsidRPr="00880783">
      <w:rPr>
        <w:noProof/>
        <w:lang w:val="en-IN"/>
      </w:rPr>
      <mc:AlternateContent>
        <mc:Choice Requires="wps">
          <w:drawing>
            <wp:inline distT="0" distB="0" distL="0" distR="0" wp14:anchorId="0FBED377" wp14:editId="26C33E9E">
              <wp:extent cx="5943600" cy="6350"/>
              <wp:effectExtent l="0" t="0" r="0" b="0"/>
              <wp:docPr id="252650346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5AE93A" w14:textId="77777777" w:rsidR="00A03094" w:rsidRDefault="00A03094" w:rsidP="00A03094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0FBED377" id="_x0000_s1035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4D5AE93A" w14:textId="77777777" w:rsidR="00A03094" w:rsidRDefault="00A03094" w:rsidP="00A03094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A62EB" w14:textId="77777777" w:rsidR="00FA717F" w:rsidRPr="00744733" w:rsidRDefault="006F4B30" w:rsidP="009D1015">
    <w:pPr>
      <w:pStyle w:val="Footer"/>
      <w:tabs>
        <w:tab w:val="clear" w:pos="4513"/>
        <w:tab w:val="clear" w:pos="9026"/>
        <w:tab w:val="left" w:pos="6372"/>
      </w:tabs>
    </w:pP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2B460AB1" wp14:editId="3914F33B">
              <wp:simplePos x="0" y="0"/>
              <wp:positionH relativeFrom="page">
                <wp:posOffset>6577965</wp:posOffset>
              </wp:positionH>
              <wp:positionV relativeFrom="page">
                <wp:posOffset>10157460</wp:posOffset>
              </wp:positionV>
              <wp:extent cx="188595" cy="236220"/>
              <wp:effectExtent l="0" t="0" r="0" b="0"/>
              <wp:wrapNone/>
              <wp:docPr id="317003402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BC3E1" w14:textId="77777777" w:rsidR="006F4B30" w:rsidRPr="00FB6791" w:rsidRDefault="006F4B30" w:rsidP="006F4B30">
                          <w:pPr>
                            <w:pStyle w:val="Footer"/>
                          </w:pPr>
                          <w:r w:rsidRPr="006F4B30">
                            <w:rPr>
                              <w:rStyle w:val="FooterChar"/>
                            </w:rPr>
                            <w:fldChar w:fldCharType="begin"/>
                          </w:r>
                          <w:r w:rsidRPr="006F4B30">
                            <w:rPr>
                              <w:rStyle w:val="FooterChar"/>
                            </w:rPr>
                            <w:instrText xml:space="preserve"> PAGE   \* MERGEFORMAT </w:instrText>
                          </w:r>
                          <w:r w:rsidRPr="006F4B30">
                            <w:rPr>
                              <w:rStyle w:val="FooterChar"/>
                            </w:rPr>
                            <w:fldChar w:fldCharType="separate"/>
                          </w:r>
                          <w:r w:rsidRPr="006F4B30">
                            <w:rPr>
                              <w:rStyle w:val="FooterChar"/>
                              <w:noProof/>
                            </w:rPr>
                            <w:t>1</w:t>
                          </w:r>
                          <w:r w:rsidRPr="006F4B30">
                            <w:rPr>
                              <w:rStyle w:val="FooterChar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460AB1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517.95pt;margin-top:799.8pt;width:14.85pt;height:18.6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" filled="f" stroked="f">
              <v:textbox inset="0,0,0,0">
                <w:txbxContent>
                  <w:p w14:paraId="541BC3E1" w14:textId="77777777" w:rsidR="006F4B30" w:rsidRPr="00FB6791" w:rsidRDefault="006F4B30" w:rsidP="006F4B30">
                    <w:pPr>
                      <w:pStyle w:val="Footer"/>
                    </w:pPr>
                    <w:r w:rsidRPr="006F4B30">
                      <w:rPr>
                        <w:rStyle w:val="FooterChar"/>
                      </w:rPr>
                      <w:fldChar w:fldCharType="begin"/>
                    </w:r>
                    <w:r w:rsidRPr="006F4B30">
                      <w:rPr>
                        <w:rStyle w:val="FooterChar"/>
                      </w:rPr>
                      <w:instrText xml:space="preserve"> PAGE   \* MERGEFORMAT </w:instrText>
                    </w:r>
                    <w:r w:rsidRPr="006F4B30">
                      <w:rPr>
                        <w:rStyle w:val="FooterChar"/>
                      </w:rPr>
                      <w:fldChar w:fldCharType="separate"/>
                    </w:r>
                    <w:r w:rsidRPr="006F4B30">
                      <w:rPr>
                        <w:rStyle w:val="FooterChar"/>
                        <w:noProof/>
                      </w:rPr>
                      <w:t>1</w:t>
                    </w:r>
                    <w:r w:rsidRPr="006F4B30">
                      <w:rPr>
                        <w:rStyle w:val="FooterChar"/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9012A"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3C3EA7C" wp14:editId="3E077EE6">
              <wp:simplePos x="0" y="0"/>
              <wp:positionH relativeFrom="page">
                <wp:posOffset>824230</wp:posOffset>
              </wp:positionH>
              <wp:positionV relativeFrom="page">
                <wp:posOffset>10153650</wp:posOffset>
              </wp:positionV>
              <wp:extent cx="3206188" cy="173620"/>
              <wp:effectExtent l="0" t="0" r="0" b="0"/>
              <wp:wrapNone/>
              <wp:docPr id="787934324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188" cy="173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BB62E9" w14:textId="77777777" w:rsidR="00744733" w:rsidRPr="00FB6791" w:rsidRDefault="00E834CD" w:rsidP="00744733">
                          <w:pPr>
                            <w:pStyle w:val="Footer"/>
                          </w:pPr>
                          <w:r>
                            <w:rPr>
                              <w:rStyle w:val="FooterChar"/>
                            </w:rPr>
                            <w:t>&lt;Doc Title&gt;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C3EA7C" id="_x0000_s1037" type="#_x0000_t202" style="position:absolute;margin-left:64.9pt;margin-top:799.5pt;width:252.45pt;height:13.6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" filled="f" stroked="f">
              <v:textbox inset="0,0,0,0">
                <w:txbxContent>
                  <w:p w14:paraId="6ABB62E9" w14:textId="77777777" w:rsidR="00744733" w:rsidRPr="00FB6791" w:rsidRDefault="00E834CD" w:rsidP="00744733">
                    <w:pPr>
                      <w:pStyle w:val="Footer"/>
                    </w:pPr>
                    <w:r>
                      <w:rPr>
                        <w:rStyle w:val="FooterChar"/>
                      </w:rPr>
                      <w:t>&lt;Doc Title&gt;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507C2" w:rsidRPr="00880783">
      <w:rPr>
        <w:noProof/>
        <w:lang w:val="en-IN"/>
      </w:rPr>
      <mc:AlternateContent>
        <mc:Choice Requires="wps">
          <w:drawing>
            <wp:inline distT="0" distB="0" distL="0" distR="0" wp14:anchorId="409C0DF4" wp14:editId="3DD01FA9">
              <wp:extent cx="5943600" cy="6350"/>
              <wp:effectExtent l="0" t="0" r="0" b="0"/>
              <wp:docPr id="286054528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5BDD96" w14:textId="77777777" w:rsidR="00C507C2" w:rsidRDefault="00C507C2" w:rsidP="00C507C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409C0DF4" id="_x0000_s1038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565BDD96" w14:textId="77777777" w:rsidR="00C507C2" w:rsidRDefault="00C507C2" w:rsidP="00C507C2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  <w:r w:rsidR="009D1015">
      <w:tab/>
    </w:r>
    <w:r w:rsidR="009D1015">
      <w:tab/>
    </w:r>
    <w:r w:rsidR="009D1015">
      <w:tab/>
    </w:r>
    <w:r w:rsidR="009D1015">
      <w:tab/>
    </w:r>
    <w:r w:rsidR="009D1015">
      <w:tab/>
    </w:r>
    <w:r w:rsidR="00C507C2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8C34A" w14:textId="77777777" w:rsidR="002D6C59" w:rsidRDefault="002D6C59">
      <w:r>
        <w:separator/>
      </w:r>
    </w:p>
  </w:footnote>
  <w:footnote w:type="continuationSeparator" w:id="0">
    <w:p w14:paraId="76AA0AC1" w14:textId="77777777" w:rsidR="002D6C59" w:rsidRDefault="002D6C59">
      <w:r>
        <w:continuationSeparator/>
      </w:r>
    </w:p>
  </w:footnote>
  <w:footnote w:type="continuationNotice" w:id="1">
    <w:p w14:paraId="5BCF9BBA" w14:textId="77777777" w:rsidR="002D6C59" w:rsidRDefault="002D6C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BAA59" w14:textId="77777777" w:rsidR="008F3FDC" w:rsidRDefault="008F3FDC" w:rsidP="008F3FDC">
    <w:pPr>
      <w:pStyle w:val="BodyText"/>
      <w:ind w:left="8640"/>
      <w:rPr>
        <w:rFonts w:ascii="Times New Roman"/>
        <w:sz w:val="20"/>
      </w:rPr>
    </w:pPr>
    <w:r>
      <w:rPr>
        <w:rFonts w:ascii="Times New Roman"/>
        <w:noProof/>
        <w:sz w:val="20"/>
      </w:rPr>
      <mc:AlternateContent>
        <mc:Choice Requires="wpg">
          <w:drawing>
            <wp:inline distT="0" distB="0" distL="0" distR="0" wp14:anchorId="726CCB80" wp14:editId="52C7DB1F">
              <wp:extent cx="764540" cy="305435"/>
              <wp:effectExtent l="0" t="0" r="0" b="0"/>
              <wp:docPr id="1248219171" name="Group 1248219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64540" cy="305435"/>
                        <a:chOff x="-972273" y="75235"/>
                        <a:chExt cx="764540" cy="305435"/>
                      </a:xfrm>
                    </wpg:grpSpPr>
                    <wps:wsp>
                      <wps:cNvPr id="994109457" name="Graphic 2"/>
                      <wps:cNvSpPr/>
                      <wps:spPr>
                        <a:xfrm>
                          <a:off x="-972273" y="75235"/>
                          <a:ext cx="764540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540" h="305435">
                              <a:moveTo>
                                <a:pt x="148562" y="304842"/>
                              </a:moveTo>
                              <a:lnTo>
                                <a:pt x="0" y="304842"/>
                              </a:lnTo>
                              <a:lnTo>
                                <a:pt x="0" y="283619"/>
                              </a:lnTo>
                              <a:lnTo>
                                <a:pt x="148562" y="283619"/>
                              </a:lnTo>
                              <a:lnTo>
                                <a:pt x="148562" y="304842"/>
                              </a:lnTo>
                              <a:close/>
                            </a:path>
                            <a:path w="764540" h="305435">
                              <a:moveTo>
                                <a:pt x="148562" y="264325"/>
                              </a:moveTo>
                              <a:lnTo>
                                <a:pt x="0" y="264325"/>
                              </a:lnTo>
                              <a:lnTo>
                                <a:pt x="0" y="243102"/>
                              </a:lnTo>
                              <a:lnTo>
                                <a:pt x="148562" y="243102"/>
                              </a:lnTo>
                              <a:lnTo>
                                <a:pt x="148562" y="264325"/>
                              </a:lnTo>
                              <a:close/>
                            </a:path>
                            <a:path w="764540" h="305435">
                              <a:moveTo>
                                <a:pt x="106116" y="223808"/>
                              </a:moveTo>
                              <a:lnTo>
                                <a:pt x="42446" y="223808"/>
                              </a:lnTo>
                              <a:lnTo>
                                <a:pt x="42446" y="202585"/>
                              </a:lnTo>
                              <a:lnTo>
                                <a:pt x="106116" y="202585"/>
                              </a:lnTo>
                              <a:lnTo>
                                <a:pt x="106116" y="223808"/>
                              </a:lnTo>
                              <a:close/>
                            </a:path>
                            <a:path w="764540" h="305435">
                              <a:moveTo>
                                <a:pt x="106116" y="183291"/>
                              </a:moveTo>
                              <a:lnTo>
                                <a:pt x="42446" y="183291"/>
                              </a:lnTo>
                              <a:lnTo>
                                <a:pt x="42446" y="162068"/>
                              </a:lnTo>
                              <a:lnTo>
                                <a:pt x="106116" y="162068"/>
                              </a:lnTo>
                              <a:lnTo>
                                <a:pt x="106116" y="183291"/>
                              </a:lnTo>
                              <a:close/>
                            </a:path>
                            <a:path w="764540" h="305435">
                              <a:moveTo>
                                <a:pt x="106116" y="142774"/>
                              </a:moveTo>
                              <a:lnTo>
                                <a:pt x="42446" y="142774"/>
                              </a:lnTo>
                              <a:lnTo>
                                <a:pt x="42446" y="121551"/>
                              </a:lnTo>
                              <a:lnTo>
                                <a:pt x="106116" y="121551"/>
                              </a:lnTo>
                              <a:lnTo>
                                <a:pt x="106116" y="142774"/>
                              </a:lnTo>
                              <a:close/>
                            </a:path>
                            <a:path w="764540" h="305435">
                              <a:moveTo>
                                <a:pt x="106116" y="102257"/>
                              </a:moveTo>
                              <a:lnTo>
                                <a:pt x="42446" y="102257"/>
                              </a:lnTo>
                              <a:lnTo>
                                <a:pt x="42446" y="81034"/>
                              </a:lnTo>
                              <a:lnTo>
                                <a:pt x="106116" y="81034"/>
                              </a:lnTo>
                              <a:lnTo>
                                <a:pt x="106116" y="102257"/>
                              </a:lnTo>
                              <a:close/>
                            </a:path>
                            <a:path w="764540" h="305435">
                              <a:moveTo>
                                <a:pt x="148562" y="61740"/>
                              </a:moveTo>
                              <a:lnTo>
                                <a:pt x="0" y="61740"/>
                              </a:lnTo>
                              <a:lnTo>
                                <a:pt x="0" y="40517"/>
                              </a:lnTo>
                              <a:lnTo>
                                <a:pt x="148562" y="40517"/>
                              </a:lnTo>
                              <a:lnTo>
                                <a:pt x="148562" y="61740"/>
                              </a:lnTo>
                              <a:close/>
                            </a:path>
                            <a:path w="764540" h="305435">
                              <a:moveTo>
                                <a:pt x="148562" y="21223"/>
                              </a:moveTo>
                              <a:lnTo>
                                <a:pt x="0" y="21223"/>
                              </a:lnTo>
                              <a:lnTo>
                                <a:pt x="0" y="0"/>
                              </a:lnTo>
                              <a:lnTo>
                                <a:pt x="148562" y="0"/>
                              </a:lnTo>
                              <a:lnTo>
                                <a:pt x="148562" y="21223"/>
                              </a:lnTo>
                              <a:close/>
                            </a:path>
                            <a:path w="764540" h="305435">
                              <a:moveTo>
                                <a:pt x="396237" y="264325"/>
                              </a:moveTo>
                              <a:lnTo>
                                <a:pt x="169805" y="264325"/>
                              </a:lnTo>
                              <a:lnTo>
                                <a:pt x="169805" y="243102"/>
                              </a:lnTo>
                              <a:lnTo>
                                <a:pt x="404784" y="243102"/>
                              </a:lnTo>
                              <a:lnTo>
                                <a:pt x="402932" y="250646"/>
                              </a:lnTo>
                              <a:lnTo>
                                <a:pt x="400038" y="257765"/>
                              </a:lnTo>
                              <a:lnTo>
                                <a:pt x="396237" y="264325"/>
                              </a:lnTo>
                              <a:close/>
                            </a:path>
                            <a:path w="764540" h="305435">
                              <a:moveTo>
                                <a:pt x="396218" y="183291"/>
                              </a:moveTo>
                              <a:lnTo>
                                <a:pt x="212232" y="183291"/>
                              </a:lnTo>
                              <a:lnTo>
                                <a:pt x="212232" y="162068"/>
                              </a:lnTo>
                              <a:lnTo>
                                <a:pt x="378506" y="162068"/>
                              </a:lnTo>
                              <a:lnTo>
                                <a:pt x="383596" y="166784"/>
                              </a:lnTo>
                              <a:lnTo>
                                <a:pt x="388259" y="171912"/>
                              </a:lnTo>
                              <a:lnTo>
                                <a:pt x="392474" y="177424"/>
                              </a:lnTo>
                              <a:lnTo>
                                <a:pt x="396218" y="183291"/>
                              </a:lnTo>
                              <a:close/>
                            </a:path>
                            <a:path w="764540" h="305435">
                              <a:moveTo>
                                <a:pt x="378506" y="142774"/>
                              </a:moveTo>
                              <a:lnTo>
                                <a:pt x="212232" y="142774"/>
                              </a:lnTo>
                              <a:lnTo>
                                <a:pt x="212232" y="121551"/>
                              </a:lnTo>
                              <a:lnTo>
                                <a:pt x="396218" y="121551"/>
                              </a:lnTo>
                              <a:lnTo>
                                <a:pt x="392471" y="127417"/>
                              </a:lnTo>
                              <a:lnTo>
                                <a:pt x="388252" y="132929"/>
                              </a:lnTo>
                              <a:lnTo>
                                <a:pt x="383588" y="138058"/>
                              </a:lnTo>
                              <a:lnTo>
                                <a:pt x="378506" y="142774"/>
                              </a:lnTo>
                              <a:close/>
                            </a:path>
                            <a:path w="764540" h="305435">
                              <a:moveTo>
                                <a:pt x="404765" y="61740"/>
                              </a:moveTo>
                              <a:lnTo>
                                <a:pt x="169785" y="61740"/>
                              </a:lnTo>
                              <a:lnTo>
                                <a:pt x="169785" y="40517"/>
                              </a:lnTo>
                              <a:lnTo>
                                <a:pt x="396218" y="40517"/>
                              </a:lnTo>
                              <a:lnTo>
                                <a:pt x="400019" y="47076"/>
                              </a:lnTo>
                              <a:lnTo>
                                <a:pt x="402913" y="54196"/>
                              </a:lnTo>
                              <a:lnTo>
                                <a:pt x="404765" y="61740"/>
                              </a:lnTo>
                              <a:close/>
                            </a:path>
                            <a:path w="764540" h="305435">
                              <a:moveTo>
                                <a:pt x="380725" y="21223"/>
                              </a:moveTo>
                              <a:lnTo>
                                <a:pt x="169785" y="21223"/>
                              </a:lnTo>
                              <a:lnTo>
                                <a:pt x="169785" y="0"/>
                              </a:lnTo>
                              <a:lnTo>
                                <a:pt x="326065" y="0"/>
                              </a:lnTo>
                              <a:lnTo>
                                <a:pt x="341468" y="1463"/>
                              </a:lnTo>
                              <a:lnTo>
                                <a:pt x="355891" y="5669"/>
                              </a:lnTo>
                              <a:lnTo>
                                <a:pt x="369067" y="12347"/>
                              </a:lnTo>
                              <a:lnTo>
                                <a:pt x="380725" y="21223"/>
                              </a:lnTo>
                              <a:close/>
                            </a:path>
                            <a:path w="764540" h="305435">
                              <a:moveTo>
                                <a:pt x="275901" y="102257"/>
                              </a:moveTo>
                              <a:lnTo>
                                <a:pt x="212232" y="102257"/>
                              </a:lnTo>
                              <a:lnTo>
                                <a:pt x="212232" y="81034"/>
                              </a:lnTo>
                              <a:lnTo>
                                <a:pt x="275901" y="81034"/>
                              </a:lnTo>
                              <a:lnTo>
                                <a:pt x="275901" y="102257"/>
                              </a:lnTo>
                              <a:close/>
                            </a:path>
                            <a:path w="764540" h="305435">
                              <a:moveTo>
                                <a:pt x="404263" y="102257"/>
                              </a:moveTo>
                              <a:lnTo>
                                <a:pt x="335712" y="102257"/>
                              </a:lnTo>
                              <a:lnTo>
                                <a:pt x="335712" y="81034"/>
                              </a:lnTo>
                              <a:lnTo>
                                <a:pt x="407100" y="81034"/>
                              </a:lnTo>
                              <a:lnTo>
                                <a:pt x="407100" y="88385"/>
                              </a:lnTo>
                              <a:lnTo>
                                <a:pt x="406096" y="95485"/>
                              </a:lnTo>
                              <a:lnTo>
                                <a:pt x="404263" y="102257"/>
                              </a:lnTo>
                              <a:close/>
                            </a:path>
                            <a:path w="764540" h="305435">
                              <a:moveTo>
                                <a:pt x="275901" y="223808"/>
                              </a:moveTo>
                              <a:lnTo>
                                <a:pt x="212232" y="223808"/>
                              </a:lnTo>
                              <a:lnTo>
                                <a:pt x="212232" y="202585"/>
                              </a:lnTo>
                              <a:lnTo>
                                <a:pt x="275901" y="202585"/>
                              </a:lnTo>
                              <a:lnTo>
                                <a:pt x="275901" y="223808"/>
                              </a:lnTo>
                              <a:close/>
                            </a:path>
                            <a:path w="764540" h="305435">
                              <a:moveTo>
                                <a:pt x="407100" y="223808"/>
                              </a:moveTo>
                              <a:lnTo>
                                <a:pt x="335712" y="223808"/>
                              </a:lnTo>
                              <a:lnTo>
                                <a:pt x="335712" y="202585"/>
                              </a:lnTo>
                              <a:lnTo>
                                <a:pt x="404263" y="202585"/>
                              </a:lnTo>
                              <a:lnTo>
                                <a:pt x="406096" y="209357"/>
                              </a:lnTo>
                              <a:lnTo>
                                <a:pt x="407100" y="216457"/>
                              </a:lnTo>
                              <a:lnTo>
                                <a:pt x="407100" y="223808"/>
                              </a:lnTo>
                              <a:close/>
                            </a:path>
                            <a:path w="764540" h="305435">
                              <a:moveTo>
                                <a:pt x="326065" y="304842"/>
                              </a:moveTo>
                              <a:lnTo>
                                <a:pt x="169785" y="304842"/>
                              </a:lnTo>
                              <a:lnTo>
                                <a:pt x="169785" y="283619"/>
                              </a:lnTo>
                              <a:lnTo>
                                <a:pt x="380725" y="283619"/>
                              </a:lnTo>
                              <a:lnTo>
                                <a:pt x="369089" y="292494"/>
                              </a:lnTo>
                              <a:lnTo>
                                <a:pt x="355949" y="299172"/>
                              </a:lnTo>
                              <a:lnTo>
                                <a:pt x="341533" y="303379"/>
                              </a:lnTo>
                              <a:lnTo>
                                <a:pt x="326065" y="304842"/>
                              </a:lnTo>
                              <a:close/>
                            </a:path>
                            <a:path w="764540" h="305435">
                              <a:moveTo>
                                <a:pt x="594250" y="304842"/>
                              </a:moveTo>
                              <a:lnTo>
                                <a:pt x="586860" y="283619"/>
                              </a:lnTo>
                              <a:lnTo>
                                <a:pt x="601620" y="283619"/>
                              </a:lnTo>
                              <a:lnTo>
                                <a:pt x="594250" y="304842"/>
                              </a:lnTo>
                              <a:close/>
                            </a:path>
                            <a:path w="764540" h="305435">
                              <a:moveTo>
                                <a:pt x="608411" y="264325"/>
                              </a:moveTo>
                              <a:lnTo>
                                <a:pt x="580107" y="264325"/>
                              </a:lnTo>
                              <a:lnTo>
                                <a:pt x="572660" y="243102"/>
                              </a:lnTo>
                              <a:lnTo>
                                <a:pt x="615859" y="243102"/>
                              </a:lnTo>
                              <a:lnTo>
                                <a:pt x="608411" y="264325"/>
                              </a:lnTo>
                              <a:close/>
                            </a:path>
                            <a:path w="764540" h="305435">
                              <a:moveTo>
                                <a:pt x="622612" y="223808"/>
                              </a:moveTo>
                              <a:lnTo>
                                <a:pt x="565849" y="223808"/>
                              </a:lnTo>
                              <a:lnTo>
                                <a:pt x="558402" y="202585"/>
                              </a:lnTo>
                              <a:lnTo>
                                <a:pt x="630059" y="202585"/>
                              </a:lnTo>
                              <a:lnTo>
                                <a:pt x="622612" y="223808"/>
                              </a:lnTo>
                              <a:close/>
                            </a:path>
                            <a:path w="764540" h="305435">
                              <a:moveTo>
                                <a:pt x="636851" y="183291"/>
                              </a:moveTo>
                              <a:lnTo>
                                <a:pt x="551649" y="183291"/>
                              </a:lnTo>
                              <a:lnTo>
                                <a:pt x="544202" y="162068"/>
                              </a:lnTo>
                              <a:lnTo>
                                <a:pt x="644298" y="162068"/>
                              </a:lnTo>
                              <a:lnTo>
                                <a:pt x="636851" y="183291"/>
                              </a:lnTo>
                              <a:close/>
                            </a:path>
                            <a:path w="764540" h="305435">
                              <a:moveTo>
                                <a:pt x="581574" y="102257"/>
                              </a:moveTo>
                              <a:lnTo>
                                <a:pt x="466891" y="102257"/>
                              </a:lnTo>
                              <a:lnTo>
                                <a:pt x="466891" y="81034"/>
                              </a:lnTo>
                              <a:lnTo>
                                <a:pt x="574184" y="81034"/>
                              </a:lnTo>
                              <a:lnTo>
                                <a:pt x="581574" y="102257"/>
                              </a:lnTo>
                              <a:close/>
                            </a:path>
                            <a:path w="764540" h="305435">
                              <a:moveTo>
                                <a:pt x="764036" y="61740"/>
                              </a:moveTo>
                              <a:lnTo>
                                <a:pt x="621010" y="61740"/>
                              </a:lnTo>
                              <a:lnTo>
                                <a:pt x="628400" y="40517"/>
                              </a:lnTo>
                              <a:lnTo>
                                <a:pt x="764036" y="40517"/>
                              </a:lnTo>
                              <a:lnTo>
                                <a:pt x="764036" y="61740"/>
                              </a:lnTo>
                              <a:close/>
                            </a:path>
                            <a:path w="764540" h="305435">
                              <a:moveTo>
                                <a:pt x="764036" y="21223"/>
                              </a:moveTo>
                              <a:lnTo>
                                <a:pt x="635114" y="21223"/>
                              </a:lnTo>
                              <a:lnTo>
                                <a:pt x="642484" y="0"/>
                              </a:lnTo>
                              <a:lnTo>
                                <a:pt x="764036" y="0"/>
                              </a:lnTo>
                              <a:lnTo>
                                <a:pt x="764036" y="21223"/>
                              </a:lnTo>
                              <a:close/>
                            </a:path>
                            <a:path w="764540" h="305435">
                              <a:moveTo>
                                <a:pt x="530580" y="304842"/>
                              </a:moveTo>
                              <a:lnTo>
                                <a:pt x="424464" y="304842"/>
                              </a:lnTo>
                              <a:lnTo>
                                <a:pt x="424464" y="283619"/>
                              </a:lnTo>
                              <a:lnTo>
                                <a:pt x="530580" y="283619"/>
                              </a:lnTo>
                              <a:lnTo>
                                <a:pt x="530580" y="304842"/>
                              </a:lnTo>
                              <a:close/>
                            </a:path>
                            <a:path w="764540" h="305435">
                              <a:moveTo>
                                <a:pt x="530580" y="264325"/>
                              </a:moveTo>
                              <a:lnTo>
                                <a:pt x="424464" y="264325"/>
                              </a:lnTo>
                              <a:lnTo>
                                <a:pt x="424464" y="243102"/>
                              </a:lnTo>
                              <a:lnTo>
                                <a:pt x="530580" y="243102"/>
                              </a:lnTo>
                              <a:lnTo>
                                <a:pt x="530580" y="264325"/>
                              </a:lnTo>
                              <a:close/>
                            </a:path>
                            <a:path w="764540" h="305435">
                              <a:moveTo>
                                <a:pt x="530580" y="223808"/>
                              </a:moveTo>
                              <a:lnTo>
                                <a:pt x="466910" y="223808"/>
                              </a:lnTo>
                              <a:lnTo>
                                <a:pt x="466910" y="202585"/>
                              </a:lnTo>
                              <a:lnTo>
                                <a:pt x="530580" y="202585"/>
                              </a:lnTo>
                              <a:lnTo>
                                <a:pt x="530580" y="223808"/>
                              </a:lnTo>
                              <a:close/>
                            </a:path>
                            <a:path w="764540" h="305435">
                              <a:moveTo>
                                <a:pt x="530580" y="183291"/>
                              </a:moveTo>
                              <a:lnTo>
                                <a:pt x="466910" y="183291"/>
                              </a:lnTo>
                              <a:lnTo>
                                <a:pt x="466910" y="162068"/>
                              </a:lnTo>
                              <a:lnTo>
                                <a:pt x="530580" y="162068"/>
                              </a:lnTo>
                              <a:lnTo>
                                <a:pt x="530580" y="183291"/>
                              </a:lnTo>
                              <a:close/>
                            </a:path>
                            <a:path w="764540" h="305435">
                              <a:moveTo>
                                <a:pt x="721570" y="102257"/>
                              </a:moveTo>
                              <a:lnTo>
                                <a:pt x="606907" y="102257"/>
                              </a:lnTo>
                              <a:lnTo>
                                <a:pt x="614296" y="81034"/>
                              </a:lnTo>
                              <a:lnTo>
                                <a:pt x="721570" y="81034"/>
                              </a:lnTo>
                              <a:lnTo>
                                <a:pt x="721570" y="102257"/>
                              </a:lnTo>
                              <a:close/>
                            </a:path>
                            <a:path w="764540" h="305435">
                              <a:moveTo>
                                <a:pt x="530580" y="142774"/>
                              </a:moveTo>
                              <a:lnTo>
                                <a:pt x="466910" y="142774"/>
                              </a:lnTo>
                              <a:lnTo>
                                <a:pt x="466910" y="121551"/>
                              </a:lnTo>
                              <a:lnTo>
                                <a:pt x="588288" y="121551"/>
                              </a:lnTo>
                              <a:lnTo>
                                <a:pt x="588885" y="123268"/>
                              </a:lnTo>
                              <a:lnTo>
                                <a:pt x="530580" y="123268"/>
                              </a:lnTo>
                              <a:lnTo>
                                <a:pt x="530580" y="142774"/>
                              </a:lnTo>
                              <a:close/>
                            </a:path>
                            <a:path w="764540" h="305435">
                              <a:moveTo>
                                <a:pt x="652500" y="138703"/>
                              </a:moveTo>
                              <a:lnTo>
                                <a:pt x="594250" y="138703"/>
                              </a:lnTo>
                              <a:lnTo>
                                <a:pt x="600212" y="121551"/>
                              </a:lnTo>
                              <a:lnTo>
                                <a:pt x="721589" y="121551"/>
                              </a:lnTo>
                              <a:lnTo>
                                <a:pt x="721589" y="123268"/>
                              </a:lnTo>
                              <a:lnTo>
                                <a:pt x="657919" y="123268"/>
                              </a:lnTo>
                              <a:lnTo>
                                <a:pt x="652500" y="138703"/>
                              </a:lnTo>
                              <a:close/>
                            </a:path>
                            <a:path w="764540" h="305435">
                              <a:moveTo>
                                <a:pt x="651070" y="142774"/>
                              </a:moveTo>
                              <a:lnTo>
                                <a:pt x="537429" y="142774"/>
                              </a:lnTo>
                              <a:lnTo>
                                <a:pt x="530580" y="123268"/>
                              </a:lnTo>
                              <a:lnTo>
                                <a:pt x="588885" y="123268"/>
                              </a:lnTo>
                              <a:lnTo>
                                <a:pt x="594250" y="138703"/>
                              </a:lnTo>
                              <a:lnTo>
                                <a:pt x="652500" y="138703"/>
                              </a:lnTo>
                              <a:lnTo>
                                <a:pt x="651070" y="142774"/>
                              </a:lnTo>
                              <a:close/>
                            </a:path>
                            <a:path w="764540" h="305435">
                              <a:moveTo>
                                <a:pt x="721589" y="142774"/>
                              </a:moveTo>
                              <a:lnTo>
                                <a:pt x="657919" y="142774"/>
                              </a:lnTo>
                              <a:lnTo>
                                <a:pt x="657919" y="123268"/>
                              </a:lnTo>
                              <a:lnTo>
                                <a:pt x="721589" y="123268"/>
                              </a:lnTo>
                              <a:lnTo>
                                <a:pt x="721589" y="142774"/>
                              </a:lnTo>
                              <a:close/>
                            </a:path>
                            <a:path w="764540" h="305435">
                              <a:moveTo>
                                <a:pt x="721589" y="183291"/>
                              </a:moveTo>
                              <a:lnTo>
                                <a:pt x="657919" y="183291"/>
                              </a:lnTo>
                              <a:lnTo>
                                <a:pt x="657919" y="162068"/>
                              </a:lnTo>
                              <a:lnTo>
                                <a:pt x="721589" y="162068"/>
                              </a:lnTo>
                              <a:lnTo>
                                <a:pt x="721589" y="183291"/>
                              </a:lnTo>
                              <a:close/>
                            </a:path>
                            <a:path w="764540" h="305435">
                              <a:moveTo>
                                <a:pt x="721589" y="223808"/>
                              </a:moveTo>
                              <a:lnTo>
                                <a:pt x="657919" y="223808"/>
                              </a:lnTo>
                              <a:lnTo>
                                <a:pt x="657919" y="202585"/>
                              </a:lnTo>
                              <a:lnTo>
                                <a:pt x="721589" y="202585"/>
                              </a:lnTo>
                              <a:lnTo>
                                <a:pt x="721589" y="223808"/>
                              </a:lnTo>
                              <a:close/>
                            </a:path>
                            <a:path w="764540" h="305435">
                              <a:moveTo>
                                <a:pt x="764036" y="264325"/>
                              </a:moveTo>
                              <a:lnTo>
                                <a:pt x="657919" y="264325"/>
                              </a:lnTo>
                              <a:lnTo>
                                <a:pt x="657919" y="243102"/>
                              </a:lnTo>
                              <a:lnTo>
                                <a:pt x="764036" y="243102"/>
                              </a:lnTo>
                              <a:lnTo>
                                <a:pt x="764036" y="264325"/>
                              </a:lnTo>
                              <a:close/>
                            </a:path>
                            <a:path w="764540" h="305435">
                              <a:moveTo>
                                <a:pt x="764036" y="304842"/>
                              </a:moveTo>
                              <a:lnTo>
                                <a:pt x="657919" y="304842"/>
                              </a:lnTo>
                              <a:lnTo>
                                <a:pt x="657919" y="283619"/>
                              </a:lnTo>
                              <a:lnTo>
                                <a:pt x="764036" y="283619"/>
                              </a:lnTo>
                              <a:lnTo>
                                <a:pt x="764036" y="304842"/>
                              </a:lnTo>
                              <a:close/>
                            </a:path>
                            <a:path w="764540" h="305435">
                              <a:moveTo>
                                <a:pt x="567489" y="61740"/>
                              </a:moveTo>
                              <a:lnTo>
                                <a:pt x="424464" y="61740"/>
                              </a:lnTo>
                              <a:lnTo>
                                <a:pt x="424464" y="40517"/>
                              </a:lnTo>
                              <a:lnTo>
                                <a:pt x="560100" y="40517"/>
                              </a:lnTo>
                              <a:lnTo>
                                <a:pt x="567489" y="61740"/>
                              </a:lnTo>
                              <a:close/>
                            </a:path>
                            <a:path w="764540" h="305435">
                              <a:moveTo>
                                <a:pt x="553405" y="21223"/>
                              </a:moveTo>
                              <a:lnTo>
                                <a:pt x="424464" y="21223"/>
                              </a:lnTo>
                              <a:lnTo>
                                <a:pt x="424464" y="0"/>
                              </a:lnTo>
                              <a:lnTo>
                                <a:pt x="546015" y="0"/>
                              </a:lnTo>
                              <a:lnTo>
                                <a:pt x="553405" y="212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7E195918" id="Group 1248219171" o:spid="_x0000_s1026" style="width:60.2pt;height:24.05pt;mso-position-horizontal-relative:char;mso-position-vertical-relative:line" coordorigin="-9722,752" coordsize="7645,30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">
              <v:shape id="Graphic 2" o:spid="_x0000_s1027" style="position:absolute;left:-9722;top:752;width:7645;height:3054;visibility:visible;mso-wrap-style:square;v-text-anchor:top" coordsize="764540,305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" path="m148562,304842l,304842,,283619r148562,l148562,304842xem148562,264325l,264325,,243102r148562,l148562,264325xem106116,223808r-63670,l42446,202585r63670,l106116,223808xem106116,183291r-63670,l42446,162068r63670,l106116,183291xem106116,142774r-63670,l42446,121551r63670,l106116,142774xem106116,102257r-63670,l42446,81034r63670,l106116,102257xem148562,61740l,61740,,40517r148562,l148562,61740xem148562,21223l,21223,,,148562,r,21223xem396237,264325r-226432,l169805,243102r234979,l402932,250646r-2894,7119l396237,264325xem396218,183291r-183986,l212232,162068r166274,l383596,166784r4663,5128l392474,177424r3744,5867xem378506,142774r-166274,l212232,121551r183986,l392471,127417r-4219,5512l383588,138058r-5082,4716xem404765,61740r-234980,l169785,40517r226433,l400019,47076r2894,7120l404765,61740xem380725,21223r-210940,l169785,,326065,r15403,1463l355891,5669r13176,6678l380725,21223xem275901,102257r-63669,l212232,81034r63669,l275901,102257xem404263,102257r-68551,l335712,81034r71388,l407100,88385r-1004,7100l404263,102257xem275901,223808r-63669,l212232,202585r63669,l275901,223808xem407100,223808r-71388,l335712,202585r68551,l406096,209357r1004,7100l407100,223808xem326065,304842r-156280,l169785,283619r210940,l369089,292494r-13140,6678l341533,303379r-15468,1463xem594250,304842r-7390,-21223l601620,283619r-7370,21223xem608411,264325r-28304,l572660,243102r43199,l608411,264325xem622612,223808r-56763,l558402,202585r71657,l622612,223808xem636851,183291r-85202,l544202,162068r100096,l636851,183291xem581574,102257r-114683,l466891,81034r107293,l581574,102257xem764036,61740r-143026,l628400,40517r135636,l764036,61740xem764036,21223r-128922,l642484,,764036,r,21223xem530580,304842r-106116,l424464,283619r106116,l530580,304842xem530580,264325r-106116,l424464,243102r106116,l530580,264325xem530580,223808r-63670,l466910,202585r63670,l530580,223808xem530580,183291r-63670,l466910,162068r63670,l530580,183291xem721570,102257r-114663,l614296,81034r107274,l721570,102257xem530580,142774r-63670,l466910,121551r121378,l588885,123268r-58305,l530580,142774xem652500,138703r-58250,l600212,121551r121377,l721589,123268r-63670,l652500,138703xem651070,142774r-113641,l530580,123268r58305,l594250,138703r58250,l651070,142774xem721589,142774r-63670,l657919,123268r63670,l721589,142774xem721589,183291r-63670,l657919,162068r63670,l721589,183291xem721589,223808r-63670,l657919,202585r63670,l721589,223808xem764036,264325r-106117,l657919,243102r106117,l764036,264325xem764036,304842r-106117,l657919,283619r106117,l764036,304842xem567489,61740r-143025,l424464,40517r135636,l567489,61740xem553405,21223r-128941,l424464,,546015,r7390,21223xe" fillcolor="black" stroked="f">
                <v:path arrowok="t"/>
              </v:shape>
              <w10:anchorlock/>
            </v:group>
          </w:pict>
        </mc:Fallback>
      </mc:AlternateContent>
    </w:r>
  </w:p>
  <w:p w14:paraId="2752E85B" w14:textId="77777777" w:rsidR="008F3FDC" w:rsidRDefault="008F3FDC" w:rsidP="008F3FDC">
    <w:pPr>
      <w:pStyle w:val="BodyText"/>
      <w:spacing w:before="3"/>
      <w:rPr>
        <w:rFonts w:ascii="Times New Roman"/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82E0436" wp14:editId="78645E2F">
              <wp:simplePos x="0" y="0"/>
              <wp:positionH relativeFrom="page">
                <wp:posOffset>1143000</wp:posOffset>
              </wp:positionH>
              <wp:positionV relativeFrom="paragraph">
                <wp:posOffset>134416</wp:posOffset>
              </wp:positionV>
              <wp:extent cx="5943600" cy="6350"/>
              <wp:effectExtent l="0" t="0" r="0" b="0"/>
              <wp:wrapTopAndBottom/>
              <wp:docPr id="471984590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635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5943600" y="635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A208DC" id="Graphic 3" o:spid="_x0000_s1026" style="position:absolute;margin-left:90pt;margin-top:10.6pt;width:468pt;height: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" path="m5943600,l,,,6350r5943600,l5943600,xe" fillcolor="black" stroked="f">
              <v:path arrowok="t"/>
              <w10:wrap type="topAndBottom" anchorx="page"/>
            </v:shape>
          </w:pict>
        </mc:Fallback>
      </mc:AlternateContent>
    </w:r>
  </w:p>
  <w:p w14:paraId="32A8C499" w14:textId="77777777" w:rsidR="008F3FDC" w:rsidRDefault="008F3FDC" w:rsidP="008F3FDC">
    <w:pPr>
      <w:pStyle w:val="BodyText"/>
      <w:rPr>
        <w:rFonts w:ascii="Times New Roman"/>
        <w:sz w:val="40"/>
      </w:rPr>
    </w:pPr>
  </w:p>
  <w:p w14:paraId="0F8AFDBF" w14:textId="77777777" w:rsidR="008F3FDC" w:rsidRDefault="008F3FDC" w:rsidP="008F3FDC">
    <w:pPr>
      <w:pStyle w:val="BodyText"/>
      <w:rPr>
        <w:rFonts w:ascii="Times New Roman"/>
        <w:sz w:val="40"/>
      </w:rPr>
    </w:pPr>
  </w:p>
  <w:p w14:paraId="62354BE5" w14:textId="77777777" w:rsidR="004B0B9A" w:rsidRDefault="004B0B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B552" w14:textId="77777777" w:rsidR="008E07D5" w:rsidRDefault="000B4EC6" w:rsidP="000B4EC6">
    <w:pPr>
      <w:pStyle w:val="Header"/>
      <w:jc w:val="right"/>
    </w:pPr>
    <w:r>
      <w:rPr>
        <w:noProof/>
      </w:rPr>
      <w:drawing>
        <wp:inline distT="0" distB="0" distL="0" distR="0" wp14:anchorId="2B84591E" wp14:editId="0F5B9EE8">
          <wp:extent cx="804440" cy="399598"/>
          <wp:effectExtent l="0" t="0" r="0" b="635"/>
          <wp:docPr id="1712279398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1740" cy="4081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77006CB" w14:textId="77777777" w:rsidR="000B4EC6" w:rsidRPr="008E07D5" w:rsidRDefault="000B4EC6" w:rsidP="000B4EC6">
    <w:pPr>
      <w:pStyle w:val="Header"/>
      <w:jc w:val="right"/>
    </w:pPr>
    <w:r w:rsidRPr="00880783">
      <w:rPr>
        <w:noProof/>
        <w:lang w:val="en-IN"/>
      </w:rPr>
      <mc:AlternateContent>
        <mc:Choice Requires="wps">
          <w:drawing>
            <wp:inline distT="0" distB="0" distL="0" distR="0" wp14:anchorId="48EBD6F0" wp14:editId="1AA198EB">
              <wp:extent cx="5943600" cy="6350"/>
              <wp:effectExtent l="0" t="0" r="0" b="0"/>
              <wp:docPr id="791312527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AB4D6" w14:textId="77777777" w:rsidR="0079012A" w:rsidRDefault="0079012A" w:rsidP="0079012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48EBD6F0" id="_x0000_s1029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285AB4D6" w14:textId="77777777" w:rsidR="0079012A" w:rsidRDefault="0079012A" w:rsidP="0079012A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EC4F" w14:textId="77777777" w:rsidR="00FA717F" w:rsidRPr="00FA717F" w:rsidRDefault="00FA717F" w:rsidP="00FA717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C9D6E" w14:textId="24C53061" w:rsidR="00BF36AA" w:rsidRDefault="00A732E3" w:rsidP="009D1015">
    <w:pPr>
      <w:pStyle w:val="Header"/>
    </w:pPr>
    <w:r>
      <w:fldChar w:fldCharType="begin"/>
    </w:r>
    <w:r>
      <w:instrText xml:space="preserve"> STYLEREF  "Heading 1,IBM_Heading1"  \* MERGEFORMAT </w:instrText>
    </w:r>
    <w:r>
      <w:fldChar w:fldCharType="separate"/>
    </w:r>
    <w:r w:rsidR="0048755C">
      <w:rPr>
        <w:b/>
        <w:bCs/>
        <w:noProof/>
        <w:lang w:val="en-GB"/>
      </w:rPr>
      <w:t>Error! No text of specified style in document.</w:t>
    </w:r>
    <w:r>
      <w:rPr>
        <w:noProof/>
      </w:rPr>
      <w:fldChar w:fldCharType="end"/>
    </w:r>
    <w:r w:rsidR="0079012A" w:rsidRPr="00880783">
      <w:rPr>
        <w:noProof/>
        <w:lang w:val="en-IN"/>
      </w:rPr>
      <mc:AlternateContent>
        <mc:Choice Requires="wps">
          <w:drawing>
            <wp:inline distT="0" distB="0" distL="0" distR="0" wp14:anchorId="7C730235" wp14:editId="6328A430">
              <wp:extent cx="5943600" cy="6350"/>
              <wp:effectExtent l="0" t="0" r="0" b="0"/>
              <wp:docPr id="16895570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8A1B8F" w14:textId="77777777" w:rsidR="0079012A" w:rsidRDefault="0079012A" w:rsidP="0079012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7C730235" id="_x0000_s1031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1C8A1B8F" w14:textId="77777777" w:rsidR="0079012A" w:rsidRDefault="0079012A" w:rsidP="0079012A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2C3DC" w14:textId="3388EA8F" w:rsidR="00834686" w:rsidRPr="0092132F" w:rsidRDefault="00BF5C31" w:rsidP="0079012A">
    <w:pPr>
      <w:pStyle w:val="Header"/>
    </w:pPr>
    <w:r w:rsidRPr="0092132F">
      <w:rPr>
        <w:color w:val="000000" w:themeColor="text1"/>
      </w:rPr>
      <w:tab/>
    </w:r>
    <w:r w:rsidRPr="0092132F">
      <w:rPr>
        <w:color w:val="000000" w:themeColor="text1"/>
      </w:rPr>
      <w:tab/>
    </w:r>
    <w:r w:rsidR="00744733" w:rsidRPr="0092132F">
      <w:rPr>
        <w:color w:val="000000" w:themeColor="text1"/>
      </w:rPr>
      <w:fldChar w:fldCharType="begin"/>
    </w:r>
    <w:r w:rsidR="00744733" w:rsidRPr="0092132F">
      <w:rPr>
        <w:color w:val="000000" w:themeColor="text1"/>
      </w:rPr>
      <w:instrText xml:space="preserve"> STYLEREF  "Heading 1,IBM_Heading1"  \* MERGEFORMAT </w:instrText>
    </w:r>
    <w:r w:rsidR="00744733" w:rsidRPr="0092132F">
      <w:rPr>
        <w:color w:val="000000" w:themeColor="text1"/>
      </w:rPr>
      <w:fldChar w:fldCharType="separate"/>
    </w:r>
    <w:r w:rsidR="001959AD">
      <w:rPr>
        <w:noProof/>
        <w:color w:val="000000" w:themeColor="text1"/>
      </w:rPr>
      <w:t>&lt;Heading 1&gt;</w:t>
    </w:r>
    <w:r w:rsidR="00744733" w:rsidRPr="0092132F">
      <w:rPr>
        <w:color w:val="000000" w:themeColor="text1"/>
      </w:rPr>
      <w:fldChar w:fldCharType="end"/>
    </w:r>
    <w:r w:rsidR="0079012A" w:rsidRPr="0092132F">
      <w:rPr>
        <w:noProof/>
        <w:lang w:val="en-IN"/>
      </w:rPr>
      <mc:AlternateContent>
        <mc:Choice Requires="wps">
          <w:drawing>
            <wp:inline distT="0" distB="0" distL="0" distR="0" wp14:anchorId="292FA5B9" wp14:editId="23F56D58">
              <wp:extent cx="5943600" cy="6350"/>
              <wp:effectExtent l="0" t="0" r="0" b="0"/>
              <wp:docPr id="961992474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84E33A" w14:textId="77777777" w:rsidR="0079012A" w:rsidRDefault="0079012A" w:rsidP="0079012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292FA5B9" id="_x0000_s1032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0C84E33A" w14:textId="77777777" w:rsidR="0079012A" w:rsidRDefault="0079012A" w:rsidP="0079012A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B18E7" w14:textId="77777777" w:rsidR="00BF36AA" w:rsidRDefault="00BF36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6" type="#_x0000_t75" style="width:13.7pt;height:13.7pt;visibility:visible;mso-wrap-style:square" o:bullet="t">
        <v:imagedata r:id="rId1" o:title=""/>
      </v:shape>
    </w:pict>
  </w:numPicBullet>
  <w:numPicBullet w:numPicBulletId="1">
    <w:pict>
      <v:shape id="_x0000_i1357" type="#_x0000_t75" style="width:14.55pt;height:14.55pt;visibility:visible;mso-wrap-style:square" o:bullet="t">
        <v:imagedata r:id="rId2" o:title=""/>
      </v:shape>
    </w:pict>
  </w:numPicBullet>
  <w:numPicBullet w:numPicBulletId="2">
    <w:pict>
      <v:shape id="_x0000_i1358" type="#_x0000_t75" style="width:14.55pt;height:13.7pt;visibility:visible;mso-wrap-style:square" o:bullet="t">
        <v:imagedata r:id="rId3" o:title=""/>
      </v:shape>
    </w:pict>
  </w:numPicBullet>
  <w:abstractNum w:abstractNumId="0" w15:restartNumberingAfterBreak="0">
    <w:nsid w:val="02133A0B"/>
    <w:multiLevelType w:val="multilevel"/>
    <w:tmpl w:val="05D06C82"/>
    <w:lvl w:ilvl="0">
      <w:start w:val="5"/>
      <w:numFmt w:val="decimal"/>
      <w:lvlText w:val="%1"/>
      <w:lvlJc w:val="left"/>
      <w:pPr>
        <w:ind w:left="1439" w:hanging="61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9" w:hanging="612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439" w:hanging="612"/>
      </w:pPr>
      <w:rPr>
        <w:rFonts w:ascii="Arial" w:eastAsia="Arial" w:hAnsi="Arial" w:cs="Arial" w:hint="default"/>
        <w:b w:val="0"/>
        <w:bCs w:val="0"/>
        <w:i w:val="0"/>
        <w:iCs w:val="0"/>
        <w:color w:val="011F3C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955" w:hanging="6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4" w:hanging="6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3" w:hanging="6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1" w:hanging="6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0" w:hanging="6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9" w:hanging="612"/>
      </w:pPr>
      <w:rPr>
        <w:rFonts w:hint="default"/>
        <w:lang w:val="en-US" w:eastAsia="en-US" w:bidi="ar-SA"/>
      </w:rPr>
    </w:lvl>
  </w:abstractNum>
  <w:abstractNum w:abstractNumId="1" w15:restartNumberingAfterBreak="0">
    <w:nsid w:val="046676FB"/>
    <w:multiLevelType w:val="hybridMultilevel"/>
    <w:tmpl w:val="75F4A8E2"/>
    <w:lvl w:ilvl="0" w:tplc="525C1F5A">
      <w:start w:val="1"/>
      <w:numFmt w:val="lowerLetter"/>
      <w:pStyle w:val="SubOrderedList"/>
      <w:lvlText w:val="%1."/>
      <w:lvlJc w:val="left"/>
      <w:pPr>
        <w:ind w:left="2097" w:hanging="360"/>
      </w:pPr>
    </w:lvl>
    <w:lvl w:ilvl="1" w:tplc="40090019" w:tentative="1">
      <w:start w:val="1"/>
      <w:numFmt w:val="lowerLetter"/>
      <w:lvlText w:val="%2."/>
      <w:lvlJc w:val="left"/>
      <w:pPr>
        <w:ind w:left="2817" w:hanging="360"/>
      </w:pPr>
    </w:lvl>
    <w:lvl w:ilvl="2" w:tplc="4009001B" w:tentative="1">
      <w:start w:val="1"/>
      <w:numFmt w:val="lowerRoman"/>
      <w:lvlText w:val="%3."/>
      <w:lvlJc w:val="right"/>
      <w:pPr>
        <w:ind w:left="3537" w:hanging="180"/>
      </w:pPr>
    </w:lvl>
    <w:lvl w:ilvl="3" w:tplc="4009000F" w:tentative="1">
      <w:start w:val="1"/>
      <w:numFmt w:val="decimal"/>
      <w:lvlText w:val="%4."/>
      <w:lvlJc w:val="left"/>
      <w:pPr>
        <w:ind w:left="4257" w:hanging="360"/>
      </w:pPr>
    </w:lvl>
    <w:lvl w:ilvl="4" w:tplc="40090019" w:tentative="1">
      <w:start w:val="1"/>
      <w:numFmt w:val="lowerLetter"/>
      <w:lvlText w:val="%5."/>
      <w:lvlJc w:val="left"/>
      <w:pPr>
        <w:ind w:left="4977" w:hanging="360"/>
      </w:pPr>
    </w:lvl>
    <w:lvl w:ilvl="5" w:tplc="4009001B" w:tentative="1">
      <w:start w:val="1"/>
      <w:numFmt w:val="lowerRoman"/>
      <w:lvlText w:val="%6."/>
      <w:lvlJc w:val="right"/>
      <w:pPr>
        <w:ind w:left="5697" w:hanging="180"/>
      </w:pPr>
    </w:lvl>
    <w:lvl w:ilvl="6" w:tplc="4009000F" w:tentative="1">
      <w:start w:val="1"/>
      <w:numFmt w:val="decimal"/>
      <w:lvlText w:val="%7."/>
      <w:lvlJc w:val="left"/>
      <w:pPr>
        <w:ind w:left="6417" w:hanging="360"/>
      </w:pPr>
    </w:lvl>
    <w:lvl w:ilvl="7" w:tplc="40090019" w:tentative="1">
      <w:start w:val="1"/>
      <w:numFmt w:val="lowerLetter"/>
      <w:lvlText w:val="%8."/>
      <w:lvlJc w:val="left"/>
      <w:pPr>
        <w:ind w:left="7137" w:hanging="360"/>
      </w:pPr>
    </w:lvl>
    <w:lvl w:ilvl="8" w:tplc="4009001B" w:tentative="1">
      <w:start w:val="1"/>
      <w:numFmt w:val="lowerRoman"/>
      <w:lvlText w:val="%9."/>
      <w:lvlJc w:val="right"/>
      <w:pPr>
        <w:ind w:left="7857" w:hanging="180"/>
      </w:pPr>
    </w:lvl>
  </w:abstractNum>
  <w:abstractNum w:abstractNumId="2" w15:restartNumberingAfterBreak="0">
    <w:nsid w:val="0C293723"/>
    <w:multiLevelType w:val="hybridMultilevel"/>
    <w:tmpl w:val="896EC528"/>
    <w:lvl w:ilvl="0" w:tplc="A5C02D76">
      <w:start w:val="1"/>
      <w:numFmt w:val="bullet"/>
      <w:pStyle w:val="ListParagraphIBMBulleted"/>
      <w:lvlText w:val=""/>
      <w:lvlJc w:val="left"/>
      <w:pPr>
        <w:ind w:left="838" w:hanging="360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37DE8D44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5302EB74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3" w:tplc="635085EA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4" w:tplc="00225C8C"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 w:tplc="002AA2C6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36D85A52">
      <w:numFmt w:val="bullet"/>
      <w:lvlText w:val="•"/>
      <w:lvlJc w:val="left"/>
      <w:pPr>
        <w:ind w:left="6231" w:hanging="360"/>
      </w:pPr>
      <w:rPr>
        <w:rFonts w:hint="default"/>
        <w:lang w:val="en-US" w:eastAsia="en-US" w:bidi="ar-SA"/>
      </w:rPr>
    </w:lvl>
    <w:lvl w:ilvl="7" w:tplc="584A75B0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47005B8E"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BC3CEF"/>
    <w:multiLevelType w:val="hybridMultilevel"/>
    <w:tmpl w:val="C57235F2"/>
    <w:lvl w:ilvl="0" w:tplc="E3EEDBD0">
      <w:numFmt w:val="bullet"/>
      <w:lvlText w:val=""/>
      <w:lvlJc w:val="left"/>
      <w:pPr>
        <w:ind w:left="83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7504AF74"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 w:tplc="82D24690">
      <w:numFmt w:val="bullet"/>
      <w:lvlText w:val="•"/>
      <w:lvlJc w:val="left"/>
      <w:pPr>
        <w:ind w:left="2637" w:hanging="361"/>
      </w:pPr>
      <w:rPr>
        <w:rFonts w:hint="default"/>
        <w:lang w:val="en-US" w:eastAsia="en-US" w:bidi="ar-SA"/>
      </w:rPr>
    </w:lvl>
    <w:lvl w:ilvl="3" w:tplc="823478C6">
      <w:numFmt w:val="bullet"/>
      <w:lvlText w:val="•"/>
      <w:lvlJc w:val="left"/>
      <w:pPr>
        <w:ind w:left="3535" w:hanging="361"/>
      </w:pPr>
      <w:rPr>
        <w:rFonts w:hint="default"/>
        <w:lang w:val="en-US" w:eastAsia="en-US" w:bidi="ar-SA"/>
      </w:rPr>
    </w:lvl>
    <w:lvl w:ilvl="4" w:tplc="B91CD890">
      <w:numFmt w:val="bullet"/>
      <w:lvlText w:val="•"/>
      <w:lvlJc w:val="left"/>
      <w:pPr>
        <w:ind w:left="4434" w:hanging="361"/>
      </w:pPr>
      <w:rPr>
        <w:rFonts w:hint="default"/>
        <w:lang w:val="en-US" w:eastAsia="en-US" w:bidi="ar-SA"/>
      </w:rPr>
    </w:lvl>
    <w:lvl w:ilvl="5" w:tplc="8CAACE24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DBA6E868">
      <w:numFmt w:val="bullet"/>
      <w:lvlText w:val="•"/>
      <w:lvlJc w:val="left"/>
      <w:pPr>
        <w:ind w:left="6231" w:hanging="361"/>
      </w:pPr>
      <w:rPr>
        <w:rFonts w:hint="default"/>
        <w:lang w:val="en-US" w:eastAsia="en-US" w:bidi="ar-SA"/>
      </w:rPr>
    </w:lvl>
    <w:lvl w:ilvl="7" w:tplc="A310201E">
      <w:numFmt w:val="bullet"/>
      <w:lvlText w:val="•"/>
      <w:lvlJc w:val="left"/>
      <w:pPr>
        <w:ind w:left="7130" w:hanging="361"/>
      </w:pPr>
      <w:rPr>
        <w:rFonts w:hint="default"/>
        <w:lang w:val="en-US" w:eastAsia="en-US" w:bidi="ar-SA"/>
      </w:rPr>
    </w:lvl>
    <w:lvl w:ilvl="8" w:tplc="9328CFB4">
      <w:numFmt w:val="bullet"/>
      <w:lvlText w:val="•"/>
      <w:lvlJc w:val="left"/>
      <w:pPr>
        <w:ind w:left="802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3F020EF"/>
    <w:multiLevelType w:val="hybridMultilevel"/>
    <w:tmpl w:val="567C6062"/>
    <w:lvl w:ilvl="0" w:tplc="14F43A06">
      <w:start w:val="1"/>
      <w:numFmt w:val="decimal"/>
      <w:lvlText w:val="%1."/>
      <w:lvlJc w:val="left"/>
      <w:pPr>
        <w:ind w:left="838" w:hanging="361"/>
      </w:pPr>
      <w:rPr>
        <w:rFonts w:hint="default"/>
        <w:spacing w:val="0"/>
        <w:w w:val="100"/>
        <w:lang w:val="en-US" w:eastAsia="en-US" w:bidi="ar-SA"/>
      </w:rPr>
    </w:lvl>
    <w:lvl w:ilvl="1" w:tplc="75722F58"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 w:tplc="BFE657E8">
      <w:numFmt w:val="bullet"/>
      <w:lvlText w:val="•"/>
      <w:lvlJc w:val="left"/>
      <w:pPr>
        <w:ind w:left="2637" w:hanging="361"/>
      </w:pPr>
      <w:rPr>
        <w:rFonts w:hint="default"/>
        <w:lang w:val="en-US" w:eastAsia="en-US" w:bidi="ar-SA"/>
      </w:rPr>
    </w:lvl>
    <w:lvl w:ilvl="3" w:tplc="BC9E87F2">
      <w:numFmt w:val="bullet"/>
      <w:lvlText w:val="•"/>
      <w:lvlJc w:val="left"/>
      <w:pPr>
        <w:ind w:left="3535" w:hanging="361"/>
      </w:pPr>
      <w:rPr>
        <w:rFonts w:hint="default"/>
        <w:lang w:val="en-US" w:eastAsia="en-US" w:bidi="ar-SA"/>
      </w:rPr>
    </w:lvl>
    <w:lvl w:ilvl="4" w:tplc="C25CEBD0">
      <w:numFmt w:val="bullet"/>
      <w:lvlText w:val="•"/>
      <w:lvlJc w:val="left"/>
      <w:pPr>
        <w:ind w:left="4434" w:hanging="361"/>
      </w:pPr>
      <w:rPr>
        <w:rFonts w:hint="default"/>
        <w:lang w:val="en-US" w:eastAsia="en-US" w:bidi="ar-SA"/>
      </w:rPr>
    </w:lvl>
    <w:lvl w:ilvl="5" w:tplc="2C309238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094E79D4">
      <w:numFmt w:val="bullet"/>
      <w:lvlText w:val="•"/>
      <w:lvlJc w:val="left"/>
      <w:pPr>
        <w:ind w:left="6231" w:hanging="361"/>
      </w:pPr>
      <w:rPr>
        <w:rFonts w:hint="default"/>
        <w:lang w:val="en-US" w:eastAsia="en-US" w:bidi="ar-SA"/>
      </w:rPr>
    </w:lvl>
    <w:lvl w:ilvl="7" w:tplc="5996470C">
      <w:numFmt w:val="bullet"/>
      <w:lvlText w:val="•"/>
      <w:lvlJc w:val="left"/>
      <w:pPr>
        <w:ind w:left="7130" w:hanging="361"/>
      </w:pPr>
      <w:rPr>
        <w:rFonts w:hint="default"/>
        <w:lang w:val="en-US" w:eastAsia="en-US" w:bidi="ar-SA"/>
      </w:rPr>
    </w:lvl>
    <w:lvl w:ilvl="8" w:tplc="20360988">
      <w:numFmt w:val="bullet"/>
      <w:lvlText w:val="•"/>
      <w:lvlJc w:val="left"/>
      <w:pPr>
        <w:ind w:left="8029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10916B1"/>
    <w:multiLevelType w:val="hybridMultilevel"/>
    <w:tmpl w:val="5D38A30C"/>
    <w:lvl w:ilvl="0" w:tplc="B1DA6DB8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8640D4CE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8DF20632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2624AF48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C9FEB41E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86F6024C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5546EC40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F7DA01AE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ECAE7B5E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2FD0E37"/>
    <w:multiLevelType w:val="hybridMultilevel"/>
    <w:tmpl w:val="2A207676"/>
    <w:lvl w:ilvl="0" w:tplc="30C2D7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527B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5EE30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4AC7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40B1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A3E90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434AF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2A1C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D0A1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401701E"/>
    <w:multiLevelType w:val="hybridMultilevel"/>
    <w:tmpl w:val="82C66E30"/>
    <w:lvl w:ilvl="0" w:tplc="8EE6A834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97AB29E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EFF073C4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3" w:tplc="80ACEE64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4" w:tplc="F88EFE22"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 w:tplc="174C21D8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D4F0B940">
      <w:numFmt w:val="bullet"/>
      <w:lvlText w:val="•"/>
      <w:lvlJc w:val="left"/>
      <w:pPr>
        <w:ind w:left="6231" w:hanging="360"/>
      </w:pPr>
      <w:rPr>
        <w:rFonts w:hint="default"/>
        <w:lang w:val="en-US" w:eastAsia="en-US" w:bidi="ar-SA"/>
      </w:rPr>
    </w:lvl>
    <w:lvl w:ilvl="7" w:tplc="82986F6E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65EA250C"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8027E8E"/>
    <w:multiLevelType w:val="hybridMultilevel"/>
    <w:tmpl w:val="D9922DD8"/>
    <w:lvl w:ilvl="0" w:tplc="2A989538">
      <w:start w:val="1"/>
      <w:numFmt w:val="decimal"/>
      <w:lvlText w:val="%1."/>
      <w:lvlJc w:val="left"/>
      <w:pPr>
        <w:ind w:left="1198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02E09972">
      <w:numFmt w:val="bullet"/>
      <w:lvlText w:val="•"/>
      <w:lvlJc w:val="left"/>
      <w:pPr>
        <w:ind w:left="2062" w:hanging="361"/>
      </w:pPr>
      <w:rPr>
        <w:rFonts w:hint="default"/>
        <w:lang w:val="en-US" w:eastAsia="en-US" w:bidi="ar-SA"/>
      </w:rPr>
    </w:lvl>
    <w:lvl w:ilvl="2" w:tplc="30F2294C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3" w:tplc="ADAE6E94">
      <w:numFmt w:val="bullet"/>
      <w:lvlText w:val="•"/>
      <w:lvlJc w:val="left"/>
      <w:pPr>
        <w:ind w:left="3787" w:hanging="361"/>
      </w:pPr>
      <w:rPr>
        <w:rFonts w:hint="default"/>
        <w:lang w:val="en-US" w:eastAsia="en-US" w:bidi="ar-SA"/>
      </w:rPr>
    </w:lvl>
    <w:lvl w:ilvl="4" w:tplc="9A2E4656">
      <w:numFmt w:val="bullet"/>
      <w:lvlText w:val="•"/>
      <w:lvlJc w:val="left"/>
      <w:pPr>
        <w:ind w:left="4650" w:hanging="361"/>
      </w:pPr>
      <w:rPr>
        <w:rFonts w:hint="default"/>
        <w:lang w:val="en-US" w:eastAsia="en-US" w:bidi="ar-SA"/>
      </w:rPr>
    </w:lvl>
    <w:lvl w:ilvl="5" w:tplc="9E629F66">
      <w:numFmt w:val="bullet"/>
      <w:lvlText w:val="•"/>
      <w:lvlJc w:val="left"/>
      <w:pPr>
        <w:ind w:left="5513" w:hanging="361"/>
      </w:pPr>
      <w:rPr>
        <w:rFonts w:hint="default"/>
        <w:lang w:val="en-US" w:eastAsia="en-US" w:bidi="ar-SA"/>
      </w:rPr>
    </w:lvl>
    <w:lvl w:ilvl="6" w:tplc="86CEFAFC">
      <w:numFmt w:val="bullet"/>
      <w:lvlText w:val="•"/>
      <w:lvlJc w:val="left"/>
      <w:pPr>
        <w:ind w:left="6375" w:hanging="361"/>
      </w:pPr>
      <w:rPr>
        <w:rFonts w:hint="default"/>
        <w:lang w:val="en-US" w:eastAsia="en-US" w:bidi="ar-SA"/>
      </w:rPr>
    </w:lvl>
    <w:lvl w:ilvl="7" w:tplc="5DE0DFB8">
      <w:numFmt w:val="bullet"/>
      <w:lvlText w:val="•"/>
      <w:lvlJc w:val="left"/>
      <w:pPr>
        <w:ind w:left="7238" w:hanging="361"/>
      </w:pPr>
      <w:rPr>
        <w:rFonts w:hint="default"/>
        <w:lang w:val="en-US" w:eastAsia="en-US" w:bidi="ar-SA"/>
      </w:rPr>
    </w:lvl>
    <w:lvl w:ilvl="8" w:tplc="18C6C922">
      <w:numFmt w:val="bullet"/>
      <w:lvlText w:val="•"/>
      <w:lvlJc w:val="left"/>
      <w:pPr>
        <w:ind w:left="8101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9FB328D"/>
    <w:multiLevelType w:val="hybridMultilevel"/>
    <w:tmpl w:val="0B76E908"/>
    <w:lvl w:ilvl="0" w:tplc="98C0A0EC">
      <w:start w:val="1"/>
      <w:numFmt w:val="decimal"/>
      <w:lvlText w:val="%1."/>
      <w:lvlJc w:val="left"/>
      <w:pPr>
        <w:ind w:left="478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EA323E00"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 w:tplc="F27C3758">
      <w:numFmt w:val="bullet"/>
      <w:lvlText w:val="•"/>
      <w:lvlJc w:val="left"/>
      <w:pPr>
        <w:ind w:left="2349" w:hanging="361"/>
      </w:pPr>
      <w:rPr>
        <w:rFonts w:hint="default"/>
        <w:lang w:val="en-US" w:eastAsia="en-US" w:bidi="ar-SA"/>
      </w:rPr>
    </w:lvl>
    <w:lvl w:ilvl="3" w:tplc="76983E6A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B30EB654">
      <w:numFmt w:val="bullet"/>
      <w:lvlText w:val="•"/>
      <w:lvlJc w:val="left"/>
      <w:pPr>
        <w:ind w:left="4218" w:hanging="361"/>
      </w:pPr>
      <w:rPr>
        <w:rFonts w:hint="default"/>
        <w:lang w:val="en-US" w:eastAsia="en-US" w:bidi="ar-SA"/>
      </w:rPr>
    </w:lvl>
    <w:lvl w:ilvl="5" w:tplc="4C12BA20">
      <w:numFmt w:val="bullet"/>
      <w:lvlText w:val="•"/>
      <w:lvlJc w:val="left"/>
      <w:pPr>
        <w:ind w:left="5153" w:hanging="361"/>
      </w:pPr>
      <w:rPr>
        <w:rFonts w:hint="default"/>
        <w:lang w:val="en-US" w:eastAsia="en-US" w:bidi="ar-SA"/>
      </w:rPr>
    </w:lvl>
    <w:lvl w:ilvl="6" w:tplc="D47AD822">
      <w:numFmt w:val="bullet"/>
      <w:lvlText w:val="•"/>
      <w:lvlJc w:val="left"/>
      <w:pPr>
        <w:ind w:left="6087" w:hanging="361"/>
      </w:pPr>
      <w:rPr>
        <w:rFonts w:hint="default"/>
        <w:lang w:val="en-US" w:eastAsia="en-US" w:bidi="ar-SA"/>
      </w:rPr>
    </w:lvl>
    <w:lvl w:ilvl="7" w:tplc="0A64D968">
      <w:numFmt w:val="bullet"/>
      <w:lvlText w:val="•"/>
      <w:lvlJc w:val="left"/>
      <w:pPr>
        <w:ind w:left="7022" w:hanging="361"/>
      </w:pPr>
      <w:rPr>
        <w:rFonts w:hint="default"/>
        <w:lang w:val="en-US" w:eastAsia="en-US" w:bidi="ar-SA"/>
      </w:rPr>
    </w:lvl>
    <w:lvl w:ilvl="8" w:tplc="00760B9C">
      <w:numFmt w:val="bullet"/>
      <w:lvlText w:val="•"/>
      <w:lvlJc w:val="left"/>
      <w:pPr>
        <w:ind w:left="7957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C2D060C"/>
    <w:multiLevelType w:val="hybridMultilevel"/>
    <w:tmpl w:val="31F4D94A"/>
    <w:lvl w:ilvl="0" w:tplc="AF1A1842">
      <w:numFmt w:val="bullet"/>
      <w:lvlText w:val=""/>
      <w:lvlJc w:val="left"/>
      <w:pPr>
        <w:ind w:left="826" w:hanging="164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1B7268BE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CFCEB93A">
      <w:numFmt w:val="bullet"/>
      <w:lvlText w:val="•"/>
      <w:lvlJc w:val="left"/>
      <w:pPr>
        <w:ind w:left="2621" w:hanging="164"/>
      </w:pPr>
      <w:rPr>
        <w:rFonts w:hint="default"/>
        <w:lang w:val="en-US" w:eastAsia="en-US" w:bidi="ar-SA"/>
      </w:rPr>
    </w:lvl>
    <w:lvl w:ilvl="3" w:tplc="75A82C60">
      <w:numFmt w:val="bullet"/>
      <w:lvlText w:val="•"/>
      <w:lvlJc w:val="left"/>
      <w:pPr>
        <w:ind w:left="3521" w:hanging="164"/>
      </w:pPr>
      <w:rPr>
        <w:rFonts w:hint="default"/>
        <w:lang w:val="en-US" w:eastAsia="en-US" w:bidi="ar-SA"/>
      </w:rPr>
    </w:lvl>
    <w:lvl w:ilvl="4" w:tplc="E6781FA8">
      <w:numFmt w:val="bullet"/>
      <w:lvlText w:val="•"/>
      <w:lvlJc w:val="left"/>
      <w:pPr>
        <w:ind w:left="4422" w:hanging="164"/>
      </w:pPr>
      <w:rPr>
        <w:rFonts w:hint="default"/>
        <w:lang w:val="en-US" w:eastAsia="en-US" w:bidi="ar-SA"/>
      </w:rPr>
    </w:lvl>
    <w:lvl w:ilvl="5" w:tplc="F0B26230">
      <w:numFmt w:val="bullet"/>
      <w:lvlText w:val="•"/>
      <w:lvlJc w:val="left"/>
      <w:pPr>
        <w:ind w:left="5323" w:hanging="164"/>
      </w:pPr>
      <w:rPr>
        <w:rFonts w:hint="default"/>
        <w:lang w:val="en-US" w:eastAsia="en-US" w:bidi="ar-SA"/>
      </w:rPr>
    </w:lvl>
    <w:lvl w:ilvl="6" w:tplc="48A44B7A">
      <w:numFmt w:val="bullet"/>
      <w:lvlText w:val="•"/>
      <w:lvlJc w:val="left"/>
      <w:pPr>
        <w:ind w:left="6223" w:hanging="164"/>
      </w:pPr>
      <w:rPr>
        <w:rFonts w:hint="default"/>
        <w:lang w:val="en-US" w:eastAsia="en-US" w:bidi="ar-SA"/>
      </w:rPr>
    </w:lvl>
    <w:lvl w:ilvl="7" w:tplc="FB8266A6">
      <w:numFmt w:val="bullet"/>
      <w:lvlText w:val="•"/>
      <w:lvlJc w:val="left"/>
      <w:pPr>
        <w:ind w:left="7124" w:hanging="164"/>
      </w:pPr>
      <w:rPr>
        <w:rFonts w:hint="default"/>
        <w:lang w:val="en-US" w:eastAsia="en-US" w:bidi="ar-SA"/>
      </w:rPr>
    </w:lvl>
    <w:lvl w:ilvl="8" w:tplc="8C761618">
      <w:numFmt w:val="bullet"/>
      <w:lvlText w:val="•"/>
      <w:lvlJc w:val="left"/>
      <w:pPr>
        <w:ind w:left="8025" w:hanging="164"/>
      </w:pPr>
      <w:rPr>
        <w:rFonts w:hint="default"/>
        <w:lang w:val="en-US" w:eastAsia="en-US" w:bidi="ar-SA"/>
      </w:rPr>
    </w:lvl>
  </w:abstractNum>
  <w:abstractNum w:abstractNumId="11" w15:restartNumberingAfterBreak="0">
    <w:nsid w:val="2C9A4668"/>
    <w:multiLevelType w:val="hybridMultilevel"/>
    <w:tmpl w:val="760649BE"/>
    <w:lvl w:ilvl="0" w:tplc="8A0C8A9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5443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56F6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F84A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9660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E2B3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DC3E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D013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BAEB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F481167"/>
    <w:multiLevelType w:val="hybridMultilevel"/>
    <w:tmpl w:val="A7DE7C38"/>
    <w:lvl w:ilvl="0" w:tplc="16D0ADD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CC5E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F2B9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366E6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FA47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0E6F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1A2F2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DC27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9E28E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4B70308"/>
    <w:multiLevelType w:val="hybridMultilevel"/>
    <w:tmpl w:val="D4484A96"/>
    <w:lvl w:ilvl="0" w:tplc="D67ABA4A">
      <w:numFmt w:val="bullet"/>
      <w:lvlText w:val=""/>
      <w:lvlJc w:val="left"/>
      <w:pPr>
        <w:ind w:left="826" w:hanging="152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3D94C474">
      <w:numFmt w:val="bullet"/>
      <w:lvlText w:val="•"/>
      <w:lvlJc w:val="left"/>
      <w:pPr>
        <w:ind w:left="1720" w:hanging="152"/>
      </w:pPr>
      <w:rPr>
        <w:rFonts w:hint="default"/>
        <w:lang w:val="en-US" w:eastAsia="en-US" w:bidi="ar-SA"/>
      </w:rPr>
    </w:lvl>
    <w:lvl w:ilvl="2" w:tplc="2CFC373A">
      <w:numFmt w:val="bullet"/>
      <w:lvlText w:val="•"/>
      <w:lvlJc w:val="left"/>
      <w:pPr>
        <w:ind w:left="2621" w:hanging="152"/>
      </w:pPr>
      <w:rPr>
        <w:rFonts w:hint="default"/>
        <w:lang w:val="en-US" w:eastAsia="en-US" w:bidi="ar-SA"/>
      </w:rPr>
    </w:lvl>
    <w:lvl w:ilvl="3" w:tplc="39721538">
      <w:numFmt w:val="bullet"/>
      <w:lvlText w:val="•"/>
      <w:lvlJc w:val="left"/>
      <w:pPr>
        <w:ind w:left="3521" w:hanging="152"/>
      </w:pPr>
      <w:rPr>
        <w:rFonts w:hint="default"/>
        <w:lang w:val="en-US" w:eastAsia="en-US" w:bidi="ar-SA"/>
      </w:rPr>
    </w:lvl>
    <w:lvl w:ilvl="4" w:tplc="79146120">
      <w:numFmt w:val="bullet"/>
      <w:lvlText w:val="•"/>
      <w:lvlJc w:val="left"/>
      <w:pPr>
        <w:ind w:left="4422" w:hanging="152"/>
      </w:pPr>
      <w:rPr>
        <w:rFonts w:hint="default"/>
        <w:lang w:val="en-US" w:eastAsia="en-US" w:bidi="ar-SA"/>
      </w:rPr>
    </w:lvl>
    <w:lvl w:ilvl="5" w:tplc="6562FF92">
      <w:numFmt w:val="bullet"/>
      <w:lvlText w:val="•"/>
      <w:lvlJc w:val="left"/>
      <w:pPr>
        <w:ind w:left="5323" w:hanging="152"/>
      </w:pPr>
      <w:rPr>
        <w:rFonts w:hint="default"/>
        <w:lang w:val="en-US" w:eastAsia="en-US" w:bidi="ar-SA"/>
      </w:rPr>
    </w:lvl>
    <w:lvl w:ilvl="6" w:tplc="1C4258EA">
      <w:numFmt w:val="bullet"/>
      <w:lvlText w:val="•"/>
      <w:lvlJc w:val="left"/>
      <w:pPr>
        <w:ind w:left="6223" w:hanging="152"/>
      </w:pPr>
      <w:rPr>
        <w:rFonts w:hint="default"/>
        <w:lang w:val="en-US" w:eastAsia="en-US" w:bidi="ar-SA"/>
      </w:rPr>
    </w:lvl>
    <w:lvl w:ilvl="7" w:tplc="5EE288B4">
      <w:numFmt w:val="bullet"/>
      <w:lvlText w:val="•"/>
      <w:lvlJc w:val="left"/>
      <w:pPr>
        <w:ind w:left="7124" w:hanging="152"/>
      </w:pPr>
      <w:rPr>
        <w:rFonts w:hint="default"/>
        <w:lang w:val="en-US" w:eastAsia="en-US" w:bidi="ar-SA"/>
      </w:rPr>
    </w:lvl>
    <w:lvl w:ilvl="8" w:tplc="FEF82B3A">
      <w:numFmt w:val="bullet"/>
      <w:lvlText w:val="•"/>
      <w:lvlJc w:val="left"/>
      <w:pPr>
        <w:ind w:left="8025" w:hanging="152"/>
      </w:pPr>
      <w:rPr>
        <w:rFonts w:hint="default"/>
        <w:lang w:val="en-US" w:eastAsia="en-US" w:bidi="ar-SA"/>
      </w:rPr>
    </w:lvl>
  </w:abstractNum>
  <w:abstractNum w:abstractNumId="14" w15:restartNumberingAfterBreak="0">
    <w:nsid w:val="3C27700D"/>
    <w:multiLevelType w:val="hybridMultilevel"/>
    <w:tmpl w:val="D86AE578"/>
    <w:lvl w:ilvl="0" w:tplc="E300F72E">
      <w:numFmt w:val="bullet"/>
      <w:lvlText w:val=""/>
      <w:lvlJc w:val="left"/>
      <w:pPr>
        <w:ind w:left="118" w:hanging="195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432E8628">
      <w:numFmt w:val="bullet"/>
      <w:lvlText w:val="•"/>
      <w:lvlJc w:val="left"/>
      <w:pPr>
        <w:ind w:left="1090" w:hanging="195"/>
      </w:pPr>
      <w:rPr>
        <w:rFonts w:hint="default"/>
        <w:lang w:val="en-US" w:eastAsia="en-US" w:bidi="ar-SA"/>
      </w:rPr>
    </w:lvl>
    <w:lvl w:ilvl="2" w:tplc="51A4668A">
      <w:numFmt w:val="bullet"/>
      <w:lvlText w:val="•"/>
      <w:lvlJc w:val="left"/>
      <w:pPr>
        <w:ind w:left="2061" w:hanging="195"/>
      </w:pPr>
      <w:rPr>
        <w:rFonts w:hint="default"/>
        <w:lang w:val="en-US" w:eastAsia="en-US" w:bidi="ar-SA"/>
      </w:rPr>
    </w:lvl>
    <w:lvl w:ilvl="3" w:tplc="181C71DC">
      <w:numFmt w:val="bullet"/>
      <w:lvlText w:val="•"/>
      <w:lvlJc w:val="left"/>
      <w:pPr>
        <w:ind w:left="3031" w:hanging="195"/>
      </w:pPr>
      <w:rPr>
        <w:rFonts w:hint="default"/>
        <w:lang w:val="en-US" w:eastAsia="en-US" w:bidi="ar-SA"/>
      </w:rPr>
    </w:lvl>
    <w:lvl w:ilvl="4" w:tplc="63785952">
      <w:numFmt w:val="bullet"/>
      <w:lvlText w:val="•"/>
      <w:lvlJc w:val="left"/>
      <w:pPr>
        <w:ind w:left="4002" w:hanging="195"/>
      </w:pPr>
      <w:rPr>
        <w:rFonts w:hint="default"/>
        <w:lang w:val="en-US" w:eastAsia="en-US" w:bidi="ar-SA"/>
      </w:rPr>
    </w:lvl>
    <w:lvl w:ilvl="5" w:tplc="2E5CC91C">
      <w:numFmt w:val="bullet"/>
      <w:lvlText w:val="•"/>
      <w:lvlJc w:val="left"/>
      <w:pPr>
        <w:ind w:left="4973" w:hanging="195"/>
      </w:pPr>
      <w:rPr>
        <w:rFonts w:hint="default"/>
        <w:lang w:val="en-US" w:eastAsia="en-US" w:bidi="ar-SA"/>
      </w:rPr>
    </w:lvl>
    <w:lvl w:ilvl="6" w:tplc="B610FF58">
      <w:numFmt w:val="bullet"/>
      <w:lvlText w:val="•"/>
      <w:lvlJc w:val="left"/>
      <w:pPr>
        <w:ind w:left="5943" w:hanging="195"/>
      </w:pPr>
      <w:rPr>
        <w:rFonts w:hint="default"/>
        <w:lang w:val="en-US" w:eastAsia="en-US" w:bidi="ar-SA"/>
      </w:rPr>
    </w:lvl>
    <w:lvl w:ilvl="7" w:tplc="8218400E">
      <w:numFmt w:val="bullet"/>
      <w:lvlText w:val="•"/>
      <w:lvlJc w:val="left"/>
      <w:pPr>
        <w:ind w:left="6914" w:hanging="195"/>
      </w:pPr>
      <w:rPr>
        <w:rFonts w:hint="default"/>
        <w:lang w:val="en-US" w:eastAsia="en-US" w:bidi="ar-SA"/>
      </w:rPr>
    </w:lvl>
    <w:lvl w:ilvl="8" w:tplc="AA2E13F4">
      <w:numFmt w:val="bullet"/>
      <w:lvlText w:val="•"/>
      <w:lvlJc w:val="left"/>
      <w:pPr>
        <w:ind w:left="7885" w:hanging="195"/>
      </w:pPr>
      <w:rPr>
        <w:rFonts w:hint="default"/>
        <w:lang w:val="en-US" w:eastAsia="en-US" w:bidi="ar-SA"/>
      </w:rPr>
    </w:lvl>
  </w:abstractNum>
  <w:abstractNum w:abstractNumId="15" w15:restartNumberingAfterBreak="0">
    <w:nsid w:val="3DD54806"/>
    <w:multiLevelType w:val="multilevel"/>
    <w:tmpl w:val="AC247F0A"/>
    <w:lvl w:ilvl="0">
      <w:start w:val="1"/>
      <w:numFmt w:val="decimal"/>
      <w:lvlText w:val="%1"/>
      <w:lvlJc w:val="left"/>
      <w:pPr>
        <w:ind w:left="658" w:hanging="540"/>
      </w:pPr>
      <w:rPr>
        <w:rFonts w:ascii="Arial" w:eastAsia="Arial" w:hAnsi="Arial" w:cs="Arial" w:hint="default"/>
        <w:b/>
        <w:bCs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9" w:hanging="653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37" w:hanging="653"/>
      </w:pPr>
      <w:rPr>
        <w:rFonts w:ascii="Calibri" w:eastAsia="Calibri" w:hAnsi="Calibri" w:cs="Calibri" w:hint="default"/>
        <w:b w:val="0"/>
        <w:bCs w:val="0"/>
        <w:i w:val="0"/>
        <w:iCs w:val="0"/>
        <w:color w:val="011F3C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58" w:hanging="653"/>
      </w:pPr>
      <w:rPr>
        <w:rFonts w:ascii="Calibri" w:eastAsia="Calibri" w:hAnsi="Calibri" w:cs="Calibri" w:hint="default"/>
        <w:b w:val="0"/>
        <w:bCs w:val="0"/>
        <w:i w:val="0"/>
        <w:iCs w:val="0"/>
        <w:color w:val="011F3C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826" w:hanging="6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93" w:hanging="6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59" w:hanging="6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6" w:hanging="6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3" w:hanging="653"/>
      </w:pPr>
      <w:rPr>
        <w:rFonts w:hint="default"/>
        <w:lang w:val="en-US" w:eastAsia="en-US" w:bidi="ar-SA"/>
      </w:rPr>
    </w:lvl>
  </w:abstractNum>
  <w:abstractNum w:abstractNumId="16" w15:restartNumberingAfterBreak="0">
    <w:nsid w:val="418E27E1"/>
    <w:multiLevelType w:val="hybridMultilevel"/>
    <w:tmpl w:val="45F2D6AA"/>
    <w:lvl w:ilvl="0" w:tplc="BD62DC46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19485F66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5B1CBD8E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97C6F7B6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C7DE0B6A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33D830DA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9EEE93AC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B332F4A8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7E62F9D8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489701E1"/>
    <w:multiLevelType w:val="hybridMultilevel"/>
    <w:tmpl w:val="A22E58BC"/>
    <w:lvl w:ilvl="0" w:tplc="8ABA686A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413850BE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03122120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55482834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C344AF06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301C13F6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0C4C1124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FA00568A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860E2D1C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B5C4185"/>
    <w:multiLevelType w:val="hybridMultilevel"/>
    <w:tmpl w:val="8C8C4262"/>
    <w:lvl w:ilvl="0" w:tplc="04A2F4DE">
      <w:numFmt w:val="bullet"/>
      <w:lvlText w:val=""/>
      <w:lvlJc w:val="left"/>
      <w:pPr>
        <w:ind w:left="47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916E9390"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 w:tplc="88989C06">
      <w:numFmt w:val="bullet"/>
      <w:lvlText w:val="•"/>
      <w:lvlJc w:val="left"/>
      <w:pPr>
        <w:ind w:left="2349" w:hanging="361"/>
      </w:pPr>
      <w:rPr>
        <w:rFonts w:hint="default"/>
        <w:lang w:val="en-US" w:eastAsia="en-US" w:bidi="ar-SA"/>
      </w:rPr>
    </w:lvl>
    <w:lvl w:ilvl="3" w:tplc="31CEFA78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5D3C5ABE">
      <w:numFmt w:val="bullet"/>
      <w:lvlText w:val="•"/>
      <w:lvlJc w:val="left"/>
      <w:pPr>
        <w:ind w:left="4218" w:hanging="361"/>
      </w:pPr>
      <w:rPr>
        <w:rFonts w:hint="default"/>
        <w:lang w:val="en-US" w:eastAsia="en-US" w:bidi="ar-SA"/>
      </w:rPr>
    </w:lvl>
    <w:lvl w:ilvl="5" w:tplc="9A3C597A">
      <w:numFmt w:val="bullet"/>
      <w:lvlText w:val="•"/>
      <w:lvlJc w:val="left"/>
      <w:pPr>
        <w:ind w:left="5153" w:hanging="361"/>
      </w:pPr>
      <w:rPr>
        <w:rFonts w:hint="default"/>
        <w:lang w:val="en-US" w:eastAsia="en-US" w:bidi="ar-SA"/>
      </w:rPr>
    </w:lvl>
    <w:lvl w:ilvl="6" w:tplc="241CA4AC">
      <w:numFmt w:val="bullet"/>
      <w:lvlText w:val="•"/>
      <w:lvlJc w:val="left"/>
      <w:pPr>
        <w:ind w:left="6087" w:hanging="361"/>
      </w:pPr>
      <w:rPr>
        <w:rFonts w:hint="default"/>
        <w:lang w:val="en-US" w:eastAsia="en-US" w:bidi="ar-SA"/>
      </w:rPr>
    </w:lvl>
    <w:lvl w:ilvl="7" w:tplc="DD407780">
      <w:numFmt w:val="bullet"/>
      <w:lvlText w:val="•"/>
      <w:lvlJc w:val="left"/>
      <w:pPr>
        <w:ind w:left="7022" w:hanging="361"/>
      </w:pPr>
      <w:rPr>
        <w:rFonts w:hint="default"/>
        <w:lang w:val="en-US" w:eastAsia="en-US" w:bidi="ar-SA"/>
      </w:rPr>
    </w:lvl>
    <w:lvl w:ilvl="8" w:tplc="07F6D90E">
      <w:numFmt w:val="bullet"/>
      <w:lvlText w:val="•"/>
      <w:lvlJc w:val="left"/>
      <w:pPr>
        <w:ind w:left="7957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560E1590"/>
    <w:multiLevelType w:val="hybridMultilevel"/>
    <w:tmpl w:val="BD26FDFC"/>
    <w:lvl w:ilvl="0" w:tplc="380A3B68">
      <w:numFmt w:val="bullet"/>
      <w:lvlText w:val=""/>
      <w:lvlJc w:val="left"/>
      <w:pPr>
        <w:ind w:left="83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545246C8"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 w:tplc="E1344C02">
      <w:numFmt w:val="bullet"/>
      <w:lvlText w:val="•"/>
      <w:lvlJc w:val="left"/>
      <w:pPr>
        <w:ind w:left="2637" w:hanging="361"/>
      </w:pPr>
      <w:rPr>
        <w:rFonts w:hint="default"/>
        <w:lang w:val="en-US" w:eastAsia="en-US" w:bidi="ar-SA"/>
      </w:rPr>
    </w:lvl>
    <w:lvl w:ilvl="3" w:tplc="398AB592">
      <w:numFmt w:val="bullet"/>
      <w:lvlText w:val="•"/>
      <w:lvlJc w:val="left"/>
      <w:pPr>
        <w:ind w:left="3535" w:hanging="361"/>
      </w:pPr>
      <w:rPr>
        <w:rFonts w:hint="default"/>
        <w:lang w:val="en-US" w:eastAsia="en-US" w:bidi="ar-SA"/>
      </w:rPr>
    </w:lvl>
    <w:lvl w:ilvl="4" w:tplc="15500814">
      <w:numFmt w:val="bullet"/>
      <w:lvlText w:val="•"/>
      <w:lvlJc w:val="left"/>
      <w:pPr>
        <w:ind w:left="4434" w:hanging="361"/>
      </w:pPr>
      <w:rPr>
        <w:rFonts w:hint="default"/>
        <w:lang w:val="en-US" w:eastAsia="en-US" w:bidi="ar-SA"/>
      </w:rPr>
    </w:lvl>
    <w:lvl w:ilvl="5" w:tplc="4F5CE26A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9D5A0762">
      <w:numFmt w:val="bullet"/>
      <w:lvlText w:val="•"/>
      <w:lvlJc w:val="left"/>
      <w:pPr>
        <w:ind w:left="6231" w:hanging="361"/>
      </w:pPr>
      <w:rPr>
        <w:rFonts w:hint="default"/>
        <w:lang w:val="en-US" w:eastAsia="en-US" w:bidi="ar-SA"/>
      </w:rPr>
    </w:lvl>
    <w:lvl w:ilvl="7" w:tplc="B4E2B772">
      <w:numFmt w:val="bullet"/>
      <w:lvlText w:val="•"/>
      <w:lvlJc w:val="left"/>
      <w:pPr>
        <w:ind w:left="7130" w:hanging="361"/>
      </w:pPr>
      <w:rPr>
        <w:rFonts w:hint="default"/>
        <w:lang w:val="en-US" w:eastAsia="en-US" w:bidi="ar-SA"/>
      </w:rPr>
    </w:lvl>
    <w:lvl w:ilvl="8" w:tplc="0432651E">
      <w:numFmt w:val="bullet"/>
      <w:lvlText w:val="•"/>
      <w:lvlJc w:val="left"/>
      <w:pPr>
        <w:ind w:left="8029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6261650F"/>
    <w:multiLevelType w:val="hybridMultilevel"/>
    <w:tmpl w:val="61CE7C40"/>
    <w:lvl w:ilvl="0" w:tplc="00286486">
      <w:start w:val="1"/>
      <w:numFmt w:val="decimal"/>
      <w:lvlText w:val="%1."/>
      <w:lvlJc w:val="left"/>
      <w:pPr>
        <w:ind w:left="1197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C66C9FA6">
      <w:numFmt w:val="bullet"/>
      <w:lvlText w:val="•"/>
      <w:lvlJc w:val="left"/>
      <w:pPr>
        <w:ind w:left="2062" w:hanging="361"/>
      </w:pPr>
      <w:rPr>
        <w:rFonts w:hint="default"/>
        <w:lang w:val="en-US" w:eastAsia="en-US" w:bidi="ar-SA"/>
      </w:rPr>
    </w:lvl>
    <w:lvl w:ilvl="2" w:tplc="260E693C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3" w:tplc="9EDC0CE6">
      <w:numFmt w:val="bullet"/>
      <w:lvlText w:val="•"/>
      <w:lvlJc w:val="left"/>
      <w:pPr>
        <w:ind w:left="3787" w:hanging="361"/>
      </w:pPr>
      <w:rPr>
        <w:rFonts w:hint="default"/>
        <w:lang w:val="en-US" w:eastAsia="en-US" w:bidi="ar-SA"/>
      </w:rPr>
    </w:lvl>
    <w:lvl w:ilvl="4" w:tplc="11C2BEEA">
      <w:numFmt w:val="bullet"/>
      <w:lvlText w:val="•"/>
      <w:lvlJc w:val="left"/>
      <w:pPr>
        <w:ind w:left="4650" w:hanging="361"/>
      </w:pPr>
      <w:rPr>
        <w:rFonts w:hint="default"/>
        <w:lang w:val="en-US" w:eastAsia="en-US" w:bidi="ar-SA"/>
      </w:rPr>
    </w:lvl>
    <w:lvl w:ilvl="5" w:tplc="B5202114">
      <w:numFmt w:val="bullet"/>
      <w:lvlText w:val="•"/>
      <w:lvlJc w:val="left"/>
      <w:pPr>
        <w:ind w:left="5513" w:hanging="361"/>
      </w:pPr>
      <w:rPr>
        <w:rFonts w:hint="default"/>
        <w:lang w:val="en-US" w:eastAsia="en-US" w:bidi="ar-SA"/>
      </w:rPr>
    </w:lvl>
    <w:lvl w:ilvl="6" w:tplc="5F883762">
      <w:numFmt w:val="bullet"/>
      <w:lvlText w:val="•"/>
      <w:lvlJc w:val="left"/>
      <w:pPr>
        <w:ind w:left="6375" w:hanging="361"/>
      </w:pPr>
      <w:rPr>
        <w:rFonts w:hint="default"/>
        <w:lang w:val="en-US" w:eastAsia="en-US" w:bidi="ar-SA"/>
      </w:rPr>
    </w:lvl>
    <w:lvl w:ilvl="7" w:tplc="190AECA0">
      <w:numFmt w:val="bullet"/>
      <w:lvlText w:val="•"/>
      <w:lvlJc w:val="left"/>
      <w:pPr>
        <w:ind w:left="7238" w:hanging="361"/>
      </w:pPr>
      <w:rPr>
        <w:rFonts w:hint="default"/>
        <w:lang w:val="en-US" w:eastAsia="en-US" w:bidi="ar-SA"/>
      </w:rPr>
    </w:lvl>
    <w:lvl w:ilvl="8" w:tplc="4826271A">
      <w:numFmt w:val="bullet"/>
      <w:lvlText w:val="•"/>
      <w:lvlJc w:val="left"/>
      <w:pPr>
        <w:ind w:left="8101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62FF173E"/>
    <w:multiLevelType w:val="multilevel"/>
    <w:tmpl w:val="8F02C70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lang w:bidi="ar-S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pacing w:val="-1"/>
        <w:w w:val="100"/>
        <w:lang w:val="en-US" w:eastAsia="en-US" w:bidi="ar-S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spacing w:val="-3"/>
        <w:w w:val="100"/>
        <w:lang w:val="en-US" w:eastAsia="en-US" w:bidi="ar-S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lang w:bidi="ar-S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  <w:lang w:val="en-US" w:eastAsia="en-US" w:bidi="ar-S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  <w:lang w:val="en-US" w:eastAsia="en-US" w:bidi="ar-S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  <w:lang w:val="en-US" w:eastAsia="en-US" w:bidi="ar-S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  <w:lang w:val="en-US" w:eastAsia="en-US" w:bidi="ar-SA"/>
      </w:rPr>
    </w:lvl>
  </w:abstractNum>
  <w:abstractNum w:abstractNumId="22" w15:restartNumberingAfterBreak="0">
    <w:nsid w:val="63D40AC4"/>
    <w:multiLevelType w:val="hybridMultilevel"/>
    <w:tmpl w:val="5D54FE0E"/>
    <w:lvl w:ilvl="0" w:tplc="26C01ED8">
      <w:numFmt w:val="bullet"/>
      <w:lvlText w:val=""/>
      <w:lvlJc w:val="left"/>
      <w:pPr>
        <w:ind w:left="125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C3F06C92"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 w:tplc="7EDC5748"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3" w:tplc="C826CFC4">
      <w:numFmt w:val="bullet"/>
      <w:lvlText w:val="•"/>
      <w:lvlJc w:val="left"/>
      <w:pPr>
        <w:ind w:left="3829" w:hanging="361"/>
      </w:pPr>
      <w:rPr>
        <w:rFonts w:hint="default"/>
        <w:lang w:val="en-US" w:eastAsia="en-US" w:bidi="ar-SA"/>
      </w:rPr>
    </w:lvl>
    <w:lvl w:ilvl="4" w:tplc="26D4120E">
      <w:numFmt w:val="bullet"/>
      <w:lvlText w:val="•"/>
      <w:lvlJc w:val="left"/>
      <w:pPr>
        <w:ind w:left="4686" w:hanging="361"/>
      </w:pPr>
      <w:rPr>
        <w:rFonts w:hint="default"/>
        <w:lang w:val="en-US" w:eastAsia="en-US" w:bidi="ar-SA"/>
      </w:rPr>
    </w:lvl>
    <w:lvl w:ilvl="5" w:tplc="01D46F9E"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 w:tplc="631CB100">
      <w:numFmt w:val="bullet"/>
      <w:lvlText w:val="•"/>
      <w:lvlJc w:val="left"/>
      <w:pPr>
        <w:ind w:left="6399" w:hanging="361"/>
      </w:pPr>
      <w:rPr>
        <w:rFonts w:hint="default"/>
        <w:lang w:val="en-US" w:eastAsia="en-US" w:bidi="ar-SA"/>
      </w:rPr>
    </w:lvl>
    <w:lvl w:ilvl="7" w:tplc="E3D2A5E4">
      <w:numFmt w:val="bullet"/>
      <w:lvlText w:val="•"/>
      <w:lvlJc w:val="left"/>
      <w:pPr>
        <w:ind w:left="7256" w:hanging="361"/>
      </w:pPr>
      <w:rPr>
        <w:rFonts w:hint="default"/>
        <w:lang w:val="en-US" w:eastAsia="en-US" w:bidi="ar-SA"/>
      </w:rPr>
    </w:lvl>
    <w:lvl w:ilvl="8" w:tplc="96FA9F14">
      <w:numFmt w:val="bullet"/>
      <w:lvlText w:val="•"/>
      <w:lvlJc w:val="left"/>
      <w:pPr>
        <w:ind w:left="8113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597265E"/>
    <w:multiLevelType w:val="hybridMultilevel"/>
    <w:tmpl w:val="41141CEA"/>
    <w:lvl w:ilvl="0" w:tplc="94ECC39A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A3E88124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B36826D4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1BE43DD4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37AADAFC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AF34F596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38661FCA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0F72CEDC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6DF02232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67172DFC"/>
    <w:multiLevelType w:val="hybridMultilevel"/>
    <w:tmpl w:val="C2D87678"/>
    <w:lvl w:ilvl="0" w:tplc="3968BD50">
      <w:start w:val="1"/>
      <w:numFmt w:val="decimal"/>
      <w:lvlText w:val="%1."/>
      <w:lvlJc w:val="left"/>
      <w:pPr>
        <w:ind w:left="837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48AC48E2"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 w:tplc="5E86967C">
      <w:numFmt w:val="bullet"/>
      <w:lvlText w:val="•"/>
      <w:lvlJc w:val="left"/>
      <w:pPr>
        <w:ind w:left="2637" w:hanging="361"/>
      </w:pPr>
      <w:rPr>
        <w:rFonts w:hint="default"/>
        <w:lang w:val="en-US" w:eastAsia="en-US" w:bidi="ar-SA"/>
      </w:rPr>
    </w:lvl>
    <w:lvl w:ilvl="3" w:tplc="A686F76E">
      <w:numFmt w:val="bullet"/>
      <w:lvlText w:val="•"/>
      <w:lvlJc w:val="left"/>
      <w:pPr>
        <w:ind w:left="3535" w:hanging="361"/>
      </w:pPr>
      <w:rPr>
        <w:rFonts w:hint="default"/>
        <w:lang w:val="en-US" w:eastAsia="en-US" w:bidi="ar-SA"/>
      </w:rPr>
    </w:lvl>
    <w:lvl w:ilvl="4" w:tplc="FDDEB414">
      <w:numFmt w:val="bullet"/>
      <w:lvlText w:val="•"/>
      <w:lvlJc w:val="left"/>
      <w:pPr>
        <w:ind w:left="4434" w:hanging="361"/>
      </w:pPr>
      <w:rPr>
        <w:rFonts w:hint="default"/>
        <w:lang w:val="en-US" w:eastAsia="en-US" w:bidi="ar-SA"/>
      </w:rPr>
    </w:lvl>
    <w:lvl w:ilvl="5" w:tplc="D1960A1E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6338B10C">
      <w:numFmt w:val="bullet"/>
      <w:lvlText w:val="•"/>
      <w:lvlJc w:val="left"/>
      <w:pPr>
        <w:ind w:left="6231" w:hanging="361"/>
      </w:pPr>
      <w:rPr>
        <w:rFonts w:hint="default"/>
        <w:lang w:val="en-US" w:eastAsia="en-US" w:bidi="ar-SA"/>
      </w:rPr>
    </w:lvl>
    <w:lvl w:ilvl="7" w:tplc="BE542672">
      <w:numFmt w:val="bullet"/>
      <w:lvlText w:val="•"/>
      <w:lvlJc w:val="left"/>
      <w:pPr>
        <w:ind w:left="7130" w:hanging="361"/>
      </w:pPr>
      <w:rPr>
        <w:rFonts w:hint="default"/>
        <w:lang w:val="en-US" w:eastAsia="en-US" w:bidi="ar-SA"/>
      </w:rPr>
    </w:lvl>
    <w:lvl w:ilvl="8" w:tplc="5CD6DD8C">
      <w:numFmt w:val="bullet"/>
      <w:lvlText w:val="•"/>
      <w:lvlJc w:val="left"/>
      <w:pPr>
        <w:ind w:left="8029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6D7738E7"/>
    <w:multiLevelType w:val="hybridMultilevel"/>
    <w:tmpl w:val="6B843AEE"/>
    <w:lvl w:ilvl="0" w:tplc="4532041E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30664A60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A4A60414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F6F602B2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BA54BF54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911EAE32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3ED273F0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4984CBE8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16AC3C66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41E6674"/>
    <w:multiLevelType w:val="hybridMultilevel"/>
    <w:tmpl w:val="62A83114"/>
    <w:lvl w:ilvl="0" w:tplc="D7E0394E">
      <w:start w:val="1"/>
      <w:numFmt w:val="bullet"/>
      <w:pStyle w:val="SubBulletedList"/>
      <w:lvlText w:val="o"/>
      <w:lvlJc w:val="left"/>
      <w:pPr>
        <w:ind w:left="21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2" w:hanging="360"/>
      </w:pPr>
      <w:rPr>
        <w:rFonts w:ascii="Wingdings" w:hAnsi="Wingdings" w:hint="default"/>
      </w:rPr>
    </w:lvl>
  </w:abstractNum>
  <w:abstractNum w:abstractNumId="27" w15:restartNumberingAfterBreak="0">
    <w:nsid w:val="75AC14CB"/>
    <w:multiLevelType w:val="hybridMultilevel"/>
    <w:tmpl w:val="D70A1C50"/>
    <w:lvl w:ilvl="0" w:tplc="7256ABE0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1E02AB2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6A584FE8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D88CFA82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EF0C5228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612E9408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7DCEC6B0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CF6CFDE0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0C86C5EE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B2056BF"/>
    <w:multiLevelType w:val="hybridMultilevel"/>
    <w:tmpl w:val="7E16B080"/>
    <w:lvl w:ilvl="0" w:tplc="91145602">
      <w:start w:val="1"/>
      <w:numFmt w:val="decimal"/>
      <w:pStyle w:val="ListParagraph"/>
      <w:lvlText w:val="%1."/>
      <w:lvlJc w:val="left"/>
      <w:pPr>
        <w:ind w:left="838" w:hanging="360"/>
      </w:pPr>
      <w:rPr>
        <w:rFonts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2A5095F0"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 w:tplc="3CB09236">
      <w:numFmt w:val="bullet"/>
      <w:lvlText w:val="•"/>
      <w:lvlJc w:val="left"/>
      <w:pPr>
        <w:ind w:left="2637" w:hanging="361"/>
      </w:pPr>
      <w:rPr>
        <w:rFonts w:hint="default"/>
        <w:lang w:val="en-US" w:eastAsia="en-US" w:bidi="ar-SA"/>
      </w:rPr>
    </w:lvl>
    <w:lvl w:ilvl="3" w:tplc="9280C8FE">
      <w:numFmt w:val="bullet"/>
      <w:lvlText w:val="•"/>
      <w:lvlJc w:val="left"/>
      <w:pPr>
        <w:ind w:left="3535" w:hanging="361"/>
      </w:pPr>
      <w:rPr>
        <w:rFonts w:hint="default"/>
        <w:lang w:val="en-US" w:eastAsia="en-US" w:bidi="ar-SA"/>
      </w:rPr>
    </w:lvl>
    <w:lvl w:ilvl="4" w:tplc="7012E986">
      <w:numFmt w:val="bullet"/>
      <w:lvlText w:val="•"/>
      <w:lvlJc w:val="left"/>
      <w:pPr>
        <w:ind w:left="4434" w:hanging="361"/>
      </w:pPr>
      <w:rPr>
        <w:rFonts w:hint="default"/>
        <w:lang w:val="en-US" w:eastAsia="en-US" w:bidi="ar-SA"/>
      </w:rPr>
    </w:lvl>
    <w:lvl w:ilvl="5" w:tplc="797C1930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8D2AE618">
      <w:numFmt w:val="bullet"/>
      <w:lvlText w:val="•"/>
      <w:lvlJc w:val="left"/>
      <w:pPr>
        <w:ind w:left="6231" w:hanging="361"/>
      </w:pPr>
      <w:rPr>
        <w:rFonts w:hint="default"/>
        <w:lang w:val="en-US" w:eastAsia="en-US" w:bidi="ar-SA"/>
      </w:rPr>
    </w:lvl>
    <w:lvl w:ilvl="7" w:tplc="E9A880CA">
      <w:numFmt w:val="bullet"/>
      <w:lvlText w:val="•"/>
      <w:lvlJc w:val="left"/>
      <w:pPr>
        <w:ind w:left="7130" w:hanging="361"/>
      </w:pPr>
      <w:rPr>
        <w:rFonts w:hint="default"/>
        <w:lang w:val="en-US" w:eastAsia="en-US" w:bidi="ar-SA"/>
      </w:rPr>
    </w:lvl>
    <w:lvl w:ilvl="8" w:tplc="5BD6B0E6">
      <w:numFmt w:val="bullet"/>
      <w:lvlText w:val="•"/>
      <w:lvlJc w:val="left"/>
      <w:pPr>
        <w:ind w:left="8029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F2B579B"/>
    <w:multiLevelType w:val="hybridMultilevel"/>
    <w:tmpl w:val="3C0861C6"/>
    <w:lvl w:ilvl="0" w:tplc="78FAA5AE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77D827EC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CD1E851C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F566E2EC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049C1E3A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1D6074D8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23A27C9A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C46AAA8C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6EC2A502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num w:numId="1" w16cid:durableId="2006739759">
    <w:abstractNumId w:val="7"/>
  </w:num>
  <w:num w:numId="2" w16cid:durableId="1354845198">
    <w:abstractNumId w:val="19"/>
  </w:num>
  <w:num w:numId="3" w16cid:durableId="886991484">
    <w:abstractNumId w:val="16"/>
  </w:num>
  <w:num w:numId="4" w16cid:durableId="765077989">
    <w:abstractNumId w:val="23"/>
  </w:num>
  <w:num w:numId="5" w16cid:durableId="755832911">
    <w:abstractNumId w:val="10"/>
  </w:num>
  <w:num w:numId="6" w16cid:durableId="285820602">
    <w:abstractNumId w:val="22"/>
  </w:num>
  <w:num w:numId="7" w16cid:durableId="1960447944">
    <w:abstractNumId w:val="9"/>
  </w:num>
  <w:num w:numId="8" w16cid:durableId="603461455">
    <w:abstractNumId w:val="13"/>
  </w:num>
  <w:num w:numId="9" w16cid:durableId="1713268095">
    <w:abstractNumId w:val="18"/>
  </w:num>
  <w:num w:numId="10" w16cid:durableId="1989162642">
    <w:abstractNumId w:val="8"/>
  </w:num>
  <w:num w:numId="11" w16cid:durableId="942883559">
    <w:abstractNumId w:val="4"/>
  </w:num>
  <w:num w:numId="12" w16cid:durableId="41097047">
    <w:abstractNumId w:val="28"/>
  </w:num>
  <w:num w:numId="13" w16cid:durableId="1470635334">
    <w:abstractNumId w:val="5"/>
  </w:num>
  <w:num w:numId="14" w16cid:durableId="567424779">
    <w:abstractNumId w:val="20"/>
  </w:num>
  <w:num w:numId="15" w16cid:durableId="570847121">
    <w:abstractNumId w:val="14"/>
  </w:num>
  <w:num w:numId="16" w16cid:durableId="1819574197">
    <w:abstractNumId w:val="3"/>
  </w:num>
  <w:num w:numId="17" w16cid:durableId="1120761125">
    <w:abstractNumId w:val="24"/>
  </w:num>
  <w:num w:numId="18" w16cid:durableId="1080560935">
    <w:abstractNumId w:val="25"/>
  </w:num>
  <w:num w:numId="19" w16cid:durableId="108088772">
    <w:abstractNumId w:val="27"/>
  </w:num>
  <w:num w:numId="20" w16cid:durableId="1881934472">
    <w:abstractNumId w:val="17"/>
  </w:num>
  <w:num w:numId="21" w16cid:durableId="955940501">
    <w:abstractNumId w:val="29"/>
  </w:num>
  <w:num w:numId="22" w16cid:durableId="558784280">
    <w:abstractNumId w:val="2"/>
  </w:num>
  <w:num w:numId="23" w16cid:durableId="29259172">
    <w:abstractNumId w:val="21"/>
  </w:num>
  <w:num w:numId="24" w16cid:durableId="59402484">
    <w:abstractNumId w:val="0"/>
  </w:num>
  <w:num w:numId="25" w16cid:durableId="1220435286">
    <w:abstractNumId w:val="15"/>
  </w:num>
  <w:num w:numId="26" w16cid:durableId="719935425">
    <w:abstractNumId w:val="21"/>
  </w:num>
  <w:num w:numId="27" w16cid:durableId="1482305276">
    <w:abstractNumId w:val="28"/>
  </w:num>
  <w:num w:numId="28" w16cid:durableId="1642153087">
    <w:abstractNumId w:val="6"/>
  </w:num>
  <w:num w:numId="29" w16cid:durableId="1776778678">
    <w:abstractNumId w:val="1"/>
  </w:num>
  <w:num w:numId="30" w16cid:durableId="1569918829">
    <w:abstractNumId w:val="26"/>
  </w:num>
  <w:num w:numId="31" w16cid:durableId="436633403">
    <w:abstractNumId w:val="1"/>
    <w:lvlOverride w:ilvl="0">
      <w:startOverride w:val="1"/>
    </w:lvlOverride>
  </w:num>
  <w:num w:numId="32" w16cid:durableId="399139859">
    <w:abstractNumId w:val="11"/>
  </w:num>
  <w:num w:numId="33" w16cid:durableId="12544335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attachedTemplate r:id="rId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83"/>
    <w:rsid w:val="00006EEF"/>
    <w:rsid w:val="00020C45"/>
    <w:rsid w:val="00052042"/>
    <w:rsid w:val="0007513E"/>
    <w:rsid w:val="000835A5"/>
    <w:rsid w:val="000B4EC6"/>
    <w:rsid w:val="000B7DF7"/>
    <w:rsid w:val="000E72C3"/>
    <w:rsid w:val="000F7B06"/>
    <w:rsid w:val="001063B0"/>
    <w:rsid w:val="00122E69"/>
    <w:rsid w:val="0013123B"/>
    <w:rsid w:val="0014175D"/>
    <w:rsid w:val="001419D3"/>
    <w:rsid w:val="001439F0"/>
    <w:rsid w:val="00186318"/>
    <w:rsid w:val="001959AD"/>
    <w:rsid w:val="001A6367"/>
    <w:rsid w:val="001B021B"/>
    <w:rsid w:val="001D111E"/>
    <w:rsid w:val="001D556D"/>
    <w:rsid w:val="002269C7"/>
    <w:rsid w:val="0023061A"/>
    <w:rsid w:val="00230F71"/>
    <w:rsid w:val="00235A94"/>
    <w:rsid w:val="00244AE0"/>
    <w:rsid w:val="00250719"/>
    <w:rsid w:val="0025309E"/>
    <w:rsid w:val="00261E1E"/>
    <w:rsid w:val="0026711B"/>
    <w:rsid w:val="0027668C"/>
    <w:rsid w:val="0028094A"/>
    <w:rsid w:val="002A1C0D"/>
    <w:rsid w:val="002B0F0F"/>
    <w:rsid w:val="002B7FF3"/>
    <w:rsid w:val="002C6620"/>
    <w:rsid w:val="002D6BC4"/>
    <w:rsid w:val="002D6C59"/>
    <w:rsid w:val="00327EE4"/>
    <w:rsid w:val="00351D06"/>
    <w:rsid w:val="003578CE"/>
    <w:rsid w:val="003627A9"/>
    <w:rsid w:val="00367F63"/>
    <w:rsid w:val="003718CA"/>
    <w:rsid w:val="00385A69"/>
    <w:rsid w:val="003A4753"/>
    <w:rsid w:val="003B426E"/>
    <w:rsid w:val="003C19AD"/>
    <w:rsid w:val="003D2576"/>
    <w:rsid w:val="003F1045"/>
    <w:rsid w:val="003F7448"/>
    <w:rsid w:val="003F7872"/>
    <w:rsid w:val="00400C53"/>
    <w:rsid w:val="004036FA"/>
    <w:rsid w:val="00406783"/>
    <w:rsid w:val="00431FCE"/>
    <w:rsid w:val="00443299"/>
    <w:rsid w:val="004528C1"/>
    <w:rsid w:val="004545AC"/>
    <w:rsid w:val="00470363"/>
    <w:rsid w:val="00483737"/>
    <w:rsid w:val="0048384A"/>
    <w:rsid w:val="0048755C"/>
    <w:rsid w:val="004957E9"/>
    <w:rsid w:val="004B0B9A"/>
    <w:rsid w:val="004E09CF"/>
    <w:rsid w:val="004E48A7"/>
    <w:rsid w:val="004F192F"/>
    <w:rsid w:val="00504A7D"/>
    <w:rsid w:val="0051696B"/>
    <w:rsid w:val="00536B08"/>
    <w:rsid w:val="00536F46"/>
    <w:rsid w:val="00544925"/>
    <w:rsid w:val="005657AF"/>
    <w:rsid w:val="00590170"/>
    <w:rsid w:val="00595E7C"/>
    <w:rsid w:val="005A3EFC"/>
    <w:rsid w:val="005B4742"/>
    <w:rsid w:val="005D2D54"/>
    <w:rsid w:val="005E2E59"/>
    <w:rsid w:val="005E3683"/>
    <w:rsid w:val="005F5CDB"/>
    <w:rsid w:val="00602BEE"/>
    <w:rsid w:val="00651B2B"/>
    <w:rsid w:val="0067189A"/>
    <w:rsid w:val="00685588"/>
    <w:rsid w:val="006A5D25"/>
    <w:rsid w:val="006B2927"/>
    <w:rsid w:val="006D1FE7"/>
    <w:rsid w:val="006D5BB2"/>
    <w:rsid w:val="006F4B30"/>
    <w:rsid w:val="0070439A"/>
    <w:rsid w:val="007112E4"/>
    <w:rsid w:val="00724EBE"/>
    <w:rsid w:val="00744733"/>
    <w:rsid w:val="00760340"/>
    <w:rsid w:val="00761DD6"/>
    <w:rsid w:val="00762A40"/>
    <w:rsid w:val="007841DD"/>
    <w:rsid w:val="00786266"/>
    <w:rsid w:val="0079012A"/>
    <w:rsid w:val="007978D7"/>
    <w:rsid w:val="007C0949"/>
    <w:rsid w:val="007D06D0"/>
    <w:rsid w:val="007F0BC1"/>
    <w:rsid w:val="00807DFE"/>
    <w:rsid w:val="00830642"/>
    <w:rsid w:val="00834686"/>
    <w:rsid w:val="00840CC3"/>
    <w:rsid w:val="00872D06"/>
    <w:rsid w:val="00880783"/>
    <w:rsid w:val="00885A72"/>
    <w:rsid w:val="008A2A11"/>
    <w:rsid w:val="008B0899"/>
    <w:rsid w:val="008C6377"/>
    <w:rsid w:val="008D1129"/>
    <w:rsid w:val="008D5E01"/>
    <w:rsid w:val="008E07D5"/>
    <w:rsid w:val="008E5150"/>
    <w:rsid w:val="008F3FDC"/>
    <w:rsid w:val="009048B0"/>
    <w:rsid w:val="00912C8D"/>
    <w:rsid w:val="009172D8"/>
    <w:rsid w:val="0092132F"/>
    <w:rsid w:val="00921AAE"/>
    <w:rsid w:val="00925CEC"/>
    <w:rsid w:val="009413A2"/>
    <w:rsid w:val="009663D1"/>
    <w:rsid w:val="00980C80"/>
    <w:rsid w:val="00983F58"/>
    <w:rsid w:val="009A470E"/>
    <w:rsid w:val="009B3811"/>
    <w:rsid w:val="009B50E8"/>
    <w:rsid w:val="009B5B2A"/>
    <w:rsid w:val="009D1015"/>
    <w:rsid w:val="009D361F"/>
    <w:rsid w:val="00A0227F"/>
    <w:rsid w:val="00A03094"/>
    <w:rsid w:val="00A125A5"/>
    <w:rsid w:val="00A255DE"/>
    <w:rsid w:val="00A55031"/>
    <w:rsid w:val="00A728DC"/>
    <w:rsid w:val="00A732E3"/>
    <w:rsid w:val="00A77008"/>
    <w:rsid w:val="00A87BC8"/>
    <w:rsid w:val="00AA3804"/>
    <w:rsid w:val="00AB1F8D"/>
    <w:rsid w:val="00AB76AD"/>
    <w:rsid w:val="00AC40CC"/>
    <w:rsid w:val="00AC5952"/>
    <w:rsid w:val="00AD00EC"/>
    <w:rsid w:val="00AD665C"/>
    <w:rsid w:val="00AE17CE"/>
    <w:rsid w:val="00AF33DC"/>
    <w:rsid w:val="00B1626E"/>
    <w:rsid w:val="00B4070F"/>
    <w:rsid w:val="00B80714"/>
    <w:rsid w:val="00B940C9"/>
    <w:rsid w:val="00BA32D9"/>
    <w:rsid w:val="00BC5FDA"/>
    <w:rsid w:val="00BC62C2"/>
    <w:rsid w:val="00BE11D6"/>
    <w:rsid w:val="00BE51DA"/>
    <w:rsid w:val="00BE61A5"/>
    <w:rsid w:val="00BF36AA"/>
    <w:rsid w:val="00BF5C31"/>
    <w:rsid w:val="00C03825"/>
    <w:rsid w:val="00C107FB"/>
    <w:rsid w:val="00C10F32"/>
    <w:rsid w:val="00C12B19"/>
    <w:rsid w:val="00C171A9"/>
    <w:rsid w:val="00C42CF1"/>
    <w:rsid w:val="00C4567A"/>
    <w:rsid w:val="00C507C2"/>
    <w:rsid w:val="00C5554E"/>
    <w:rsid w:val="00C72E4C"/>
    <w:rsid w:val="00C93E4A"/>
    <w:rsid w:val="00CB5CF7"/>
    <w:rsid w:val="00CE42C7"/>
    <w:rsid w:val="00CF5E79"/>
    <w:rsid w:val="00D22988"/>
    <w:rsid w:val="00D22DCF"/>
    <w:rsid w:val="00D30C03"/>
    <w:rsid w:val="00D336DA"/>
    <w:rsid w:val="00D35FF0"/>
    <w:rsid w:val="00D4292E"/>
    <w:rsid w:val="00D530AB"/>
    <w:rsid w:val="00D6407A"/>
    <w:rsid w:val="00D777E9"/>
    <w:rsid w:val="00DA06FF"/>
    <w:rsid w:val="00DA1B8F"/>
    <w:rsid w:val="00DA53E2"/>
    <w:rsid w:val="00DA7657"/>
    <w:rsid w:val="00DB5B65"/>
    <w:rsid w:val="00DC58E8"/>
    <w:rsid w:val="00DD0521"/>
    <w:rsid w:val="00DF03C9"/>
    <w:rsid w:val="00E06FD1"/>
    <w:rsid w:val="00E25637"/>
    <w:rsid w:val="00E35CE4"/>
    <w:rsid w:val="00E45E6A"/>
    <w:rsid w:val="00E71D88"/>
    <w:rsid w:val="00E7637C"/>
    <w:rsid w:val="00E834CD"/>
    <w:rsid w:val="00E9160A"/>
    <w:rsid w:val="00EC28E6"/>
    <w:rsid w:val="00EC6AFF"/>
    <w:rsid w:val="00F23DC2"/>
    <w:rsid w:val="00F27191"/>
    <w:rsid w:val="00F437DB"/>
    <w:rsid w:val="00F5311E"/>
    <w:rsid w:val="00F57CBA"/>
    <w:rsid w:val="00F85F14"/>
    <w:rsid w:val="00FA717F"/>
    <w:rsid w:val="00FB6791"/>
    <w:rsid w:val="00FD7CAD"/>
    <w:rsid w:val="00FF3309"/>
    <w:rsid w:val="00FF43F8"/>
    <w:rsid w:val="00F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111DB"/>
  <w15:docId w15:val="{124DE7CD-D9CC-6148-859F-4D9D9EC19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21B"/>
    <w:rPr>
      <w:rFonts w:ascii="Aptos" w:eastAsia="Calibri" w:hAnsi="Aptos" w:cs="Calibri"/>
    </w:rPr>
  </w:style>
  <w:style w:type="paragraph" w:styleId="Heading1">
    <w:name w:val="heading 1"/>
    <w:aliases w:val="IBM_Heading1"/>
    <w:basedOn w:val="Normal"/>
    <w:autoRedefine/>
    <w:uiPriority w:val="9"/>
    <w:qFormat/>
    <w:rsid w:val="004E09CF"/>
    <w:pPr>
      <w:numPr>
        <w:numId w:val="23"/>
      </w:numPr>
      <w:tabs>
        <w:tab w:val="left" w:pos="450"/>
      </w:tabs>
      <w:spacing w:line="360" w:lineRule="auto"/>
      <w:outlineLvl w:val="0"/>
    </w:pPr>
    <w:rPr>
      <w:color w:val="000000" w:themeColor="text1"/>
      <w:spacing w:val="-2"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4E09CF"/>
    <w:pPr>
      <w:numPr>
        <w:ilvl w:val="1"/>
        <w:numId w:val="23"/>
      </w:numPr>
      <w:spacing w:line="36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rsid w:val="004E09CF"/>
    <w:pPr>
      <w:numPr>
        <w:ilvl w:val="2"/>
        <w:numId w:val="23"/>
      </w:numPr>
      <w:spacing w:line="360" w:lineRule="auto"/>
      <w:outlineLvl w:val="2"/>
    </w:pPr>
    <w:rPr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09CF"/>
    <w:pPr>
      <w:keepNext/>
      <w:keepLines/>
      <w:numPr>
        <w:ilvl w:val="3"/>
        <w:numId w:val="23"/>
      </w:numPr>
      <w:spacing w:before="40" w:line="360" w:lineRule="auto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09CF"/>
    <w:pPr>
      <w:keepNext/>
      <w:keepLines/>
      <w:numPr>
        <w:ilvl w:val="4"/>
        <w:numId w:val="23"/>
      </w:numPr>
      <w:spacing w:before="40" w:line="360" w:lineRule="auto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C45"/>
    <w:pPr>
      <w:keepNext/>
      <w:keepLines/>
      <w:numPr>
        <w:ilvl w:val="5"/>
        <w:numId w:val="2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C45"/>
    <w:pPr>
      <w:keepNext/>
      <w:keepLines/>
      <w:numPr>
        <w:ilvl w:val="6"/>
        <w:numId w:val="2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C45"/>
    <w:pPr>
      <w:keepNext/>
      <w:keepLines/>
      <w:numPr>
        <w:ilvl w:val="7"/>
        <w:numId w:val="2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C45"/>
    <w:pPr>
      <w:keepNext/>
      <w:keepLines/>
      <w:numPr>
        <w:ilvl w:val="8"/>
        <w:numId w:val="2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rsid w:val="00DA53E2"/>
    <w:pPr>
      <w:spacing w:before="170"/>
      <w:ind w:left="658" w:hanging="540"/>
    </w:pPr>
    <w:rPr>
      <w:rFonts w:eastAsia="Arial" w:cs="Arial"/>
      <w:b/>
      <w:bCs/>
    </w:rPr>
  </w:style>
  <w:style w:type="paragraph" w:styleId="TOC2">
    <w:name w:val="toc 2"/>
    <w:basedOn w:val="Normal"/>
    <w:uiPriority w:val="39"/>
    <w:qFormat/>
    <w:rsid w:val="00DA53E2"/>
    <w:pPr>
      <w:spacing w:before="151"/>
      <w:ind w:left="998" w:hanging="653"/>
    </w:pPr>
    <w:rPr>
      <w:rFonts w:eastAsia="Arial" w:cs="Arial"/>
    </w:rPr>
  </w:style>
  <w:style w:type="paragraph" w:styleId="TOC3">
    <w:name w:val="toc 3"/>
    <w:basedOn w:val="Normal"/>
    <w:uiPriority w:val="39"/>
    <w:qFormat/>
    <w:pPr>
      <w:spacing w:before="151"/>
      <w:ind w:left="1437" w:hanging="866"/>
    </w:pPr>
  </w:style>
  <w:style w:type="paragraph" w:styleId="TOC4">
    <w:name w:val="toc 4"/>
    <w:basedOn w:val="Normal"/>
    <w:uiPriority w:val="1"/>
    <w:qFormat/>
    <w:pPr>
      <w:spacing w:before="151"/>
      <w:ind w:left="1658" w:hanging="862"/>
    </w:pPr>
  </w:style>
  <w:style w:type="paragraph" w:styleId="BodyText">
    <w:name w:val="Body Text"/>
    <w:basedOn w:val="Normal"/>
    <w:link w:val="BodyTextChar"/>
    <w:uiPriority w:val="1"/>
    <w:qFormat/>
    <w:rsid w:val="001B021B"/>
    <w:rPr>
      <w:color w:val="000000" w:themeColor="text1"/>
    </w:rPr>
  </w:style>
  <w:style w:type="paragraph" w:styleId="Title">
    <w:name w:val="Title"/>
    <w:basedOn w:val="Normal"/>
    <w:uiPriority w:val="10"/>
    <w:qFormat/>
    <w:pPr>
      <w:ind w:left="118"/>
    </w:pPr>
    <w:rPr>
      <w:sz w:val="52"/>
      <w:szCs w:val="52"/>
    </w:rPr>
  </w:style>
  <w:style w:type="paragraph" w:styleId="ListParagraph">
    <w:name w:val="List Paragraph"/>
    <w:aliases w:val="Ordered List Numbered"/>
    <w:basedOn w:val="Normal"/>
    <w:link w:val="ListParagraphChar"/>
    <w:uiPriority w:val="1"/>
    <w:qFormat/>
    <w:rsid w:val="004E09CF"/>
    <w:pPr>
      <w:numPr>
        <w:numId w:val="12"/>
      </w:numPr>
      <w:tabs>
        <w:tab w:val="left" w:pos="838"/>
      </w:tabs>
      <w:spacing w:before="162"/>
      <w:ind w:left="835"/>
    </w:pPr>
    <w:rPr>
      <w:bCs/>
      <w:color w:val="000000" w:themeColor="text1"/>
    </w:rPr>
  </w:style>
  <w:style w:type="paragraph" w:customStyle="1" w:styleId="TableParagraph">
    <w:name w:val="Table Paragraph"/>
    <w:basedOn w:val="Normal"/>
    <w:uiPriority w:val="1"/>
    <w:qFormat/>
    <w:pPr>
      <w:spacing w:before="148"/>
    </w:pPr>
  </w:style>
  <w:style w:type="paragraph" w:styleId="Header">
    <w:name w:val="header"/>
    <w:basedOn w:val="Normal"/>
    <w:link w:val="HeaderChar"/>
    <w:uiPriority w:val="99"/>
    <w:unhideWhenUsed/>
    <w:rsid w:val="002766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668C"/>
    <w:rPr>
      <w:rFonts w:ascii="Calibri" w:eastAsia="Calibri" w:hAnsi="Calibri" w:cs="Calibri"/>
    </w:rPr>
  </w:style>
  <w:style w:type="paragraph" w:styleId="Footer">
    <w:name w:val="footer"/>
    <w:aliases w:val="Footer_IBM"/>
    <w:basedOn w:val="Normal"/>
    <w:link w:val="FooterChar"/>
    <w:autoRedefine/>
    <w:uiPriority w:val="99"/>
    <w:unhideWhenUsed/>
    <w:qFormat/>
    <w:rsid w:val="00FB6791"/>
    <w:pPr>
      <w:tabs>
        <w:tab w:val="center" w:pos="4513"/>
        <w:tab w:val="right" w:pos="9026"/>
      </w:tabs>
    </w:pPr>
    <w:rPr>
      <w:color w:val="000000" w:themeColor="text1"/>
      <w:sz w:val="18"/>
      <w14:textFill>
        <w14:solidFill>
          <w14:schemeClr w14:val="tx1">
            <w14:alpha w14:val="10000"/>
          </w14:schemeClr>
        </w14:solidFill>
      </w14:textFill>
    </w:rPr>
  </w:style>
  <w:style w:type="character" w:customStyle="1" w:styleId="FooterChar">
    <w:name w:val="Footer Char"/>
    <w:aliases w:val="Footer_IBM Char"/>
    <w:basedOn w:val="DefaultParagraphFont"/>
    <w:link w:val="Footer"/>
    <w:uiPriority w:val="99"/>
    <w:rsid w:val="00FB6791"/>
    <w:rPr>
      <w:rFonts w:ascii="Calibri" w:eastAsia="Calibri" w:hAnsi="Calibri" w:cs="Calibri"/>
      <w:color w:val="000000" w:themeColor="text1"/>
      <w:sz w:val="18"/>
      <w14:textFill>
        <w14:solidFill>
          <w14:schemeClr w14:val="tx1">
            <w14:alpha w14:val="10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rsid w:val="004E09CF"/>
    <w:rPr>
      <w:rFonts w:ascii="Aptos" w:eastAsiaTheme="majorEastAsia" w:hAnsi="Aptos" w:cstheme="majorBidi"/>
      <w:color w:val="000000" w:themeColor="text1"/>
    </w:rPr>
  </w:style>
  <w:style w:type="table" w:styleId="ListTable3-Accent1">
    <w:name w:val="List Table 3 Accent 1"/>
    <w:basedOn w:val="TableNormal"/>
    <w:uiPriority w:val="48"/>
    <w:rsid w:val="00724EBE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724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6B292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B2927"/>
    <w:rPr>
      <w:rFonts w:eastAsiaTheme="minorEastAsia"/>
      <w:color w:val="5A5A5A" w:themeColor="text1" w:themeTint="A5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4E09CF"/>
    <w:rPr>
      <w:rFonts w:ascii="Aptos" w:eastAsiaTheme="majorEastAsia" w:hAnsi="Aptos" w:cstheme="majorBidi"/>
      <w:iCs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C4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C4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C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C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DA53E2"/>
    <w:pPr>
      <w:keepNext/>
      <w:keepLines/>
      <w:widowControl/>
      <w:numPr>
        <w:numId w:val="0"/>
      </w:numPr>
      <w:tabs>
        <w:tab w:val="clear" w:pos="450"/>
      </w:tabs>
      <w:autoSpaceDE/>
      <w:autoSpaceDN/>
      <w:spacing w:before="240" w:line="259" w:lineRule="auto"/>
      <w:outlineLvl w:val="9"/>
    </w:pPr>
    <w:rPr>
      <w:rFonts w:eastAsiaTheme="majorEastAsia" w:cstheme="majorBidi"/>
      <w:spacing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5311E"/>
    <w:rPr>
      <w:color w:val="0000FF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1B021B"/>
    <w:rPr>
      <w:rFonts w:ascii="Aptos" w:hAnsi="Aptos"/>
      <w:b w:val="0"/>
      <w:bCs/>
      <w:i w:val="0"/>
      <w:iCs/>
      <w:color w:val="000000" w:themeColor="text1"/>
      <w:spacing w:val="5"/>
      <w:sz w:val="40"/>
    </w:rPr>
  </w:style>
  <w:style w:type="paragraph" w:customStyle="1" w:styleId="ListParagraphIBMBulleted">
    <w:name w:val="List Paragraph_IBM_Bulleted"/>
    <w:basedOn w:val="ListParagraph"/>
    <w:link w:val="ListParagraphIBMBulletedChar"/>
    <w:qFormat/>
    <w:rsid w:val="004036FA"/>
    <w:pPr>
      <w:numPr>
        <w:numId w:val="22"/>
      </w:numPr>
    </w:pPr>
  </w:style>
  <w:style w:type="character" w:customStyle="1" w:styleId="ListParagraphChar">
    <w:name w:val="List Paragraph Char"/>
    <w:aliases w:val="Ordered List Numbered Char"/>
    <w:basedOn w:val="DefaultParagraphFont"/>
    <w:link w:val="ListParagraph"/>
    <w:uiPriority w:val="1"/>
    <w:rsid w:val="004E09CF"/>
    <w:rPr>
      <w:rFonts w:ascii="Aptos" w:eastAsia="Calibri" w:hAnsi="Aptos" w:cs="Calibri"/>
      <w:bCs/>
      <w:color w:val="000000" w:themeColor="text1"/>
    </w:rPr>
  </w:style>
  <w:style w:type="character" w:customStyle="1" w:styleId="ListParagraphIBMBulletedChar">
    <w:name w:val="List Paragraph_IBM_Bulleted Char"/>
    <w:basedOn w:val="ListParagraphChar"/>
    <w:link w:val="ListParagraphIBMBulleted"/>
    <w:rsid w:val="000F7B06"/>
    <w:rPr>
      <w:rFonts w:ascii="Aptos" w:eastAsia="Calibri" w:hAnsi="Aptos" w:cs="Calibri"/>
      <w:bCs/>
      <w:color w:val="000000" w:themeColor="text1"/>
    </w:rPr>
  </w:style>
  <w:style w:type="paragraph" w:customStyle="1" w:styleId="Note">
    <w:name w:val="Note"/>
    <w:basedOn w:val="BodyText"/>
    <w:link w:val="NoteChar"/>
    <w:qFormat/>
    <w:rsid w:val="00AB76AD"/>
    <w:pPr>
      <w:shd w:val="pct5" w:color="F2F2F2" w:themeColor="background1" w:themeShade="F2" w:fill="F9FAFB"/>
      <w:spacing w:before="161"/>
    </w:pPr>
    <w:rPr>
      <w:lang w:val="en-IN"/>
    </w:rPr>
  </w:style>
  <w:style w:type="character" w:customStyle="1" w:styleId="BodyTextChar">
    <w:name w:val="Body Text Char"/>
    <w:basedOn w:val="DefaultParagraphFont"/>
    <w:link w:val="BodyText"/>
    <w:uiPriority w:val="1"/>
    <w:rsid w:val="00AA3804"/>
    <w:rPr>
      <w:rFonts w:ascii="Aptos" w:eastAsia="Calibri" w:hAnsi="Aptos" w:cs="Calibri"/>
      <w:color w:val="000000" w:themeColor="text1"/>
    </w:rPr>
  </w:style>
  <w:style w:type="character" w:customStyle="1" w:styleId="NoteChar">
    <w:name w:val="Note Char"/>
    <w:basedOn w:val="BodyTextChar"/>
    <w:link w:val="Note"/>
    <w:rsid w:val="00AB76AD"/>
    <w:rPr>
      <w:rFonts w:ascii="Aptos" w:eastAsia="Calibri" w:hAnsi="Aptos" w:cs="Calibri"/>
      <w:color w:val="000000" w:themeColor="text1"/>
      <w:shd w:val="pct5" w:color="F2F2F2" w:themeColor="background1" w:themeShade="F2" w:fill="F9FAFB"/>
      <w:lang w:val="en-IN"/>
    </w:rPr>
  </w:style>
  <w:style w:type="paragraph" w:customStyle="1" w:styleId="SubOrderedList">
    <w:name w:val="Sub Ordered List"/>
    <w:basedOn w:val="ListParagraph"/>
    <w:qFormat/>
    <w:rsid w:val="004E09CF"/>
    <w:pPr>
      <w:numPr>
        <w:numId w:val="29"/>
      </w:numPr>
      <w:spacing w:before="120"/>
      <w:ind w:left="1080"/>
    </w:pPr>
  </w:style>
  <w:style w:type="paragraph" w:customStyle="1" w:styleId="SubBulletedList">
    <w:name w:val="Sub Bulleted List"/>
    <w:basedOn w:val="ListParagraphIBMBulleted"/>
    <w:qFormat/>
    <w:rsid w:val="00B80714"/>
    <w:pPr>
      <w:numPr>
        <w:numId w:val="30"/>
      </w:numPr>
      <w:spacing w:before="120"/>
      <w:ind w:left="1080"/>
    </w:pPr>
  </w:style>
  <w:style w:type="paragraph" w:customStyle="1" w:styleId="Important">
    <w:name w:val="Important"/>
    <w:basedOn w:val="BodyText"/>
    <w:rsid w:val="007978D7"/>
    <w:pPr>
      <w:shd w:val="clear" w:color="auto" w:fill="F9FAFB"/>
      <w:spacing w:before="161"/>
    </w:pPr>
  </w:style>
  <w:style w:type="paragraph" w:customStyle="1" w:styleId="Titlenew">
    <w:name w:val="Title_new"/>
    <w:basedOn w:val="Title"/>
    <w:link w:val="TitlenewChar"/>
    <w:autoRedefine/>
    <w:qFormat/>
    <w:rsid w:val="00BF5C31"/>
    <w:pPr>
      <w:ind w:left="1291"/>
      <w:jc w:val="right"/>
    </w:pPr>
    <w:rPr>
      <w:rFonts w:eastAsia="Lucida Sans" w:cs="Lucida Sans"/>
      <w:spacing w:val="-10"/>
      <w:sz w:val="40"/>
      <w:szCs w:val="40"/>
    </w:rPr>
  </w:style>
  <w:style w:type="character" w:customStyle="1" w:styleId="TitlenewChar">
    <w:name w:val="Title_new Char"/>
    <w:basedOn w:val="DefaultParagraphFont"/>
    <w:link w:val="Titlenew"/>
    <w:rsid w:val="00BF5C31"/>
    <w:rPr>
      <w:rFonts w:ascii="Aptos" w:eastAsia="Lucida Sans" w:hAnsi="Aptos" w:cs="Lucida Sans"/>
      <w:spacing w:val="-1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381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21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oter" Target="footer6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shwinshenoy/Downloads/IBM_word_doc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23244d-1868-459d-984b-fb1b630b762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3B6C7643792743B90589FC670184CB" ma:contentTypeVersion="18" ma:contentTypeDescription="Create a new document." ma:contentTypeScope="" ma:versionID="8aafba98235635cd1c3dbefbb51d2d30">
  <xsd:schema xmlns:xsd="http://www.w3.org/2001/XMLSchema" xmlns:xs="http://www.w3.org/2001/XMLSchema" xmlns:p="http://schemas.microsoft.com/office/2006/metadata/properties" xmlns:ns3="658560ee-bbe4-492f-a924-7825d4a96fe0" xmlns:ns4="9423244d-1868-459d-984b-fb1b630b7620" targetNamespace="http://schemas.microsoft.com/office/2006/metadata/properties" ma:root="true" ma:fieldsID="f49ba4a3d53a477ce05dbcefc7e5be7c" ns3:_="" ns4:_="">
    <xsd:import namespace="658560ee-bbe4-492f-a924-7825d4a96fe0"/>
    <xsd:import namespace="9423244d-1868-459d-984b-fb1b630b762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560ee-bbe4-492f-a924-7825d4a96f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3244d-1868-459d-984b-fb1b630b76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717EB1-0DBC-42CF-9A09-CA227E2357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7BA42F-CADE-4E86-9213-E8A571A916EE}">
  <ds:schemaRefs>
    <ds:schemaRef ds:uri="http://schemas.microsoft.com/office/2006/metadata/properties"/>
    <ds:schemaRef ds:uri="http://schemas.microsoft.com/office/infopath/2007/PartnerControls"/>
    <ds:schemaRef ds:uri="9423244d-1868-459d-984b-fb1b630b7620"/>
  </ds:schemaRefs>
</ds:datastoreItem>
</file>

<file path=customXml/itemProps3.xml><?xml version="1.0" encoding="utf-8"?>
<ds:datastoreItem xmlns:ds="http://schemas.openxmlformats.org/officeDocument/2006/customXml" ds:itemID="{DD9FAF4B-D03A-4264-9170-23A57A842E9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C3A0C9-77B2-473E-AB74-119A9AC42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8560ee-bbe4-492f-a924-7825d4a96fe0"/>
    <ds:schemaRef ds:uri="9423244d-1868-459d-984b-fb1b630b7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e9ddd37-01c2-47a1-893c-5c0bdc1f6d39}" enabled="1" method="Privileged" siteId="{d9662eb9-ad98-4e74-a8a2-04ed5d544d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IBM_word_doc_template.dotx</Template>
  <TotalTime>5</TotalTime>
  <Pages>4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612</CharactersWithSpaces>
  <SharedDoc>false</SharedDoc>
  <HLinks>
    <vt:vector size="498" baseType="variant">
      <vt:variant>
        <vt:i4>4325498</vt:i4>
      </vt:variant>
      <vt:variant>
        <vt:i4>246</vt:i4>
      </vt:variant>
      <vt:variant>
        <vt:i4>0</vt:i4>
      </vt:variant>
      <vt:variant>
        <vt:i4>5</vt:i4>
      </vt:variant>
      <vt:variant>
        <vt:lpwstr>mailto:security@softwareag.com</vt:lpwstr>
      </vt:variant>
      <vt:variant>
        <vt:lpwstr/>
      </vt:variant>
      <vt:variant>
        <vt:i4>4325498</vt:i4>
      </vt:variant>
      <vt:variant>
        <vt:i4>243</vt:i4>
      </vt:variant>
      <vt:variant>
        <vt:i4>0</vt:i4>
      </vt:variant>
      <vt:variant>
        <vt:i4>5</vt:i4>
      </vt:variant>
      <vt:variant>
        <vt:lpwstr>mailto:security@softwareag.com</vt:lpwstr>
      </vt:variant>
      <vt:variant>
        <vt:lpwstr/>
      </vt:variant>
      <vt:variant>
        <vt:i4>7929976</vt:i4>
      </vt:variant>
      <vt:variant>
        <vt:i4>240</vt:i4>
      </vt:variant>
      <vt:variant>
        <vt:i4>0</vt:i4>
      </vt:variant>
      <vt:variant>
        <vt:i4>5</vt:i4>
      </vt:variant>
      <vt:variant>
        <vt:lpwstr>https://tools.ietf.org/html/rfc6749</vt:lpwstr>
      </vt:variant>
      <vt:variant>
        <vt:lpwstr/>
      </vt:variant>
      <vt:variant>
        <vt:i4>7864424</vt:i4>
      </vt:variant>
      <vt:variant>
        <vt:i4>237</vt:i4>
      </vt:variant>
      <vt:variant>
        <vt:i4>0</vt:i4>
      </vt:variant>
      <vt:variant>
        <vt:i4>5</vt:i4>
      </vt:variant>
      <vt:variant>
        <vt:lpwstr>https://www.cisecurity.org/cis-benchmarks/</vt:lpwstr>
      </vt:variant>
      <vt:variant>
        <vt:lpwstr/>
      </vt:variant>
      <vt:variant>
        <vt:i4>524313</vt:i4>
      </vt:variant>
      <vt:variant>
        <vt:i4>234</vt:i4>
      </vt:variant>
      <vt:variant>
        <vt:i4>0</vt:i4>
      </vt:variant>
      <vt:variant>
        <vt:i4>5</vt:i4>
      </vt:variant>
      <vt:variant>
        <vt:lpwstr>https://github.com/OWASP/ASVS/blob/master/4.0/en/0x11-V2-Authentication.md</vt:lpwstr>
      </vt:variant>
      <vt:variant>
        <vt:lpwstr>v21-password-security-requirements</vt:lpwstr>
      </vt:variant>
      <vt:variant>
        <vt:i4>524313</vt:i4>
      </vt:variant>
      <vt:variant>
        <vt:i4>231</vt:i4>
      </vt:variant>
      <vt:variant>
        <vt:i4>0</vt:i4>
      </vt:variant>
      <vt:variant>
        <vt:i4>5</vt:i4>
      </vt:variant>
      <vt:variant>
        <vt:lpwstr>https://github.com/OWASP/ASVS/blob/master/4.0/en/0x11-V2-Authentication.md</vt:lpwstr>
      </vt:variant>
      <vt:variant>
        <vt:lpwstr>v21-password-security-requirements</vt:lpwstr>
      </vt:variant>
      <vt:variant>
        <vt:i4>2818051</vt:i4>
      </vt:variant>
      <vt:variant>
        <vt:i4>228</vt:i4>
      </vt:variant>
      <vt:variant>
        <vt:i4>0</vt:i4>
      </vt:variant>
      <vt:variant>
        <vt:i4>5</vt:i4>
      </vt:variant>
      <vt:variant>
        <vt:lpwstr>https://cheatsheetseries.owasp.org/cheatsheets/SAML_Security_Cheat_Sheet.html</vt:lpwstr>
      </vt:variant>
      <vt:variant>
        <vt:lpwstr/>
      </vt:variant>
      <vt:variant>
        <vt:i4>3276832</vt:i4>
      </vt:variant>
      <vt:variant>
        <vt:i4>225</vt:i4>
      </vt:variant>
      <vt:variant>
        <vt:i4>0</vt:i4>
      </vt:variant>
      <vt:variant>
        <vt:i4>5</vt:i4>
      </vt:variant>
      <vt:variant>
        <vt:lpwstr>https://ldapwiki.com/wiki/Token</vt:lpwstr>
      </vt:variant>
      <vt:variant>
        <vt:lpwstr/>
      </vt:variant>
      <vt:variant>
        <vt:i4>7733305</vt:i4>
      </vt:variant>
      <vt:variant>
        <vt:i4>222</vt:i4>
      </vt:variant>
      <vt:variant>
        <vt:i4>0</vt:i4>
      </vt:variant>
      <vt:variant>
        <vt:i4>5</vt:i4>
      </vt:variant>
      <vt:variant>
        <vt:lpwstr>https://ldapwiki.com/wiki/Refresh Token</vt:lpwstr>
      </vt:variant>
      <vt:variant>
        <vt:lpwstr/>
      </vt:variant>
      <vt:variant>
        <vt:i4>7733305</vt:i4>
      </vt:variant>
      <vt:variant>
        <vt:i4>219</vt:i4>
      </vt:variant>
      <vt:variant>
        <vt:i4>0</vt:i4>
      </vt:variant>
      <vt:variant>
        <vt:i4>5</vt:i4>
      </vt:variant>
      <vt:variant>
        <vt:lpwstr>https://ldapwiki.com/wiki/Refresh Token</vt:lpwstr>
      </vt:variant>
      <vt:variant>
        <vt:lpwstr/>
      </vt:variant>
      <vt:variant>
        <vt:i4>3932260</vt:i4>
      </vt:variant>
      <vt:variant>
        <vt:i4>216</vt:i4>
      </vt:variant>
      <vt:variant>
        <vt:i4>0</vt:i4>
      </vt:variant>
      <vt:variant>
        <vt:i4>5</vt:i4>
      </vt:variant>
      <vt:variant>
        <vt:lpwstr>https://ldapwiki.com/wiki/Access Token</vt:lpwstr>
      </vt:variant>
      <vt:variant>
        <vt:lpwstr/>
      </vt:variant>
      <vt:variant>
        <vt:i4>3276832</vt:i4>
      </vt:variant>
      <vt:variant>
        <vt:i4>213</vt:i4>
      </vt:variant>
      <vt:variant>
        <vt:i4>0</vt:i4>
      </vt:variant>
      <vt:variant>
        <vt:i4>5</vt:i4>
      </vt:variant>
      <vt:variant>
        <vt:lpwstr>https://ldapwiki.com/wiki/Token</vt:lpwstr>
      </vt:variant>
      <vt:variant>
        <vt:lpwstr/>
      </vt:variant>
      <vt:variant>
        <vt:i4>3276832</vt:i4>
      </vt:variant>
      <vt:variant>
        <vt:i4>210</vt:i4>
      </vt:variant>
      <vt:variant>
        <vt:i4>0</vt:i4>
      </vt:variant>
      <vt:variant>
        <vt:i4>5</vt:i4>
      </vt:variant>
      <vt:variant>
        <vt:lpwstr>https://ldapwiki.com/wiki/Token</vt:lpwstr>
      </vt:variant>
      <vt:variant>
        <vt:lpwstr/>
      </vt:variant>
      <vt:variant>
        <vt:i4>7471205</vt:i4>
      </vt:variant>
      <vt:variant>
        <vt:i4>207</vt:i4>
      </vt:variant>
      <vt:variant>
        <vt:i4>0</vt:i4>
      </vt:variant>
      <vt:variant>
        <vt:i4>5</vt:i4>
      </vt:variant>
      <vt:variant>
        <vt:lpwstr>http://www.webapp2.com/</vt:lpwstr>
      </vt:variant>
      <vt:variant>
        <vt:lpwstr/>
      </vt:variant>
      <vt:variant>
        <vt:i4>7405669</vt:i4>
      </vt:variant>
      <vt:variant>
        <vt:i4>204</vt:i4>
      </vt:variant>
      <vt:variant>
        <vt:i4>0</vt:i4>
      </vt:variant>
      <vt:variant>
        <vt:i4>5</vt:i4>
      </vt:variant>
      <vt:variant>
        <vt:lpwstr>http://www.webapp1.com/</vt:lpwstr>
      </vt:variant>
      <vt:variant>
        <vt:lpwstr/>
      </vt:variant>
      <vt:variant>
        <vt:i4>8192122</vt:i4>
      </vt:variant>
      <vt:variant>
        <vt:i4>201</vt:i4>
      </vt:variant>
      <vt:variant>
        <vt:i4>0</vt:i4>
      </vt:variant>
      <vt:variant>
        <vt:i4>5</vt:i4>
      </vt:variant>
      <vt:variant>
        <vt:lpwstr>https://tools.ietf.org/html/rfc7519</vt:lpwstr>
      </vt:variant>
      <vt:variant>
        <vt:lpwstr/>
      </vt:variant>
      <vt:variant>
        <vt:i4>2359377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_bookmark66</vt:lpwstr>
      </vt:variant>
      <vt:variant>
        <vt:i4>2359377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_bookmark65</vt:lpwstr>
      </vt:variant>
      <vt:variant>
        <vt:i4>2359377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_bookmark64</vt:lpwstr>
      </vt:variant>
      <vt:variant>
        <vt:i4>2359377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_bookmark63</vt:lpwstr>
      </vt:variant>
      <vt:variant>
        <vt:i4>2359377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_bookmark62</vt:lpwstr>
      </vt:variant>
      <vt:variant>
        <vt:i4>2359377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_bookmark61</vt:lpwstr>
      </vt:variant>
      <vt:variant>
        <vt:i4>2359377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_bookmark60</vt:lpwstr>
      </vt:variant>
      <vt:variant>
        <vt:i4>2555985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_bookmark59</vt:lpwstr>
      </vt:variant>
      <vt:variant>
        <vt:i4>2555985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_bookmark58</vt:lpwstr>
      </vt:variant>
      <vt:variant>
        <vt:i4>2555985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_bookmark57</vt:lpwstr>
      </vt:variant>
      <vt:variant>
        <vt:i4>2555985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_bookmark56</vt:lpwstr>
      </vt:variant>
      <vt:variant>
        <vt:i4>2555985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_bookmark55</vt:lpwstr>
      </vt:variant>
      <vt:variant>
        <vt:i4>2555985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_bookmark54</vt:lpwstr>
      </vt:variant>
      <vt:variant>
        <vt:i4>2555985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_bookmark53</vt:lpwstr>
      </vt:variant>
      <vt:variant>
        <vt:i4>2555985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_bookmark52</vt:lpwstr>
      </vt:variant>
      <vt:variant>
        <vt:i4>2555985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_bookmark51</vt:lpwstr>
      </vt:variant>
      <vt:variant>
        <vt:i4>2555985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_bookmark50</vt:lpwstr>
      </vt:variant>
      <vt:variant>
        <vt:i4>2490449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_bookmark49</vt:lpwstr>
      </vt:variant>
      <vt:variant>
        <vt:i4>2490449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_bookmark48</vt:lpwstr>
      </vt:variant>
      <vt:variant>
        <vt:i4>2490449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_bookmark47</vt:lpwstr>
      </vt:variant>
      <vt:variant>
        <vt:i4>2490449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_bookmark46</vt:lpwstr>
      </vt:variant>
      <vt:variant>
        <vt:i4>2490449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_bookmark45</vt:lpwstr>
      </vt:variant>
      <vt:variant>
        <vt:i4>2490449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_bookmark44</vt:lpwstr>
      </vt:variant>
      <vt:variant>
        <vt:i4>2490449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_bookmark43</vt:lpwstr>
      </vt:variant>
      <vt:variant>
        <vt:i4>2490449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_bookmark42</vt:lpwstr>
      </vt:variant>
      <vt:variant>
        <vt:i4>2490449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_bookmark41</vt:lpwstr>
      </vt:variant>
      <vt:variant>
        <vt:i4>2490449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_bookmark40</vt:lpwstr>
      </vt:variant>
      <vt:variant>
        <vt:i4>2162769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_bookmark39</vt:lpwstr>
      </vt:variant>
      <vt:variant>
        <vt:i4>2162769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_bookmark38</vt:lpwstr>
      </vt:variant>
      <vt:variant>
        <vt:i4>2162769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_bookmark37</vt:lpwstr>
      </vt:variant>
      <vt:variant>
        <vt:i4>2162769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_bookmark36</vt:lpwstr>
      </vt:variant>
      <vt:variant>
        <vt:i4>2162769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_bookmark35</vt:lpwstr>
      </vt:variant>
      <vt:variant>
        <vt:i4>2162769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_bookmark34</vt:lpwstr>
      </vt:variant>
      <vt:variant>
        <vt:i4>2162769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_bookmark33</vt:lpwstr>
      </vt:variant>
      <vt:variant>
        <vt:i4>2162769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_bookmark32</vt:lpwstr>
      </vt:variant>
      <vt:variant>
        <vt:i4>2162769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_bookmark31</vt:lpwstr>
      </vt:variant>
      <vt:variant>
        <vt:i4>2162769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_bookmark30</vt:lpwstr>
      </vt:variant>
      <vt:variant>
        <vt:i4>2097233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_bookmark29</vt:lpwstr>
      </vt:variant>
      <vt:variant>
        <vt:i4>2097233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_bookmark28</vt:lpwstr>
      </vt:variant>
      <vt:variant>
        <vt:i4>2097233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_bookmark27</vt:lpwstr>
      </vt:variant>
      <vt:variant>
        <vt:i4>2097233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_bookmark26</vt:lpwstr>
      </vt:variant>
      <vt:variant>
        <vt:i4>2097233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_bookmark25</vt:lpwstr>
      </vt:variant>
      <vt:variant>
        <vt:i4>2097233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_bookmark24</vt:lpwstr>
      </vt:variant>
      <vt:variant>
        <vt:i4>2097233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_bookmark23</vt:lpwstr>
      </vt:variant>
      <vt:variant>
        <vt:i4>2097233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_bookmark22</vt:lpwstr>
      </vt:variant>
      <vt:variant>
        <vt:i4>2097233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_bookmark21</vt:lpwstr>
      </vt:variant>
      <vt:variant>
        <vt:i4>2097233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_bookmark20</vt:lpwstr>
      </vt:variant>
      <vt:variant>
        <vt:i4>2293841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_bookmark19</vt:lpwstr>
      </vt:variant>
      <vt:variant>
        <vt:i4>2293841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_bookmark18</vt:lpwstr>
      </vt:variant>
      <vt:variant>
        <vt:i4>2293841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_bookmark17</vt:lpwstr>
      </vt:variant>
      <vt:variant>
        <vt:i4>2293841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_bookmark16</vt:lpwstr>
      </vt:variant>
      <vt:variant>
        <vt:i4>2293841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_bookmark15</vt:lpwstr>
      </vt:variant>
      <vt:variant>
        <vt:i4>2293841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_bookmark14</vt:lpwstr>
      </vt:variant>
      <vt:variant>
        <vt:i4>2293841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_bookmark13</vt:lpwstr>
      </vt:variant>
      <vt:variant>
        <vt:i4>2293841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_bookmark12</vt:lpwstr>
      </vt:variant>
      <vt:variant>
        <vt:i4>2293841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_bookmark11</vt:lpwstr>
      </vt:variant>
      <vt:variant>
        <vt:i4>2293841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_bookmark10</vt:lpwstr>
      </vt:variant>
      <vt:variant>
        <vt:i4>2818129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_bookmark9</vt:lpwstr>
      </vt:variant>
      <vt:variant>
        <vt:i4>2752593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_bookmark8</vt:lpwstr>
      </vt:variant>
      <vt:variant>
        <vt:i4>2424913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_bookmark7</vt:lpwstr>
      </vt:variant>
      <vt:variant>
        <vt:i4>2359377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_bookmark6</vt:lpwstr>
      </vt:variant>
      <vt:variant>
        <vt:i4>2555985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_bookmark5</vt:lpwstr>
      </vt:variant>
      <vt:variant>
        <vt:i4>2490449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_bookmark4</vt:lpwstr>
      </vt:variant>
      <vt:variant>
        <vt:i4>2162769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_bookmark3</vt:lpwstr>
      </vt:variant>
      <vt:variant>
        <vt:i4>2097233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_bookmark2</vt:lpwstr>
      </vt:variant>
      <vt:variant>
        <vt:i4>2293841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_bookmark1</vt:lpwstr>
      </vt:variant>
      <vt:variant>
        <vt:i4>2228305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Ashwin Shenoy</dc:creator>
  <cp:lastModifiedBy>Ashwin Shenoy</cp:lastModifiedBy>
  <cp:revision>3</cp:revision>
  <dcterms:created xsi:type="dcterms:W3CDTF">2025-11-06T11:38:00Z</dcterms:created>
  <dcterms:modified xsi:type="dcterms:W3CDTF">2025-11-10T08:45:00Z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0x010100273B6C7643792743B90589FC670184CB</vt:lpwstr>
  </property>
  <property fmtid="{D5CDD505-2E9C-101B-9397-08002B2CF9AE}" pid="4" name="Created">
    <vt:filetime>2024-08-14T00:00:00Z</vt:filetime>
  </property>
  <property fmtid="{D5CDD505-2E9C-101B-9397-08002B2CF9AE}" pid="5" name="Creator">
    <vt:lpwstr>Acrobat PDFMaker 24 for Word</vt:lpwstr>
  </property>
  <property fmtid="{D5CDD505-2E9C-101B-9397-08002B2CF9AE}" pid="6" name="LastSaved">
    <vt:filetime>2024-08-14T00:00:00Z</vt:filetime>
  </property>
  <property fmtid="{D5CDD505-2E9C-101B-9397-08002B2CF9AE}" pid="7" name="Order">
    <vt:lpwstr>18700.000000</vt:lpwstr>
  </property>
  <property fmtid="{D5CDD505-2E9C-101B-9397-08002B2CF9AE}" pid="8" name="Producer">
    <vt:lpwstr>Adobe PDF Library 24.2.255</vt:lpwstr>
  </property>
  <property fmtid="{D5CDD505-2E9C-101B-9397-08002B2CF9AE}" pid="9" name="SAGCopyright">
    <vt:lpwstr>©2020 Software AG. All rights reserved.</vt:lpwstr>
  </property>
  <property fmtid="{D5CDD505-2E9C-101B-9397-08002B2CF9AE}" pid="10" name="SourceModified">
    <vt:lpwstr>D:20240814061050</vt:lpwstr>
  </property>
  <property fmtid="{D5CDD505-2E9C-101B-9397-08002B2CF9AE}" pid="11" name="TemplateUrl">
    <vt:lpwstr/>
  </property>
  <property fmtid="{D5CDD505-2E9C-101B-9397-08002B2CF9AE}" pid="12" name="xd_ProgID">
    <vt:lpwstr/>
  </property>
  <property fmtid="{D5CDD505-2E9C-101B-9397-08002B2CF9AE}" pid="13" name="xd_Signature">
    <vt:lpwstr>0</vt:lpwstr>
  </property>
  <property fmtid="{D5CDD505-2E9C-101B-9397-08002B2CF9AE}" pid="14" name="43b072f0-0f82-4aac-be1e-8abeffc32f66">
    <vt:bool>false</vt:bool>
  </property>
  <property fmtid="{D5CDD505-2E9C-101B-9397-08002B2CF9AE}" pid="15" name="GrammarlyDocumentId">
    <vt:lpwstr>3d6c78b0062a3b28a9822b3aa30de97d16faecb83ce1da59c3f787feaf982693</vt:lpwstr>
  </property>
</Properties>
</file>